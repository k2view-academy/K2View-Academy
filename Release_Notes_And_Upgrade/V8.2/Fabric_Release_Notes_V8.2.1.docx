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2DDA" w14:textId="6FD59FDD" w:rsidR="00B22725" w:rsidRPr="00030469" w:rsidRDefault="007D10F0" w:rsidP="00545EB6">
      <w:pPr>
        <w:pStyle w:val="Title1"/>
      </w:pPr>
      <w:r w:rsidRPr="00030469">
        <w:t xml:space="preserve">Fabric </w:t>
      </w:r>
      <w:r w:rsidR="00DB2DE7" w:rsidRPr="00030469">
        <w:t>V</w:t>
      </w:r>
      <w:r w:rsidR="00043AA8">
        <w:t>8</w:t>
      </w:r>
      <w:r w:rsidR="00B07CE6">
        <w:t>.</w:t>
      </w:r>
      <w:r w:rsidR="00B41B3A">
        <w:t>2</w:t>
      </w:r>
      <w:r w:rsidR="00090B60">
        <w:t>.</w:t>
      </w:r>
      <w:r w:rsidR="005867F1">
        <w:t>1</w:t>
      </w:r>
      <w:r w:rsidR="00B3343F" w:rsidRPr="00030469">
        <w:t xml:space="preserve"> </w:t>
      </w:r>
      <w:r w:rsidR="003C68D2">
        <w:t>Release Notes</w:t>
      </w:r>
    </w:p>
    <w:p w14:paraId="055B4944" w14:textId="2DF98AA0" w:rsidR="002D7F2F" w:rsidRDefault="008E2A20" w:rsidP="00650785">
      <w:pPr>
        <w:pStyle w:val="BodyText"/>
      </w:pPr>
      <w:r>
        <w:t>These</w:t>
      </w:r>
      <w:r w:rsidR="00E30141">
        <w:t xml:space="preserve"> Release Notes describe </w:t>
      </w:r>
      <w:r w:rsidR="002D4EAF">
        <w:t xml:space="preserve">the </w:t>
      </w:r>
      <w:r w:rsidR="00E30141">
        <w:t>new features</w:t>
      </w:r>
      <w:r w:rsidR="00BD47D0">
        <w:t xml:space="preserve"> in Fabric </w:t>
      </w:r>
      <w:r w:rsidR="007E55C0">
        <w:t>release</w:t>
      </w:r>
      <w:r w:rsidR="002D7F2F">
        <w:t xml:space="preserve"> </w:t>
      </w:r>
      <w:r w:rsidR="007E55C0">
        <w:t>V</w:t>
      </w:r>
      <w:r w:rsidR="00043AA8">
        <w:t>8</w:t>
      </w:r>
      <w:r w:rsidR="00B07CE6">
        <w:t>.</w:t>
      </w:r>
      <w:r w:rsidR="00B41B3A">
        <w:t>2</w:t>
      </w:r>
      <w:r w:rsidR="00090B60">
        <w:t>.</w:t>
      </w:r>
      <w:r w:rsidR="005867F1">
        <w:t>1</w:t>
      </w:r>
      <w:r w:rsidR="00770683">
        <w:t xml:space="preserve"> </w:t>
      </w:r>
      <w:r w:rsidR="00527F9D">
        <w:t>and</w:t>
      </w:r>
      <w:r w:rsidR="002D7F2F" w:rsidRPr="00A834F6">
        <w:t xml:space="preserve"> </w:t>
      </w:r>
      <w:r w:rsidR="0002247C">
        <w:t>list</w:t>
      </w:r>
      <w:r w:rsidR="0002247C" w:rsidRPr="004D382B">
        <w:t xml:space="preserve"> </w:t>
      </w:r>
      <w:r w:rsidR="00EA2EB6" w:rsidRPr="004D382B">
        <w:t>b</w:t>
      </w:r>
      <w:r w:rsidR="00E30141" w:rsidRPr="000B5042">
        <w:t>ug</w:t>
      </w:r>
      <w:r w:rsidR="008B23AD" w:rsidRPr="000B5042">
        <w:t>s</w:t>
      </w:r>
      <w:r w:rsidR="00E30141">
        <w:t xml:space="preserve"> </w:t>
      </w:r>
      <w:r w:rsidR="00EA2EB6">
        <w:t xml:space="preserve">that have been </w:t>
      </w:r>
      <w:r w:rsidR="00371E5D">
        <w:t xml:space="preserve">fixed </w:t>
      </w:r>
      <w:r w:rsidR="001F37B5">
        <w:t>since</w:t>
      </w:r>
      <w:r w:rsidR="00E30141">
        <w:t xml:space="preserve"> </w:t>
      </w:r>
      <w:r w:rsidR="001F033A">
        <w:t xml:space="preserve">the </w:t>
      </w:r>
      <w:r w:rsidR="00B52BAB">
        <w:t>V8.</w:t>
      </w:r>
      <w:r w:rsidR="005867F1">
        <w:t>2</w:t>
      </w:r>
      <w:r w:rsidR="00B52BAB">
        <w:t>.</w:t>
      </w:r>
      <w:r w:rsidR="00962FBC">
        <w:t>0</w:t>
      </w:r>
      <w:r w:rsidR="00B52BAB">
        <w:t xml:space="preserve"> </w:t>
      </w:r>
      <w:r w:rsidR="001F033A">
        <w:t>release</w:t>
      </w:r>
      <w:r w:rsidR="00527F9D">
        <w:t>.</w:t>
      </w:r>
    </w:p>
    <w:p w14:paraId="4C1D4F67" w14:textId="29C8546B" w:rsidR="00E30141" w:rsidRPr="00A12313" w:rsidRDefault="008E2A20" w:rsidP="00650785">
      <w:pPr>
        <w:pStyle w:val="BodyText"/>
      </w:pPr>
      <w:r w:rsidRPr="00A12313">
        <w:t>Certification of this Fabric release is based on:</w:t>
      </w:r>
    </w:p>
    <w:p w14:paraId="405890D0" w14:textId="0A6F9A86" w:rsidR="00E53BD5" w:rsidRPr="00BE0676" w:rsidRDefault="008E2A20" w:rsidP="00650785">
      <w:pPr>
        <w:pStyle w:val="Bullet1"/>
      </w:pPr>
      <w:r w:rsidRPr="00BE0676">
        <w:t xml:space="preserve">Cassandra </w:t>
      </w:r>
      <w:r w:rsidR="00BF3B6A" w:rsidRPr="00BE0676">
        <w:t xml:space="preserve">version </w:t>
      </w:r>
      <w:r w:rsidR="000F3AE0" w:rsidRPr="00BE0676">
        <w:t>4.</w:t>
      </w:r>
      <w:r w:rsidR="0024739E" w:rsidRPr="00BE0676">
        <w:t>1</w:t>
      </w:r>
      <w:r w:rsidR="00016FD4" w:rsidRPr="00BE0676">
        <w:t>.</w:t>
      </w:r>
      <w:r w:rsidR="005867F1">
        <w:t>8</w:t>
      </w:r>
    </w:p>
    <w:p w14:paraId="7E2912DB" w14:textId="771A09C4" w:rsidR="0022464B" w:rsidRPr="00832624" w:rsidRDefault="008E2A20" w:rsidP="00650785">
      <w:pPr>
        <w:pStyle w:val="Bullet1"/>
      </w:pPr>
      <w:r w:rsidRPr="00832624">
        <w:t>S</w:t>
      </w:r>
      <w:r w:rsidR="00BF3B6A" w:rsidRPr="00832624">
        <w:t>QLi</w:t>
      </w:r>
      <w:r w:rsidRPr="00832624">
        <w:t xml:space="preserve">te version </w:t>
      </w:r>
      <w:r w:rsidR="00C3398A" w:rsidRPr="00832624">
        <w:t>3.4</w:t>
      </w:r>
      <w:r w:rsidR="00832624" w:rsidRPr="00832624">
        <w:t>6</w:t>
      </w:r>
      <w:r w:rsidR="00C3398A" w:rsidRPr="00832624">
        <w:t>.</w:t>
      </w:r>
      <w:r w:rsidR="00447984" w:rsidRPr="00832624">
        <w:t>1</w:t>
      </w:r>
    </w:p>
    <w:p w14:paraId="6C7DCD5A" w14:textId="49F72524" w:rsidR="008E2A20" w:rsidRPr="00820E29" w:rsidRDefault="00CE4569" w:rsidP="00650785">
      <w:pPr>
        <w:pStyle w:val="Bullet1"/>
        <w:rPr>
          <w:rFonts w:eastAsia="Calibri" w:cs="Calibri"/>
        </w:rPr>
      </w:pPr>
      <w:r w:rsidRPr="00820E29">
        <w:t xml:space="preserve">OpenJDK Runtime Environment </w:t>
      </w:r>
      <w:r w:rsidR="00CA2876" w:rsidRPr="00820E29">
        <w:t>21.0.</w:t>
      </w:r>
      <w:r w:rsidR="00447984" w:rsidRPr="00820E29">
        <w:t>3</w:t>
      </w:r>
    </w:p>
    <w:p w14:paraId="510724B5" w14:textId="6BAA5BFB" w:rsidR="008E2A20" w:rsidRPr="00820E29" w:rsidRDefault="008E2A20" w:rsidP="00650785">
      <w:pPr>
        <w:pStyle w:val="Bullet1"/>
      </w:pPr>
      <w:r w:rsidRPr="00820E29">
        <w:t>Confluent Kafka</w:t>
      </w:r>
      <w:r w:rsidR="00BF3B6A" w:rsidRPr="00820E29">
        <w:t xml:space="preserve"> version</w:t>
      </w:r>
      <w:r w:rsidRPr="00820E29">
        <w:t> </w:t>
      </w:r>
      <w:r w:rsidR="009317B9" w:rsidRPr="00820E29">
        <w:t>7</w:t>
      </w:r>
      <w:r w:rsidRPr="00820E29">
        <w:t>.</w:t>
      </w:r>
      <w:r w:rsidR="0005136F" w:rsidRPr="00820E29">
        <w:t>6</w:t>
      </w:r>
    </w:p>
    <w:p w14:paraId="35C7DC8E" w14:textId="1BC76B3C" w:rsidR="00071904" w:rsidRPr="00820E29" w:rsidRDefault="00071904" w:rsidP="00650785">
      <w:pPr>
        <w:pStyle w:val="Bullet1"/>
      </w:pPr>
      <w:r w:rsidRPr="00820E29">
        <w:t>Neo4j</w:t>
      </w:r>
      <w:r w:rsidR="00EB3369" w:rsidRPr="00820E29">
        <w:t xml:space="preserve"> 5.</w:t>
      </w:r>
      <w:r w:rsidR="00A3405B">
        <w:t>25</w:t>
      </w:r>
      <w:r w:rsidR="00EB3369" w:rsidRPr="00820E29">
        <w:t>.</w:t>
      </w:r>
      <w:r w:rsidR="000872FE" w:rsidRPr="00820E29">
        <w:t>1</w:t>
      </w:r>
      <w:r w:rsidR="009D2E68" w:rsidRPr="00820E29">
        <w:t xml:space="preserve"> </w:t>
      </w:r>
      <w:r w:rsidR="00223A6D" w:rsidRPr="00820E29">
        <w:t>-</w:t>
      </w:r>
      <w:r w:rsidR="009D2E68" w:rsidRPr="00820E29">
        <w:t xml:space="preserve"> </w:t>
      </w:r>
      <w:r w:rsidR="00223A6D" w:rsidRPr="00820E29">
        <w:t>e</w:t>
      </w:r>
      <w:r w:rsidR="00EB3369" w:rsidRPr="00820E29">
        <w:t xml:space="preserve">nterprise </w:t>
      </w:r>
    </w:p>
    <w:p w14:paraId="63188983" w14:textId="7B86130B" w:rsidR="00543478" w:rsidRPr="00820E29" w:rsidRDefault="00F96315" w:rsidP="00650785">
      <w:pPr>
        <w:pStyle w:val="Bullet1"/>
      </w:pPr>
      <w:r w:rsidRPr="00820E29">
        <w:t xml:space="preserve">Elasticsearch - </w:t>
      </w:r>
      <w:r w:rsidR="00316EB0" w:rsidRPr="00820E29">
        <w:t>8.5.3</w:t>
      </w:r>
    </w:p>
    <w:p w14:paraId="1BA5E625" w14:textId="346E93E6" w:rsidR="00E930EB" w:rsidRPr="00263681" w:rsidRDefault="008F297B" w:rsidP="00650785">
      <w:pPr>
        <w:pStyle w:val="Bullet1"/>
      </w:pPr>
      <w:r w:rsidRPr="00263681">
        <w:t xml:space="preserve">AWS OpenSearch </w:t>
      </w:r>
      <w:r w:rsidR="0001606C" w:rsidRPr="00263681">
        <w:t>–</w:t>
      </w:r>
      <w:r w:rsidR="0021454E" w:rsidRPr="00263681">
        <w:t xml:space="preserve"> </w:t>
      </w:r>
      <w:r w:rsidR="00263681" w:rsidRPr="00263681">
        <w:t>2</w:t>
      </w:r>
      <w:r w:rsidR="009D2E68" w:rsidRPr="00263681">
        <w:t>.</w:t>
      </w:r>
      <w:r w:rsidR="00263681" w:rsidRPr="00263681">
        <w:t>17</w:t>
      </w:r>
    </w:p>
    <w:p w14:paraId="2532C48A" w14:textId="3EF41276" w:rsidR="00310C13" w:rsidRPr="00820E29" w:rsidRDefault="006A6F64" w:rsidP="00650785">
      <w:pPr>
        <w:pStyle w:val="Bullet1"/>
      </w:pPr>
      <w:r w:rsidRPr="00820E29">
        <w:rPr>
          <w:rStyle w:val="ui-provider"/>
        </w:rPr>
        <w:t>PostgreSQL 15.</w:t>
      </w:r>
      <w:r w:rsidR="005867F1">
        <w:rPr>
          <w:rStyle w:val="ui-provider"/>
        </w:rPr>
        <w:t>12</w:t>
      </w:r>
    </w:p>
    <w:p w14:paraId="04E7C782" w14:textId="721AA99C" w:rsidR="001A6777" w:rsidRDefault="00740189" w:rsidP="004C46B3">
      <w:pPr>
        <w:pStyle w:val="Heading1NoNum"/>
      </w:pPr>
      <w:r>
        <w:rPr>
          <w:lang w:bidi="he-IL"/>
        </w:rPr>
        <w:t>main Features and Improvements</w:t>
      </w:r>
    </w:p>
    <w:p w14:paraId="5431A328" w14:textId="3AE98EB6" w:rsidR="00C14274" w:rsidRDefault="00C14274" w:rsidP="00F9732D">
      <w:pPr>
        <w:pStyle w:val="Bullet1"/>
        <w:rPr>
          <w:lang w:bidi="he-IL"/>
        </w:rPr>
      </w:pPr>
      <w:proofErr w:type="spellStart"/>
      <w:r>
        <w:rPr>
          <w:rStyle w:val="Strong"/>
        </w:rPr>
        <w:t>Private</w:t>
      </w:r>
      <w:r w:rsidR="00D051EF">
        <w:rPr>
          <w:rStyle w:val="Strong"/>
        </w:rPr>
        <w:t>Key</w:t>
      </w:r>
      <w:proofErr w:type="spellEnd"/>
      <w:r w:rsidR="00D051EF">
        <w:rPr>
          <w:rStyle w:val="Strong"/>
        </w:rPr>
        <w:t xml:space="preserve"> </w:t>
      </w:r>
      <w:r>
        <w:rPr>
          <w:rStyle w:val="Strong"/>
        </w:rPr>
        <w:t>settings</w:t>
      </w:r>
      <w:r>
        <w:t xml:space="preserve"> </w:t>
      </w:r>
      <w:r w:rsidR="00865379" w:rsidRPr="00AD6733">
        <w:rPr>
          <w:lang w:val="en-IL" w:bidi="he-IL"/>
        </w:rPr>
        <w:t>–</w:t>
      </w:r>
      <w:r>
        <w:t xml:space="preserve"> for any Fabric integrations with external systems (</w:t>
      </w:r>
      <w:r w:rsidR="00AF6880">
        <w:t xml:space="preserve">such as </w:t>
      </w:r>
      <w:r>
        <w:t xml:space="preserve">HTTP, JDBC), where private key usage is required, Fabric now simplifies the setting </w:t>
      </w:r>
      <w:r w:rsidR="00A64E1B">
        <w:t>process</w:t>
      </w:r>
      <w:r>
        <w:t>: Add the private key to the keystore</w:t>
      </w:r>
      <w:r w:rsidR="004B4F05">
        <w:t xml:space="preserve"> and ensure</w:t>
      </w:r>
      <w:r>
        <w:t xml:space="preserve"> that its alias contain</w:t>
      </w:r>
      <w:r w:rsidR="004B4F05">
        <w:t>s</w:t>
      </w:r>
      <w:r>
        <w:t xml:space="preserve"> the host name / IP of the external system. </w:t>
      </w:r>
      <w:r w:rsidR="000D0737">
        <w:t xml:space="preserve">It </w:t>
      </w:r>
      <w:r>
        <w:t>is recommended to add the port</w:t>
      </w:r>
      <w:r w:rsidR="000D0737">
        <w:t xml:space="preserve"> as well</w:t>
      </w:r>
      <w:r>
        <w:t>, in case there are different connections (</w:t>
      </w:r>
      <w:r w:rsidR="00FF70F9">
        <w:t>e.g.</w:t>
      </w:r>
      <w:r w:rsidR="00BF5FA9">
        <w:t>,</w:t>
      </w:r>
      <w:r w:rsidR="00FF70F9">
        <w:t xml:space="preserve"> </w:t>
      </w:r>
      <w:r>
        <w:t>SG-PROD-1.2.3.4:8080)</w:t>
      </w:r>
    </w:p>
    <w:p w14:paraId="597ADA14" w14:textId="0C50A3CE" w:rsidR="00423B37" w:rsidRDefault="00423B37" w:rsidP="00423B37">
      <w:pPr>
        <w:pStyle w:val="Bullet1"/>
        <w:rPr>
          <w:rStyle w:val="Strong"/>
          <w:b w:val="0"/>
          <w:bCs w:val="0"/>
          <w:lang w:bidi="he-IL"/>
        </w:rPr>
      </w:pPr>
      <w:r>
        <w:rPr>
          <w:rStyle w:val="Strong"/>
          <w:b w:val="0"/>
          <w:bCs w:val="0"/>
        </w:rPr>
        <w:t xml:space="preserve">Resolve edge cases of complex field masking (such as nested </w:t>
      </w:r>
      <w:r w:rsidR="00F92970">
        <w:rPr>
          <w:rStyle w:val="Strong"/>
          <w:b w:val="0"/>
          <w:bCs w:val="0"/>
        </w:rPr>
        <w:t xml:space="preserve">JSON </w:t>
      </w:r>
      <w:r>
        <w:rPr>
          <w:rStyle w:val="Strong"/>
          <w:b w:val="0"/>
          <w:bCs w:val="0"/>
        </w:rPr>
        <w:t xml:space="preserve">format, </w:t>
      </w:r>
      <w:proofErr w:type="spellStart"/>
      <w:r>
        <w:rPr>
          <w:rStyle w:val="Strong"/>
          <w:b w:val="0"/>
          <w:bCs w:val="0"/>
        </w:rPr>
        <w:t>etc</w:t>
      </w:r>
      <w:proofErr w:type="spellEnd"/>
      <w:r>
        <w:rPr>
          <w:rStyle w:val="Strong"/>
          <w:b w:val="0"/>
          <w:bCs w:val="0"/>
        </w:rPr>
        <w:t>…)</w:t>
      </w:r>
      <w:r w:rsidR="00AD6733">
        <w:rPr>
          <w:rStyle w:val="Strong"/>
          <w:b w:val="0"/>
          <w:bCs w:val="0"/>
        </w:rPr>
        <w:t>.</w:t>
      </w:r>
    </w:p>
    <w:p w14:paraId="4AACD22C" w14:textId="6DEB4309" w:rsidR="00AD6733" w:rsidRPr="00AD6733" w:rsidRDefault="00AD6733" w:rsidP="00AD6733">
      <w:pPr>
        <w:pStyle w:val="Bullet1"/>
        <w:rPr>
          <w:lang w:val="en-IL" w:bidi="he-IL"/>
        </w:rPr>
      </w:pPr>
      <w:r w:rsidRPr="00AD6733">
        <w:rPr>
          <w:lang w:val="en-IL" w:bidi="he-IL"/>
        </w:rPr>
        <w:t xml:space="preserve">Issue in the Catalog UI – when </w:t>
      </w:r>
      <w:r w:rsidR="00B11DB9">
        <w:rPr>
          <w:lang w:val="en-IL" w:bidi="he-IL"/>
        </w:rPr>
        <w:t>attempting</w:t>
      </w:r>
      <w:r w:rsidR="006069DF">
        <w:rPr>
          <w:lang w:val="en-IL" w:bidi="he-IL"/>
        </w:rPr>
        <w:t xml:space="preserve"> to </w:t>
      </w:r>
      <w:r w:rsidRPr="00AD6733">
        <w:rPr>
          <w:lang w:val="en-IL" w:bidi="he-IL"/>
        </w:rPr>
        <w:t xml:space="preserve">expand the schema in the Catalog UI in </w:t>
      </w:r>
      <w:r w:rsidRPr="00A80FFD">
        <w:rPr>
          <w:i/>
          <w:iCs/>
          <w:lang w:val="en-IL" w:bidi="he-IL"/>
        </w:rPr>
        <w:t>compare</w:t>
      </w:r>
      <w:r w:rsidRPr="00AD6733">
        <w:rPr>
          <w:lang w:val="en-IL" w:bidi="he-IL"/>
        </w:rPr>
        <w:t xml:space="preserve"> mode, the schema d</w:t>
      </w:r>
      <w:r w:rsidR="00096078">
        <w:rPr>
          <w:lang w:val="en-IL" w:bidi="he-IL"/>
        </w:rPr>
        <w:t>oes not</w:t>
      </w:r>
      <w:r w:rsidRPr="00AD6733">
        <w:rPr>
          <w:lang w:val="en-IL" w:bidi="he-IL"/>
        </w:rPr>
        <w:t xml:space="preserve"> expand. The issue has been resolved. </w:t>
      </w:r>
    </w:p>
    <w:p w14:paraId="6307C8F0" w14:textId="6DEFE5C2" w:rsidR="00AD6733" w:rsidRPr="00AD6733" w:rsidRDefault="00AD6733" w:rsidP="00AD6733">
      <w:pPr>
        <w:pStyle w:val="Bullet1"/>
        <w:rPr>
          <w:lang w:val="en-IL" w:bidi="he-IL"/>
        </w:rPr>
      </w:pPr>
      <w:r w:rsidRPr="00AD6733">
        <w:rPr>
          <w:lang w:val="en-IL" w:bidi="he-IL"/>
        </w:rPr>
        <w:t xml:space="preserve">Catalog’s field property </w:t>
      </w:r>
      <w:r w:rsidRPr="00A80FFD">
        <w:rPr>
          <w:i/>
          <w:iCs/>
          <w:lang w:val="en-IL" w:bidi="he-IL"/>
        </w:rPr>
        <w:t>definedBy</w:t>
      </w:r>
      <w:r w:rsidRPr="00AD6733">
        <w:rPr>
          <w:lang w:val="en-IL" w:bidi="he-IL"/>
        </w:rPr>
        <w:t xml:space="preserve"> includes the field’s data type. This property is also populated during the parsing of complex structure</w:t>
      </w:r>
      <w:r w:rsidR="007703B9">
        <w:rPr>
          <w:lang w:val="en-IL" w:bidi="he-IL"/>
        </w:rPr>
        <w:t>s</w:t>
      </w:r>
      <w:r w:rsidRPr="00AD6733">
        <w:rPr>
          <w:lang w:val="en-IL" w:bidi="he-IL"/>
        </w:rPr>
        <w:t xml:space="preserve">, for all </w:t>
      </w:r>
      <w:r w:rsidR="00A17821">
        <w:rPr>
          <w:lang w:val="en-IL" w:bidi="he-IL"/>
        </w:rPr>
        <w:t xml:space="preserve">the </w:t>
      </w:r>
      <w:r w:rsidRPr="00AD6733">
        <w:rPr>
          <w:lang w:val="en-IL" w:bidi="he-IL"/>
        </w:rPr>
        <w:t>fields within the</w:t>
      </w:r>
      <w:r w:rsidR="00A17821">
        <w:rPr>
          <w:lang w:val="en-IL" w:bidi="he-IL"/>
        </w:rPr>
        <w:t>m</w:t>
      </w:r>
      <w:r w:rsidRPr="00AD6733">
        <w:rPr>
          <w:lang w:val="en-IL" w:bidi="he-IL"/>
        </w:rPr>
        <w:t xml:space="preserve">. The fix has been done </w:t>
      </w:r>
      <w:r w:rsidR="000D6FC7">
        <w:rPr>
          <w:lang w:val="en-IL" w:bidi="he-IL"/>
        </w:rPr>
        <w:t xml:space="preserve">in a way </w:t>
      </w:r>
      <w:r w:rsidRPr="00AD6733">
        <w:rPr>
          <w:lang w:val="en-IL" w:bidi="he-IL"/>
        </w:rPr>
        <w:t>that data types of fields inside complex structure</w:t>
      </w:r>
      <w:r w:rsidR="00335B22">
        <w:rPr>
          <w:lang w:val="en-IL" w:bidi="he-IL"/>
        </w:rPr>
        <w:t>s</w:t>
      </w:r>
      <w:r w:rsidRPr="00AD6733">
        <w:rPr>
          <w:lang w:val="en-IL" w:bidi="he-IL"/>
        </w:rPr>
        <w:t xml:space="preserve"> </w:t>
      </w:r>
      <w:r w:rsidR="00575FD1">
        <w:rPr>
          <w:lang w:val="en-IL" w:bidi="he-IL"/>
        </w:rPr>
        <w:t>are</w:t>
      </w:r>
      <w:r w:rsidRPr="00AD6733">
        <w:rPr>
          <w:lang w:val="en-IL" w:bidi="he-IL"/>
        </w:rPr>
        <w:t xml:space="preserve"> aligned with </w:t>
      </w:r>
      <w:r w:rsidR="00CC2E04">
        <w:rPr>
          <w:lang w:val="en-IL" w:bidi="he-IL"/>
        </w:rPr>
        <w:t xml:space="preserve">the </w:t>
      </w:r>
      <w:r w:rsidRPr="00AD6733">
        <w:rPr>
          <w:lang w:val="en-IL" w:bidi="he-IL"/>
        </w:rPr>
        <w:t>Catalog data types.</w:t>
      </w:r>
    </w:p>
    <w:p w14:paraId="2C0AFA5D" w14:textId="7DAFFC99" w:rsidR="00AD6733" w:rsidRPr="00684537" w:rsidRDefault="00AD6733" w:rsidP="00684537">
      <w:pPr>
        <w:pStyle w:val="Bullet1"/>
        <w:rPr>
          <w:rStyle w:val="Strong"/>
          <w:b w:val="0"/>
          <w:bCs w:val="0"/>
          <w:lang w:val="en-IL" w:bidi="he-IL"/>
        </w:rPr>
      </w:pPr>
      <w:r w:rsidRPr="00AD6733">
        <w:rPr>
          <w:lang w:val="en-IL" w:bidi="he-IL"/>
        </w:rPr>
        <w:t xml:space="preserve">Ticket </w:t>
      </w:r>
      <w:r w:rsidR="00684537">
        <w:rPr>
          <w:lang w:val="en-IL" w:bidi="he-IL"/>
        </w:rPr>
        <w:t>#</w:t>
      </w:r>
      <w:r w:rsidRPr="00AD6733">
        <w:rPr>
          <w:lang w:val="en-IL" w:bidi="he-IL"/>
        </w:rPr>
        <w:t xml:space="preserve">41648 </w:t>
      </w:r>
      <w:r w:rsidR="00865379" w:rsidRPr="00AD6733">
        <w:rPr>
          <w:lang w:val="en-IL" w:bidi="he-IL"/>
        </w:rPr>
        <w:t>–</w:t>
      </w:r>
      <w:r w:rsidRPr="00AD6733">
        <w:rPr>
          <w:lang w:val="en-IL" w:bidi="he-IL"/>
        </w:rPr>
        <w:t xml:space="preserve"> Crawler was not working post upgrade to V8.2. The problem occurred when working with.NET Studio. The issue has been resolved.</w:t>
      </w:r>
    </w:p>
    <w:p w14:paraId="2A5FB94C" w14:textId="47591D29" w:rsidR="00082534" w:rsidRDefault="00082534" w:rsidP="00423B37">
      <w:pPr>
        <w:pStyle w:val="Bullet1"/>
        <w:rPr>
          <w:rStyle w:val="ui-provider"/>
        </w:rPr>
      </w:pPr>
      <w:r>
        <w:rPr>
          <w:rStyle w:val="ui-provider"/>
        </w:rPr>
        <w:t xml:space="preserve">Ticket #41611 –missing components in </w:t>
      </w:r>
      <w:r w:rsidR="00A21DE8">
        <w:rPr>
          <w:rStyle w:val="ui-provider"/>
        </w:rPr>
        <w:t xml:space="preserve">the </w:t>
      </w:r>
      <w:r w:rsidRPr="00A80FFD">
        <w:rPr>
          <w:rStyle w:val="ui-provider"/>
          <w:i/>
          <w:iCs/>
        </w:rPr>
        <w:t>mod</w:t>
      </w:r>
      <w:r w:rsidR="00BC54A3" w:rsidRPr="00A80FFD">
        <w:rPr>
          <w:rStyle w:val="ui-provider"/>
          <w:i/>
          <w:iCs/>
        </w:rPr>
        <w:t>ules</w:t>
      </w:r>
      <w:r>
        <w:rPr>
          <w:rStyle w:val="ui-provider"/>
        </w:rPr>
        <w:t xml:space="preserve"> file during </w:t>
      </w:r>
      <w:r w:rsidR="0086678E">
        <w:rPr>
          <w:rStyle w:val="ui-provider"/>
        </w:rPr>
        <w:t xml:space="preserve">the </w:t>
      </w:r>
      <w:r w:rsidR="00B43FD2">
        <w:rPr>
          <w:rStyle w:val="ui-provider"/>
        </w:rPr>
        <w:t xml:space="preserve">Fabric </w:t>
      </w:r>
      <w:r>
        <w:rPr>
          <w:rStyle w:val="ui-provider"/>
        </w:rPr>
        <w:t>upgrade process.</w:t>
      </w:r>
      <w:r w:rsidR="00F2468C">
        <w:rPr>
          <w:rStyle w:val="ui-provider"/>
        </w:rPr>
        <w:t xml:space="preserve"> </w:t>
      </w:r>
      <w:r w:rsidR="00F2468C" w:rsidRPr="00AD6733">
        <w:rPr>
          <w:lang w:val="en-IL" w:bidi="he-IL"/>
        </w:rPr>
        <w:t>The issue has been resolved</w:t>
      </w:r>
    </w:p>
    <w:p w14:paraId="7C7F14CB" w14:textId="40C08722" w:rsidR="00423B37" w:rsidRPr="00526612" w:rsidRDefault="00423B37" w:rsidP="00423B37">
      <w:pPr>
        <w:pStyle w:val="Bullet1"/>
        <w:rPr>
          <w:rStyle w:val="ui-provider"/>
        </w:rPr>
      </w:pPr>
      <w:r w:rsidRPr="00526612">
        <w:rPr>
          <w:rStyle w:val="ui-provider"/>
          <w:lang w:bidi="he-IL"/>
        </w:rPr>
        <w:t xml:space="preserve">Ticket #41473 </w:t>
      </w:r>
      <w:r w:rsidR="00865379" w:rsidRPr="00AD6733">
        <w:rPr>
          <w:lang w:val="en-IL" w:bidi="he-IL"/>
        </w:rPr>
        <w:t>–</w:t>
      </w:r>
      <w:r w:rsidRPr="00526612">
        <w:rPr>
          <w:rStyle w:val="ui-provider"/>
          <w:lang w:bidi="he-IL"/>
        </w:rPr>
        <w:t xml:space="preserve"> performance improvements were introduced to the sync process in case of delete non-updated mode.</w:t>
      </w:r>
    </w:p>
    <w:p w14:paraId="3C1934AF" w14:textId="350D0A01" w:rsidR="00423B37" w:rsidRPr="00423B37" w:rsidRDefault="00423B37" w:rsidP="00423B37">
      <w:pPr>
        <w:pStyle w:val="Bullet1"/>
        <w:rPr>
          <w:rFonts w:ascii="Arial" w:hAnsi="Arial" w:cs="Arial"/>
          <w:sz w:val="26"/>
          <w:szCs w:val="26"/>
        </w:rPr>
      </w:pPr>
      <w:r w:rsidRPr="00526612">
        <w:rPr>
          <w:rStyle w:val="ui-provider"/>
          <w:lang w:bidi="he-IL"/>
        </w:rPr>
        <w:t xml:space="preserve">Ticket #41345 </w:t>
      </w:r>
      <w:r w:rsidR="00865379" w:rsidRPr="00AD6733">
        <w:rPr>
          <w:lang w:val="en-IL" w:bidi="he-IL"/>
        </w:rPr>
        <w:t>–</w:t>
      </w:r>
      <w:r w:rsidRPr="00526612">
        <w:rPr>
          <w:rStyle w:val="ui-provider"/>
          <w:lang w:bidi="he-IL"/>
        </w:rPr>
        <w:t xml:space="preserve"> ensure closing connections in the pool when using</w:t>
      </w:r>
      <w:r>
        <w:rPr>
          <w:rStyle w:val="ui-provider"/>
          <w:lang w:bidi="he-IL"/>
        </w:rPr>
        <w:t xml:space="preserve"> </w:t>
      </w:r>
      <w:proofErr w:type="spellStart"/>
      <w:proofErr w:type="gramStart"/>
      <w:r>
        <w:rPr>
          <w:rStyle w:val="ui-provider"/>
          <w:lang w:bidi="he-IL"/>
        </w:rPr>
        <w:t>error.graphit</w:t>
      </w:r>
      <w:proofErr w:type="spellEnd"/>
      <w:proofErr w:type="gramEnd"/>
      <w:r>
        <w:rPr>
          <w:rStyle w:val="ui-provider"/>
          <w:lang w:bidi="he-IL"/>
        </w:rPr>
        <w:t xml:space="preserve"> file.</w:t>
      </w:r>
    </w:p>
    <w:p w14:paraId="39E0EFC3" w14:textId="77777777" w:rsidR="00FF70F9" w:rsidRDefault="00FF70F9" w:rsidP="00FF70F9">
      <w:pPr>
        <w:pStyle w:val="Bullet1"/>
        <w:rPr>
          <w:rStyle w:val="ui-provider"/>
          <w:lang w:bidi="he-IL"/>
        </w:rPr>
      </w:pPr>
      <w:r w:rsidRPr="00E70C0B">
        <w:rPr>
          <w:rStyle w:val="ui-provider"/>
          <w:lang w:bidi="he-IL"/>
        </w:rPr>
        <w:t>3rd party security vulnerabilities</w:t>
      </w:r>
      <w:r>
        <w:rPr>
          <w:rStyle w:val="ui-provider"/>
          <w:lang w:bidi="he-IL"/>
        </w:rPr>
        <w:t xml:space="preserve"> resolved</w:t>
      </w:r>
      <w:r w:rsidRPr="00E70C0B">
        <w:rPr>
          <w:rStyle w:val="ui-provider"/>
          <w:lang w:bidi="he-IL"/>
        </w:rPr>
        <w:t>.</w:t>
      </w:r>
    </w:p>
    <w:p w14:paraId="5EC5E6BB" w14:textId="5EAAF254" w:rsidR="006611DD" w:rsidRDefault="006611DD" w:rsidP="00FF70F9">
      <w:pPr>
        <w:pStyle w:val="Bullet1"/>
        <w:numPr>
          <w:ilvl w:val="0"/>
          <w:numId w:val="0"/>
        </w:numPr>
        <w:ind w:left="720"/>
      </w:pPr>
    </w:p>
    <w:sectPr w:rsidR="006611DD" w:rsidSect="004D2ADB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624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2F792" w14:textId="77777777" w:rsidR="00CF35BD" w:rsidRDefault="00CF35BD" w:rsidP="00722C8F">
      <w:r>
        <w:separator/>
      </w:r>
    </w:p>
    <w:p w14:paraId="00C081A5" w14:textId="77777777" w:rsidR="00CF35BD" w:rsidRDefault="00CF35BD"/>
  </w:endnote>
  <w:endnote w:type="continuationSeparator" w:id="0">
    <w:p w14:paraId="7D06285E" w14:textId="77777777" w:rsidR="00CF35BD" w:rsidRDefault="00CF35BD" w:rsidP="00722C8F">
      <w:r>
        <w:continuationSeparator/>
      </w:r>
    </w:p>
    <w:p w14:paraId="70478C5E" w14:textId="77777777" w:rsidR="00CF35BD" w:rsidRDefault="00CF35BD"/>
  </w:endnote>
  <w:endnote w:type="continuationNotice" w:id="1">
    <w:p w14:paraId="631DEDB9" w14:textId="77777777" w:rsidR="00CF35BD" w:rsidRDefault="00CF35BD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Bold">
    <w:altName w:val="Arial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97A6" w14:textId="1338161E" w:rsidR="001A7882" w:rsidRPr="00722C8F" w:rsidRDefault="001A7882" w:rsidP="004C0269">
    <w:pPr>
      <w:pStyle w:val="Footer"/>
      <w:pBdr>
        <w:top w:val="single" w:sz="4" w:space="1" w:color="4DB3C3"/>
      </w:pBdr>
      <w:tabs>
        <w:tab w:val="right" w:pos="12960"/>
      </w:tabs>
      <w:ind w:left="0"/>
      <w:rPr>
        <w:sz w:val="16"/>
        <w:szCs w:val="16"/>
      </w:rPr>
    </w:pPr>
    <w:r>
      <w:rPr>
        <w:sz w:val="16"/>
        <w:szCs w:val="16"/>
      </w:rPr>
      <w:t xml:space="preserve">© </w:t>
    </w:r>
    <w:r w:rsidR="005214C7">
      <w:rPr>
        <w:sz w:val="16"/>
        <w:szCs w:val="16"/>
      </w:rPr>
      <w:t>20</w:t>
    </w:r>
    <w:r w:rsidR="00C03D68">
      <w:rPr>
        <w:sz w:val="16"/>
        <w:szCs w:val="16"/>
      </w:rPr>
      <w:t>2</w:t>
    </w:r>
    <w:r w:rsidR="00BE1701">
      <w:rPr>
        <w:sz w:val="16"/>
        <w:szCs w:val="16"/>
      </w:rPr>
      <w:t>5</w:t>
    </w:r>
    <w:r w:rsidR="005214C7" w:rsidRPr="00722C8F">
      <w:rPr>
        <w:sz w:val="16"/>
        <w:szCs w:val="16"/>
      </w:rPr>
      <w:t xml:space="preserve"> </w:t>
    </w:r>
    <w:r w:rsidRPr="00722C8F">
      <w:rPr>
        <w:sz w:val="16"/>
        <w:szCs w:val="16"/>
      </w:rPr>
      <w:t>K2VIEW. All Rights Reserved</w:t>
    </w:r>
    <w:r>
      <w:rPr>
        <w:sz w:val="16"/>
        <w:szCs w:val="16"/>
      </w:rPr>
      <w:t>.</w:t>
    </w:r>
    <w:r w:rsidRPr="00722C8F">
      <w:rPr>
        <w:sz w:val="16"/>
        <w:szCs w:val="16"/>
      </w:rPr>
      <w:tab/>
    </w:r>
    <w:r w:rsidRPr="00722C8F">
      <w:rPr>
        <w:sz w:val="16"/>
        <w:szCs w:val="16"/>
      </w:rPr>
      <w:tab/>
      <w:t xml:space="preserve">Page </w:t>
    </w:r>
    <w:r w:rsidRPr="00722C8F">
      <w:rPr>
        <w:b/>
        <w:bCs/>
        <w:sz w:val="16"/>
        <w:szCs w:val="16"/>
      </w:rPr>
      <w:fldChar w:fldCharType="begin"/>
    </w:r>
    <w:r w:rsidRPr="00722C8F">
      <w:rPr>
        <w:b/>
        <w:bCs/>
        <w:sz w:val="16"/>
        <w:szCs w:val="16"/>
      </w:rPr>
      <w:instrText xml:space="preserve"> PAGE  \* Arabic  \* MERGEFORMAT </w:instrText>
    </w:r>
    <w:r w:rsidRPr="00722C8F">
      <w:rPr>
        <w:b/>
        <w:bCs/>
        <w:sz w:val="16"/>
        <w:szCs w:val="16"/>
      </w:rPr>
      <w:fldChar w:fldCharType="separate"/>
    </w:r>
    <w:r w:rsidR="0067403A">
      <w:rPr>
        <w:b/>
        <w:bCs/>
        <w:noProof/>
        <w:sz w:val="16"/>
        <w:szCs w:val="16"/>
      </w:rPr>
      <w:t>2</w:t>
    </w:r>
    <w:r w:rsidRPr="00722C8F">
      <w:rPr>
        <w:b/>
        <w:bCs/>
        <w:sz w:val="16"/>
        <w:szCs w:val="16"/>
      </w:rPr>
      <w:fldChar w:fldCharType="end"/>
    </w:r>
    <w:r w:rsidRPr="00722C8F">
      <w:rPr>
        <w:sz w:val="16"/>
        <w:szCs w:val="16"/>
      </w:rPr>
      <w:t xml:space="preserve"> of </w:t>
    </w:r>
    <w:r w:rsidRPr="00722C8F">
      <w:rPr>
        <w:b/>
        <w:bCs/>
        <w:sz w:val="16"/>
        <w:szCs w:val="16"/>
      </w:rPr>
      <w:fldChar w:fldCharType="begin"/>
    </w:r>
    <w:r w:rsidRPr="00722C8F">
      <w:rPr>
        <w:b/>
        <w:bCs/>
        <w:sz w:val="16"/>
        <w:szCs w:val="16"/>
      </w:rPr>
      <w:instrText xml:space="preserve"> NUMPAGES  \* Arabic  \* MERGEFORMAT </w:instrText>
    </w:r>
    <w:r w:rsidRPr="00722C8F">
      <w:rPr>
        <w:b/>
        <w:bCs/>
        <w:sz w:val="16"/>
        <w:szCs w:val="16"/>
      </w:rPr>
      <w:fldChar w:fldCharType="separate"/>
    </w:r>
    <w:r w:rsidR="0067403A">
      <w:rPr>
        <w:b/>
        <w:bCs/>
        <w:noProof/>
        <w:sz w:val="16"/>
        <w:szCs w:val="16"/>
      </w:rPr>
      <w:t>4</w:t>
    </w:r>
    <w:r w:rsidRPr="00722C8F">
      <w:rPr>
        <w:b/>
        <w:bCs/>
        <w:sz w:val="16"/>
        <w:szCs w:val="16"/>
      </w:rPr>
      <w:fldChar w:fldCharType="end"/>
    </w:r>
  </w:p>
  <w:p w14:paraId="1F81B9A3" w14:textId="77777777" w:rsidR="001A7882" w:rsidRDefault="001A78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EE500" w14:textId="77777777" w:rsidR="00CF35BD" w:rsidRDefault="00CF35BD" w:rsidP="00722C8F">
      <w:r>
        <w:separator/>
      </w:r>
    </w:p>
    <w:p w14:paraId="4EB41C39" w14:textId="77777777" w:rsidR="00CF35BD" w:rsidRDefault="00CF35BD"/>
  </w:footnote>
  <w:footnote w:type="continuationSeparator" w:id="0">
    <w:p w14:paraId="466AC151" w14:textId="77777777" w:rsidR="00CF35BD" w:rsidRDefault="00CF35BD" w:rsidP="00722C8F">
      <w:r>
        <w:continuationSeparator/>
      </w:r>
    </w:p>
    <w:p w14:paraId="088718EB" w14:textId="77777777" w:rsidR="00CF35BD" w:rsidRDefault="00CF35BD"/>
  </w:footnote>
  <w:footnote w:type="continuationNotice" w:id="1">
    <w:p w14:paraId="7214EE3B" w14:textId="77777777" w:rsidR="00CF35BD" w:rsidRDefault="00CF35BD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E795" w14:textId="2AF1B2A8" w:rsidR="007C6B59" w:rsidRDefault="00A87CB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55F9D3E" wp14:editId="23BDD515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160" b="16510"/>
              <wp:wrapSquare wrapText="bothSides"/>
              <wp:docPr id="11" name="Text Box 11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BAF9C" w14:textId="5EECD2D4" w:rsidR="00A87CB8" w:rsidRPr="00A87CB8" w:rsidRDefault="00A87CB8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Cs w:val="20"/>
                            </w:rPr>
                          </w:pPr>
                          <w:r w:rsidRPr="00A87CB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Cs w:val="2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5F9D3E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alt="Unclassified" style="position:absolute;left:0;text-align:left;margin-left:0;margin-top:.05pt;width:34.95pt;height:34.95pt;z-index:251658241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" filled="f" stroked="f">
              <v:textbox style="mso-fit-shape-to-text:t" inset="0,0,0,0">
                <w:txbxContent>
                  <w:p w14:paraId="38DBAF9C" w14:textId="5EECD2D4" w:rsidR="00A87CB8" w:rsidRPr="00A87CB8" w:rsidRDefault="00A87CB8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Cs w:val="20"/>
                      </w:rPr>
                    </w:pPr>
                    <w:r w:rsidRPr="00A87CB8">
                      <w:rPr>
                        <w:rFonts w:ascii="Calibri" w:eastAsia="Calibri" w:hAnsi="Calibri" w:cs="Calibri"/>
                        <w:noProof/>
                        <w:color w:val="008000"/>
                        <w:szCs w:val="20"/>
                      </w:rPr>
                      <w:t>Unclassified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1"/>
      <w:tblW w:w="0" w:type="auto"/>
      <w:tblInd w:w="-1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"/>
      <w:gridCol w:w="8613"/>
    </w:tblGrid>
    <w:tr w:rsidR="00527F9D" w14:paraId="0E5A94F4" w14:textId="77777777" w:rsidTr="0087686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567"/>
      </w:trPr>
      <w:tc>
        <w:tcPr>
          <w:tcW w:w="747" w:type="dxa"/>
          <w:tcBorders>
            <w:right w:val="single" w:sz="4" w:space="0" w:color="51B3C3" w:themeColor="accent4"/>
          </w:tcBorders>
          <w:vAlign w:val="top"/>
        </w:tcPr>
        <w:p w14:paraId="4F1AA501" w14:textId="0DEE1B97" w:rsidR="008D37EE" w:rsidRDefault="00993EB5" w:rsidP="0087686C">
          <w:r>
            <w:rPr>
              <w:noProof/>
            </w:rPr>
            <w:drawing>
              <wp:inline distT="0" distB="0" distL="0" distR="0" wp14:anchorId="6466957F" wp14:editId="07ACB975">
                <wp:extent cx="266131" cy="266131"/>
                <wp:effectExtent l="0" t="0" r="635" b="635"/>
                <wp:docPr id="2124601170" name="Picture 2124601170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Ico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1047" cy="2810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13" w:type="dxa"/>
          <w:tcBorders>
            <w:left w:val="single" w:sz="4" w:space="0" w:color="51B3C3" w:themeColor="accent4"/>
          </w:tcBorders>
          <w:vAlign w:val="top"/>
        </w:tcPr>
        <w:p w14:paraId="43361F46" w14:textId="4340322B" w:rsidR="008D37EE" w:rsidRPr="0087686C" w:rsidRDefault="008D37EE" w:rsidP="00545EB6">
          <w:pPr>
            <w:pStyle w:val="Title1"/>
            <w:rPr>
              <w:b/>
            </w:rPr>
          </w:pPr>
          <w:r w:rsidRPr="0087686C">
            <w:rPr>
              <w:b/>
            </w:rPr>
            <w:t>Fabric Release Notes</w:t>
          </w:r>
        </w:p>
      </w:tc>
    </w:tr>
  </w:tbl>
  <w:p w14:paraId="30440881" w14:textId="289FE424" w:rsidR="008D37EE" w:rsidRDefault="008D37EE" w:rsidP="00B05B30">
    <w:pPr>
      <w:pStyle w:val="small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58158" w14:textId="51373C54" w:rsidR="007C6B59" w:rsidRDefault="00A87CB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123D8E" wp14:editId="7AC19CB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160" b="16510"/>
              <wp:wrapSquare wrapText="bothSides"/>
              <wp:docPr id="10" name="Text Box 10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00BD94" w14:textId="5875849F" w:rsidR="00A87CB8" w:rsidRPr="00A87CB8" w:rsidRDefault="00A87CB8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Cs w:val="20"/>
                            </w:rPr>
                          </w:pPr>
                          <w:r w:rsidRPr="00A87CB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Cs w:val="2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23D8E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alt="Unclassified" style="position:absolute;left:0;text-align:left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" filled="f" stroked="f">
              <v:textbox style="mso-fit-shape-to-text:t" inset="0,0,0,0">
                <w:txbxContent>
                  <w:p w14:paraId="1500BD94" w14:textId="5875849F" w:rsidR="00A87CB8" w:rsidRPr="00A87CB8" w:rsidRDefault="00A87CB8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Cs w:val="20"/>
                      </w:rPr>
                    </w:pPr>
                    <w:r w:rsidRPr="00A87CB8">
                      <w:rPr>
                        <w:rFonts w:ascii="Calibri" w:eastAsia="Calibri" w:hAnsi="Calibri" w:cs="Calibri"/>
                        <w:noProof/>
                        <w:color w:val="008000"/>
                        <w:szCs w:val="20"/>
                      </w:rPr>
                      <w:t>Unclassified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74258A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CE1C7B"/>
    <w:multiLevelType w:val="multilevel"/>
    <w:tmpl w:val="989E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340CC3"/>
    <w:multiLevelType w:val="hybridMultilevel"/>
    <w:tmpl w:val="26D63602"/>
    <w:lvl w:ilvl="0" w:tplc="471693E6">
      <w:start w:val="1"/>
      <w:numFmt w:val="bullet"/>
      <w:pStyle w:val="ListParagraph"/>
      <w:lvlText w:val="}"/>
      <w:lvlJc w:val="left"/>
      <w:pPr>
        <w:ind w:left="360" w:hanging="360"/>
      </w:pPr>
      <w:rPr>
        <w:rFonts w:ascii="Wingdings 3" w:hAnsi="Wingdings 3" w:hint="default"/>
        <w:color w:val="51B3C3" w:themeColor="accent4"/>
        <w:spacing w:val="22"/>
      </w:rPr>
    </w:lvl>
    <w:lvl w:ilvl="1" w:tplc="6B2844F6">
      <w:start w:val="1"/>
      <w:numFmt w:val="bullet"/>
      <w:pStyle w:val="ListParagraph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167E6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195386"/>
    <w:multiLevelType w:val="multilevel"/>
    <w:tmpl w:val="97DA1510"/>
    <w:lvl w:ilvl="0">
      <w:start w:val="1"/>
      <w:numFmt w:val="bullet"/>
      <w:pStyle w:val="NoteBullet1"/>
      <w:lvlText w:val=""/>
      <w:lvlJc w:val="left"/>
      <w:pPr>
        <w:ind w:left="720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D5B14FA"/>
    <w:multiLevelType w:val="hybridMultilevel"/>
    <w:tmpl w:val="C2E4601E"/>
    <w:lvl w:ilvl="0" w:tplc="FC669C6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2327DC4">
      <w:start w:val="1"/>
      <w:numFmt w:val="bullet"/>
      <w:pStyle w:val="ListParagraph2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3D39D2"/>
    <w:multiLevelType w:val="hybridMultilevel"/>
    <w:tmpl w:val="C6DEC850"/>
    <w:lvl w:ilvl="0" w:tplc="4D786770">
      <w:start w:val="1"/>
      <w:numFmt w:val="bullet"/>
      <w:pStyle w:val="ListParagraph20"/>
      <w:lvlText w:val="o"/>
      <w:lvlJc w:val="left"/>
      <w:pPr>
        <w:ind w:left="1480" w:hanging="360"/>
      </w:pPr>
      <w:rPr>
        <w:rFonts w:ascii="Courier New" w:hAnsi="Courier New" w:cs="Courier New" w:hint="default"/>
        <w:color w:val="51B3C3" w:themeColor="accent4"/>
        <w:spacing w:val="22"/>
      </w:rPr>
    </w:lvl>
    <w:lvl w:ilvl="1" w:tplc="04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0" w:hanging="360"/>
      </w:pPr>
      <w:rPr>
        <w:rFonts w:ascii="Wingdings" w:hAnsi="Wingdings" w:hint="default"/>
      </w:rPr>
    </w:lvl>
  </w:abstractNum>
  <w:abstractNum w:abstractNumId="6" w15:restartNumberingAfterBreak="0">
    <w:nsid w:val="104A0B6D"/>
    <w:multiLevelType w:val="hybridMultilevel"/>
    <w:tmpl w:val="EC1A671A"/>
    <w:lvl w:ilvl="0" w:tplc="C0A4E14E">
      <w:start w:val="1"/>
      <w:numFmt w:val="bullet"/>
      <w:pStyle w:val="CellBody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26607"/>
    <w:multiLevelType w:val="hybridMultilevel"/>
    <w:tmpl w:val="00F86CC2"/>
    <w:lvl w:ilvl="0" w:tplc="AFF60EEA">
      <w:start w:val="100"/>
      <w:numFmt w:val="decimal"/>
      <w:pStyle w:val="NumberedRequirement"/>
      <w:lvlText w:val="[RQ-%1]"/>
      <w:lvlJc w:val="left"/>
      <w:pPr>
        <w:ind w:left="810" w:hanging="360"/>
      </w:pPr>
      <w:rPr>
        <w:rFonts w:ascii="Times New Roman" w:hAnsi="Times New Roman" w:cs="Times New Roman" w:hint="default"/>
        <w:i w:val="0"/>
        <w:strike w:val="0"/>
      </w:rPr>
    </w:lvl>
    <w:lvl w:ilvl="1" w:tplc="04090019">
      <w:start w:val="1"/>
      <w:numFmt w:val="lowerLetter"/>
      <w:lvlText w:val="%2."/>
      <w:lvlJc w:val="left"/>
      <w:pPr>
        <w:ind w:left="762" w:hanging="360"/>
      </w:pPr>
    </w:lvl>
    <w:lvl w:ilvl="2" w:tplc="0409001B">
      <w:start w:val="1"/>
      <w:numFmt w:val="decimal"/>
      <w:lvlText w:val="%3."/>
      <w:lvlJc w:val="left"/>
      <w:pPr>
        <w:ind w:left="1482" w:hanging="180"/>
      </w:pPr>
    </w:lvl>
    <w:lvl w:ilvl="3" w:tplc="0409000F">
      <w:start w:val="1"/>
      <w:numFmt w:val="decimal"/>
      <w:lvlText w:val="%4."/>
      <w:lvlJc w:val="left"/>
      <w:pPr>
        <w:ind w:left="2202" w:hanging="360"/>
      </w:pPr>
    </w:lvl>
    <w:lvl w:ilvl="4" w:tplc="04090019" w:tentative="1">
      <w:start w:val="1"/>
      <w:numFmt w:val="lowerLetter"/>
      <w:lvlText w:val="%5."/>
      <w:lvlJc w:val="left"/>
      <w:pPr>
        <w:ind w:left="2922" w:hanging="360"/>
      </w:pPr>
    </w:lvl>
    <w:lvl w:ilvl="5" w:tplc="0409001B" w:tentative="1">
      <w:start w:val="1"/>
      <w:numFmt w:val="lowerRoman"/>
      <w:lvlText w:val="%6."/>
      <w:lvlJc w:val="right"/>
      <w:pPr>
        <w:ind w:left="3642" w:hanging="180"/>
      </w:pPr>
    </w:lvl>
    <w:lvl w:ilvl="6" w:tplc="0409000F" w:tentative="1">
      <w:start w:val="1"/>
      <w:numFmt w:val="decimal"/>
      <w:lvlText w:val="%7."/>
      <w:lvlJc w:val="left"/>
      <w:pPr>
        <w:ind w:left="4362" w:hanging="360"/>
      </w:pPr>
    </w:lvl>
    <w:lvl w:ilvl="7" w:tplc="04090019" w:tentative="1">
      <w:start w:val="1"/>
      <w:numFmt w:val="lowerLetter"/>
      <w:lvlText w:val="%8."/>
      <w:lvlJc w:val="left"/>
      <w:pPr>
        <w:ind w:left="5082" w:hanging="360"/>
      </w:pPr>
    </w:lvl>
    <w:lvl w:ilvl="8" w:tplc="0409001B" w:tentative="1">
      <w:start w:val="1"/>
      <w:numFmt w:val="lowerRoman"/>
      <w:lvlText w:val="%9."/>
      <w:lvlJc w:val="right"/>
      <w:pPr>
        <w:ind w:left="5802" w:hanging="180"/>
      </w:pPr>
    </w:lvl>
  </w:abstractNum>
  <w:abstractNum w:abstractNumId="8" w15:restartNumberingAfterBreak="0">
    <w:nsid w:val="22170ABC"/>
    <w:multiLevelType w:val="multilevel"/>
    <w:tmpl w:val="40FECF84"/>
    <w:lvl w:ilvl="0">
      <w:start w:val="1"/>
      <w:numFmt w:val="bullet"/>
      <w:lvlText w:val=""/>
      <w:lvlJc w:val="left"/>
      <w:pPr>
        <w:tabs>
          <w:tab w:val="num" w:pos="1584"/>
        </w:tabs>
        <w:ind w:left="1584" w:hanging="173"/>
      </w:pPr>
      <w:rPr>
        <w:rFonts w:ascii="Symbol" w:hAnsi="Symbol" w:hint="default"/>
        <w:color w:val="auto"/>
      </w:rPr>
    </w:lvl>
    <w:lvl w:ilvl="1">
      <w:start w:val="1"/>
      <w:numFmt w:val="none"/>
      <w:suff w:val="nothing"/>
      <w:lvlText w:val=""/>
      <w:lvlJc w:val="left"/>
      <w:pPr>
        <w:ind w:left="1417"/>
      </w:pPr>
      <w:rPr>
        <w:rFonts w:cs="Times New Roman"/>
      </w:rPr>
    </w:lvl>
    <w:lvl w:ilvl="2">
      <w:start w:val="1"/>
      <w:numFmt w:val="bullet"/>
      <w:lvlText w:val=""/>
      <w:lvlJc w:val="left"/>
      <w:pPr>
        <w:ind w:left="1417"/>
      </w:pPr>
      <w:rPr>
        <w:rFonts w:ascii="Symbol" w:hAnsi="Symbol" w:hint="default"/>
      </w:rPr>
    </w:lvl>
    <w:lvl w:ilvl="3">
      <w:start w:val="1"/>
      <w:numFmt w:val="none"/>
      <w:suff w:val="nothing"/>
      <w:lvlText w:val=""/>
      <w:lvlJc w:val="left"/>
      <w:pPr>
        <w:ind w:left="1417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ind w:left="1417"/>
      </w:pPr>
      <w:rPr>
        <w:rFonts w:cs="Times New Roman"/>
      </w:rPr>
    </w:lvl>
    <w:lvl w:ilvl="5">
      <w:start w:val="1"/>
      <w:numFmt w:val="bullet"/>
      <w:pStyle w:val="BodyBulletL1"/>
      <w:lvlText w:val="¾"/>
      <w:lvlJc w:val="left"/>
      <w:pPr>
        <w:tabs>
          <w:tab w:val="num" w:pos="1843"/>
        </w:tabs>
        <w:ind w:left="1843" w:hanging="426"/>
      </w:pPr>
      <w:rPr>
        <w:rFonts w:ascii="Wingdings 2" w:hAnsi="Wingdings 2" w:hint="default"/>
        <w:color w:val="000080"/>
        <w:sz w:val="18"/>
      </w:rPr>
    </w:lvl>
    <w:lvl w:ilvl="6">
      <w:start w:val="1"/>
      <w:numFmt w:val="bullet"/>
      <w:pStyle w:val="BodyBulletL2"/>
      <w:lvlText w:val="¨"/>
      <w:lvlJc w:val="left"/>
      <w:pPr>
        <w:tabs>
          <w:tab w:val="num" w:pos="2268"/>
        </w:tabs>
        <w:ind w:left="2268" w:hanging="425"/>
      </w:pPr>
      <w:rPr>
        <w:rFonts w:ascii="Symbol" w:hAnsi="Symbol" w:hint="default"/>
        <w:color w:val="000080"/>
        <w:sz w:val="20"/>
      </w:rPr>
    </w:lvl>
    <w:lvl w:ilvl="7">
      <w:start w:val="1"/>
      <w:numFmt w:val="bullet"/>
      <w:pStyle w:val="BodyBulletL3"/>
      <w:lvlText w:val="·"/>
      <w:lvlJc w:val="left"/>
      <w:pPr>
        <w:tabs>
          <w:tab w:val="num" w:pos="2693"/>
        </w:tabs>
        <w:ind w:left="2693" w:hanging="425"/>
      </w:pPr>
      <w:rPr>
        <w:rFonts w:ascii="Symbol" w:hAnsi="Symbol" w:hint="default"/>
        <w:color w:val="000080"/>
        <w:sz w:val="20"/>
      </w:rPr>
    </w:lvl>
    <w:lvl w:ilvl="8">
      <w:start w:val="1"/>
      <w:numFmt w:val="none"/>
      <w:suff w:val="nothing"/>
      <w:lvlText w:val=""/>
      <w:lvlJc w:val="left"/>
      <w:pPr>
        <w:ind w:left="1417"/>
      </w:pPr>
      <w:rPr>
        <w:rFonts w:cs="Times New Roman"/>
      </w:rPr>
    </w:lvl>
  </w:abstractNum>
  <w:abstractNum w:abstractNumId="9" w15:restartNumberingAfterBreak="0">
    <w:nsid w:val="35BD4BD7"/>
    <w:multiLevelType w:val="multilevel"/>
    <w:tmpl w:val="BD04E46A"/>
    <w:lvl w:ilvl="0">
      <w:start w:val="1"/>
      <w:numFmt w:val="bullet"/>
      <w:pStyle w:val="Bullet3"/>
      <w:lvlText w:val=""/>
      <w:lvlJc w:val="left"/>
      <w:pPr>
        <w:ind w:left="1786" w:hanging="368"/>
      </w:pPr>
      <w:rPr>
        <w:rFonts w:ascii="Wingdings" w:hAnsi="Wingdings" w:hint="default"/>
        <w:sz w:val="17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Bullet4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sz w:val="15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  <w:sz w:val="17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8A7CE4"/>
    <w:multiLevelType w:val="multilevel"/>
    <w:tmpl w:val="2932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44461D"/>
    <w:multiLevelType w:val="hybridMultilevel"/>
    <w:tmpl w:val="1A14F412"/>
    <w:lvl w:ilvl="0" w:tplc="68368140">
      <w:start w:val="1"/>
      <w:numFmt w:val="decimal"/>
      <w:pStyle w:val="ListNumber1"/>
      <w:lvlText w:val="(%1)"/>
      <w:lvlJc w:val="left"/>
      <w:pPr>
        <w:ind w:left="9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4DB3C3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2" w15:restartNumberingAfterBreak="0">
    <w:nsid w:val="4248092D"/>
    <w:multiLevelType w:val="multilevel"/>
    <w:tmpl w:val="5D96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62486"/>
    <w:multiLevelType w:val="hybridMultilevel"/>
    <w:tmpl w:val="ECE49626"/>
    <w:lvl w:ilvl="0" w:tplc="CB2023E8">
      <w:start w:val="1"/>
      <w:numFmt w:val="bullet"/>
      <w:pStyle w:val="Bullet8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6" w:hanging="360"/>
      </w:pPr>
      <w:rPr>
        <w:rFonts w:ascii="Wingdings" w:hAnsi="Wingdings" w:hint="default"/>
      </w:rPr>
    </w:lvl>
  </w:abstractNum>
  <w:abstractNum w:abstractNumId="14" w15:restartNumberingAfterBreak="0">
    <w:nsid w:val="4B2C1C18"/>
    <w:multiLevelType w:val="multilevel"/>
    <w:tmpl w:val="07C09DD0"/>
    <w:name w:val="NDSUnifiedGalleryListLevel1"/>
    <w:lvl w:ilvl="0">
      <w:start w:val="1"/>
      <w:numFmt w:val="none"/>
      <w:pStyle w:val="BodyNotesPlain"/>
      <w:suff w:val="nothing"/>
      <w:lvlText w:val=""/>
      <w:lvlJc w:val="left"/>
      <w:pPr>
        <w:ind w:left="1701" w:firstLine="0"/>
      </w:pPr>
    </w:lvl>
    <w:lvl w:ilvl="1">
      <w:start w:val="1"/>
      <w:numFmt w:val="none"/>
      <w:pStyle w:val="BodyNotesHeading"/>
      <w:suff w:val="nothing"/>
      <w:lvlText w:val=""/>
      <w:lvlJc w:val="left"/>
      <w:pPr>
        <w:ind w:left="1701" w:firstLine="0"/>
      </w:pPr>
    </w:lvl>
    <w:lvl w:ilvl="2">
      <w:start w:val="1"/>
      <w:numFmt w:val="none"/>
      <w:pStyle w:val="BodyNotesPlain"/>
      <w:suff w:val="nothing"/>
      <w:lvlText w:val=""/>
      <w:lvlJc w:val="left"/>
      <w:pPr>
        <w:ind w:left="1701" w:firstLine="0"/>
      </w:pPr>
    </w:lvl>
    <w:lvl w:ilvl="3">
      <w:start w:val="1"/>
      <w:numFmt w:val="bullet"/>
      <w:lvlText w:val="¾"/>
      <w:lvlJc w:val="left"/>
      <w:pPr>
        <w:tabs>
          <w:tab w:val="num" w:pos="2126"/>
        </w:tabs>
        <w:ind w:left="2126" w:hanging="425"/>
      </w:pPr>
      <w:rPr>
        <w:rFonts w:ascii="Wingdings 2" w:hAnsi="Wingdings 2" w:hint="default"/>
        <w:color w:val="000080"/>
        <w:sz w:val="18"/>
      </w:rPr>
    </w:lvl>
    <w:lvl w:ilvl="4">
      <w:start w:val="1"/>
      <w:numFmt w:val="decimal"/>
      <w:pStyle w:val="BodyNotesNumber"/>
      <w:lvlText w:val="%5."/>
      <w:lvlJc w:val="left"/>
      <w:pPr>
        <w:tabs>
          <w:tab w:val="num" w:pos="2126"/>
        </w:tabs>
        <w:ind w:left="2126" w:hanging="425"/>
      </w:pPr>
      <w:rPr>
        <w:rFonts w:ascii="Trebuchet MS" w:hAnsi="Trebuchet MS"/>
        <w:color w:val="auto"/>
        <w:sz w:val="20"/>
      </w:rPr>
    </w:lvl>
    <w:lvl w:ilvl="5">
      <w:start w:val="1"/>
      <w:numFmt w:val="none"/>
      <w:suff w:val="nothing"/>
      <w:lvlText w:val=""/>
      <w:lvlJc w:val="left"/>
      <w:pPr>
        <w:ind w:left="1701" w:firstLine="0"/>
      </w:pPr>
    </w:lvl>
    <w:lvl w:ilvl="6">
      <w:start w:val="1"/>
      <w:numFmt w:val="none"/>
      <w:suff w:val="nothing"/>
      <w:lvlText w:val=""/>
      <w:lvlJc w:val="left"/>
      <w:pPr>
        <w:ind w:left="1701" w:firstLine="0"/>
      </w:pPr>
    </w:lvl>
    <w:lvl w:ilvl="7">
      <w:start w:val="1"/>
      <w:numFmt w:val="none"/>
      <w:suff w:val="nothing"/>
      <w:lvlText w:val=""/>
      <w:lvlJc w:val="left"/>
      <w:pPr>
        <w:ind w:left="1701" w:firstLine="0"/>
      </w:pPr>
    </w:lvl>
    <w:lvl w:ilvl="8">
      <w:start w:val="1"/>
      <w:numFmt w:val="none"/>
      <w:suff w:val="nothing"/>
      <w:lvlText w:val=""/>
      <w:lvlJc w:val="left"/>
      <w:pPr>
        <w:ind w:left="1701" w:firstLine="0"/>
      </w:pPr>
    </w:lvl>
  </w:abstractNum>
  <w:abstractNum w:abstractNumId="15" w15:restartNumberingAfterBreak="0">
    <w:nsid w:val="4EB96086"/>
    <w:multiLevelType w:val="multilevel"/>
    <w:tmpl w:val="4EC4181A"/>
    <w:styleLink w:val="Headings"/>
    <w:lvl w:ilvl="0">
      <w:start w:val="1"/>
      <w:numFmt w:val="decimal"/>
      <w:pStyle w:val="Heading1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4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56CC0F99"/>
    <w:multiLevelType w:val="multilevel"/>
    <w:tmpl w:val="FB2EA8DE"/>
    <w:lvl w:ilvl="0">
      <w:start w:val="1"/>
      <w:numFmt w:val="decimal"/>
      <w:lvlRestart w:val="0"/>
      <w:pStyle w:val="CellBodyList1"/>
      <w:lvlText w:val="%1."/>
      <w:lvlJc w:val="left"/>
      <w:pPr>
        <w:ind w:left="288" w:hanging="288"/>
      </w:pPr>
      <w:rPr>
        <w:rFonts w:hint="default"/>
      </w:rPr>
    </w:lvl>
    <w:lvl w:ilvl="1">
      <w:start w:val="1"/>
      <w:numFmt w:val="lowerLetter"/>
      <w:pStyle w:val="CellBodyList2"/>
      <w:lvlText w:val="%2."/>
      <w:lvlJc w:val="left"/>
      <w:pPr>
        <w:tabs>
          <w:tab w:val="num" w:pos="576"/>
        </w:tabs>
        <w:ind w:left="576" w:hanging="288"/>
      </w:pPr>
      <w:rPr>
        <w:rFonts w:hint="default"/>
      </w:rPr>
    </w:lvl>
    <w:lvl w:ilvl="2">
      <w:start w:val="1"/>
      <w:numFmt w:val="lowerRoman"/>
      <w:pStyle w:val="CellBodyList3"/>
      <w:lvlText w:val="%3."/>
      <w:lvlJc w:val="left"/>
      <w:pPr>
        <w:tabs>
          <w:tab w:val="num" w:pos="864"/>
        </w:tabs>
        <w:ind w:left="864" w:hanging="288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57063C69"/>
    <w:multiLevelType w:val="hybridMultilevel"/>
    <w:tmpl w:val="7DF6E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7F3CA6"/>
    <w:multiLevelType w:val="hybridMultilevel"/>
    <w:tmpl w:val="CF06A0A2"/>
    <w:lvl w:ilvl="0" w:tplc="F1D637BC">
      <w:start w:val="1"/>
      <w:numFmt w:val="bullet"/>
      <w:pStyle w:val="Bullet9"/>
      <w:lvlText w:val=""/>
      <w:lvlJc w:val="left"/>
      <w:pPr>
        <w:ind w:left="3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40" w:hanging="360"/>
      </w:pPr>
      <w:rPr>
        <w:rFonts w:ascii="Wingdings" w:hAnsi="Wingdings" w:hint="default"/>
      </w:rPr>
    </w:lvl>
  </w:abstractNum>
  <w:abstractNum w:abstractNumId="19" w15:restartNumberingAfterBreak="0">
    <w:nsid w:val="591DA218"/>
    <w:multiLevelType w:val="hybridMultilevel"/>
    <w:tmpl w:val="368A997E"/>
    <w:lvl w:ilvl="0" w:tplc="1B6A0B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D24AD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E297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EACA83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E201C5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A60E7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3BA16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34D80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B06744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AD562C1"/>
    <w:multiLevelType w:val="multilevel"/>
    <w:tmpl w:val="A218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16537"/>
    <w:multiLevelType w:val="multilevel"/>
    <w:tmpl w:val="A394EC70"/>
    <w:styleLink w:val="DeleteMe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lvlText w:val="%2.%1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3.%1.%2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4.%1.%2.%3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D5B316E"/>
    <w:multiLevelType w:val="hybridMultilevel"/>
    <w:tmpl w:val="FDCE60FC"/>
    <w:lvl w:ilvl="0" w:tplc="FFFFFFFF">
      <w:start w:val="1"/>
      <w:numFmt w:val="bullet"/>
      <w:pStyle w:val="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B7698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8C073D"/>
    <w:multiLevelType w:val="hybridMultilevel"/>
    <w:tmpl w:val="FA10EB22"/>
    <w:lvl w:ilvl="0" w:tplc="36163614">
      <w:start w:val="1"/>
      <w:numFmt w:val="bullet"/>
      <w:pStyle w:val="CellBodyBullet2"/>
      <w:lvlText w:val=""/>
      <w:lvlJc w:val="left"/>
      <w:pPr>
        <w:ind w:left="720" w:hanging="36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8C2B7B"/>
    <w:multiLevelType w:val="hybridMultilevel"/>
    <w:tmpl w:val="54305008"/>
    <w:lvl w:ilvl="0" w:tplc="C778F8F8">
      <w:start w:val="1"/>
      <w:numFmt w:val="bullet"/>
      <w:pStyle w:val="Bullet7"/>
      <w:lvlText w:val=""/>
      <w:lvlJc w:val="left"/>
      <w:pPr>
        <w:ind w:left="2506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6" w:hanging="360"/>
      </w:pPr>
      <w:rPr>
        <w:rFonts w:ascii="Wingdings" w:hAnsi="Wingdings" w:hint="default"/>
      </w:rPr>
    </w:lvl>
  </w:abstractNum>
  <w:abstractNum w:abstractNumId="25" w15:restartNumberingAfterBreak="0">
    <w:nsid w:val="68457E96"/>
    <w:multiLevelType w:val="hybridMultilevel"/>
    <w:tmpl w:val="2A7E71D4"/>
    <w:lvl w:ilvl="0" w:tplc="6550483C">
      <w:start w:val="1"/>
      <w:numFmt w:val="bullet"/>
      <w:lvlText w:val=""/>
      <w:lvlJc w:val="left"/>
      <w:pPr>
        <w:ind w:left="1080" w:hanging="360"/>
      </w:pPr>
      <w:rPr>
        <w:rFonts w:ascii="Wingdings" w:hAnsi="Wingdings" w:hint="default"/>
        <w:sz w:val="13"/>
      </w:rPr>
    </w:lvl>
    <w:lvl w:ilvl="1" w:tplc="7688B6E4">
      <w:start w:val="1"/>
      <w:numFmt w:val="bullet"/>
      <w:pStyle w:val="Bullet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4820B6"/>
    <w:multiLevelType w:val="multilevel"/>
    <w:tmpl w:val="76E6DC7A"/>
    <w:lvl w:ilvl="0">
      <w:start w:val="1"/>
      <w:numFmt w:val="decimal"/>
      <w:pStyle w:val="List1"/>
      <w:lvlText w:val="%1."/>
      <w:lvlJc w:val="left"/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pStyle w:val="List2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  <w:sz w:val="22"/>
      </w:rPr>
    </w:lvl>
    <w:lvl w:ilvl="2">
      <w:start w:val="1"/>
      <w:numFmt w:val="lowerRoman"/>
      <w:pStyle w:val="List3"/>
      <w:lvlText w:val="%3."/>
      <w:lvlJc w:val="left"/>
      <w:pPr>
        <w:tabs>
          <w:tab w:val="num" w:pos="2880"/>
        </w:tabs>
        <w:ind w:left="2520" w:hanging="360"/>
      </w:pPr>
      <w:rPr>
        <w:rFonts w:hint="default"/>
        <w:b w:val="0"/>
        <w:i w:val="0"/>
        <w:sz w:val="2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6A6F7B65"/>
    <w:multiLevelType w:val="hybridMultilevel"/>
    <w:tmpl w:val="2C4E3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D56311"/>
    <w:multiLevelType w:val="hybridMultilevel"/>
    <w:tmpl w:val="A1C22C70"/>
    <w:lvl w:ilvl="0" w:tplc="AE709292">
      <w:start w:val="1"/>
      <w:numFmt w:val="bullet"/>
      <w:lvlText w:val="}"/>
      <w:lvlJc w:val="left"/>
      <w:pPr>
        <w:ind w:left="936" w:hanging="360"/>
      </w:pPr>
      <w:rPr>
        <w:rFonts w:ascii="Wingdings 3" w:hAnsi="Wingdings 3" w:hint="default"/>
        <w:color w:val="51B3C3" w:themeColor="accent4"/>
        <w:spacing w:val="22"/>
      </w:rPr>
    </w:lvl>
    <w:lvl w:ilvl="1" w:tplc="E5FA4BEC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1416CCF4">
      <w:start w:val="1"/>
      <w:numFmt w:val="bullet"/>
      <w:pStyle w:val="ListParagraph3a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9" w15:restartNumberingAfterBreak="0">
    <w:nsid w:val="6ED12661"/>
    <w:multiLevelType w:val="multilevel"/>
    <w:tmpl w:val="C3B8FA2E"/>
    <w:lvl w:ilvl="0">
      <w:start w:val="1"/>
      <w:numFmt w:val="decimal"/>
      <w:pStyle w:val="List1Num"/>
      <w:lvlText w:val="%1."/>
      <w:lvlJc w:val="left"/>
      <w:pPr>
        <w:ind w:left="1191" w:hanging="454"/>
      </w:pPr>
      <w:rPr>
        <w:rFonts w:hint="default"/>
      </w:rPr>
    </w:lvl>
    <w:lvl w:ilvl="1">
      <w:start w:val="1"/>
      <w:numFmt w:val="decimal"/>
      <w:pStyle w:val="List2Num"/>
      <w:lvlText w:val="%1.%2."/>
      <w:lvlJc w:val="left"/>
      <w:pPr>
        <w:ind w:left="1758" w:hanging="567"/>
      </w:pPr>
      <w:rPr>
        <w:rFonts w:hint="default"/>
      </w:rPr>
    </w:lvl>
    <w:lvl w:ilvl="2">
      <w:start w:val="1"/>
      <w:numFmt w:val="decimal"/>
      <w:pStyle w:val="List3Num"/>
      <w:lvlText w:val="%1.%2.%3."/>
      <w:lvlJc w:val="left"/>
      <w:pPr>
        <w:ind w:left="2552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6F6B3260"/>
    <w:multiLevelType w:val="hybridMultilevel"/>
    <w:tmpl w:val="953E03A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1EB16EA"/>
    <w:multiLevelType w:val="hybridMultilevel"/>
    <w:tmpl w:val="66B229DA"/>
    <w:lvl w:ilvl="0" w:tplc="0EB2033C">
      <w:start w:val="1"/>
      <w:numFmt w:val="bullet"/>
      <w:pStyle w:val="Bullet5"/>
      <w:lvlText w:val=""/>
      <w:lvlJc w:val="left"/>
      <w:pPr>
        <w:ind w:left="25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6" w:hanging="360"/>
      </w:pPr>
      <w:rPr>
        <w:rFonts w:ascii="Wingdings" w:hAnsi="Wingdings" w:hint="default"/>
      </w:rPr>
    </w:lvl>
  </w:abstractNum>
  <w:abstractNum w:abstractNumId="32" w15:restartNumberingAfterBreak="0">
    <w:nsid w:val="73641548"/>
    <w:multiLevelType w:val="multilevel"/>
    <w:tmpl w:val="21C2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C279A"/>
    <w:multiLevelType w:val="hybridMultilevel"/>
    <w:tmpl w:val="5A86571E"/>
    <w:lvl w:ilvl="0" w:tplc="9A089908">
      <w:start w:val="1"/>
      <w:numFmt w:val="bullet"/>
      <w:pStyle w:val="Bullet6"/>
      <w:lvlText w:val=""/>
      <w:lvlJc w:val="left"/>
      <w:pPr>
        <w:ind w:left="2506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6" w:hanging="360"/>
      </w:pPr>
      <w:rPr>
        <w:rFonts w:ascii="Wingdings" w:hAnsi="Wingdings" w:hint="default"/>
      </w:rPr>
    </w:lvl>
  </w:abstractNum>
  <w:num w:numId="1" w16cid:durableId="891038626">
    <w:abstractNumId w:val="2"/>
  </w:num>
  <w:num w:numId="2" w16cid:durableId="1073701796">
    <w:abstractNumId w:val="11"/>
  </w:num>
  <w:num w:numId="3" w16cid:durableId="1271280220">
    <w:abstractNumId w:val="28"/>
  </w:num>
  <w:num w:numId="4" w16cid:durableId="390619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98415029">
    <w:abstractNumId w:val="5"/>
  </w:num>
  <w:num w:numId="6" w16cid:durableId="466632725">
    <w:abstractNumId w:val="4"/>
  </w:num>
  <w:num w:numId="7" w16cid:durableId="1592666573">
    <w:abstractNumId w:val="0"/>
  </w:num>
  <w:num w:numId="8" w16cid:durableId="1091925858">
    <w:abstractNumId w:val="8"/>
  </w:num>
  <w:num w:numId="9" w16cid:durableId="262344400">
    <w:abstractNumId w:val="25"/>
  </w:num>
  <w:num w:numId="10" w16cid:durableId="1158040862">
    <w:abstractNumId w:val="9"/>
  </w:num>
  <w:num w:numId="11" w16cid:durableId="1144615353">
    <w:abstractNumId w:val="6"/>
  </w:num>
  <w:num w:numId="12" w16cid:durableId="65611448">
    <w:abstractNumId w:val="23"/>
  </w:num>
  <w:num w:numId="13" w16cid:durableId="1810050271">
    <w:abstractNumId w:val="31"/>
  </w:num>
  <w:num w:numId="14" w16cid:durableId="1334450058">
    <w:abstractNumId w:val="33"/>
  </w:num>
  <w:num w:numId="15" w16cid:durableId="925265758">
    <w:abstractNumId w:val="24"/>
  </w:num>
  <w:num w:numId="16" w16cid:durableId="1721787224">
    <w:abstractNumId w:val="13"/>
  </w:num>
  <w:num w:numId="17" w16cid:durableId="1957709651">
    <w:abstractNumId w:val="18"/>
  </w:num>
  <w:num w:numId="18" w16cid:durableId="1098597091">
    <w:abstractNumId w:val="7"/>
  </w:num>
  <w:num w:numId="19" w16cid:durableId="488903962">
    <w:abstractNumId w:val="16"/>
  </w:num>
  <w:num w:numId="20" w16cid:durableId="458107270">
    <w:abstractNumId w:val="26"/>
  </w:num>
  <w:num w:numId="21" w16cid:durableId="1042485625">
    <w:abstractNumId w:val="29"/>
  </w:num>
  <w:num w:numId="22" w16cid:durableId="1248610679">
    <w:abstractNumId w:val="3"/>
  </w:num>
  <w:num w:numId="23" w16cid:durableId="1867592603">
    <w:abstractNumId w:val="21"/>
  </w:num>
  <w:num w:numId="24" w16cid:durableId="1276055820">
    <w:abstractNumId w:val="15"/>
  </w:num>
  <w:num w:numId="25" w16cid:durableId="1244871846">
    <w:abstractNumId w:val="22"/>
  </w:num>
  <w:num w:numId="26" w16cid:durableId="1492522690">
    <w:abstractNumId w:val="27"/>
  </w:num>
  <w:num w:numId="27" w16cid:durableId="1646202563">
    <w:abstractNumId w:val="30"/>
  </w:num>
  <w:num w:numId="28" w16cid:durableId="1173766421">
    <w:abstractNumId w:val="20"/>
  </w:num>
  <w:num w:numId="29" w16cid:durableId="1248610260">
    <w:abstractNumId w:val="22"/>
  </w:num>
  <w:num w:numId="30" w16cid:durableId="1725445965">
    <w:abstractNumId w:val="22"/>
  </w:num>
  <w:num w:numId="31" w16cid:durableId="617301581">
    <w:abstractNumId w:val="22"/>
  </w:num>
  <w:num w:numId="32" w16cid:durableId="349917254">
    <w:abstractNumId w:val="22"/>
  </w:num>
  <w:num w:numId="33" w16cid:durableId="1213420448">
    <w:abstractNumId w:val="22"/>
  </w:num>
  <w:num w:numId="34" w16cid:durableId="58750507">
    <w:abstractNumId w:val="19"/>
  </w:num>
  <w:num w:numId="35" w16cid:durableId="1371496832">
    <w:abstractNumId w:val="22"/>
  </w:num>
  <w:num w:numId="36" w16cid:durableId="1779178778">
    <w:abstractNumId w:val="10"/>
  </w:num>
  <w:num w:numId="37" w16cid:durableId="1353410244">
    <w:abstractNumId w:val="22"/>
  </w:num>
  <w:num w:numId="38" w16cid:durableId="2130510464">
    <w:abstractNumId w:val="32"/>
  </w:num>
  <w:num w:numId="39" w16cid:durableId="1489590712">
    <w:abstractNumId w:val="12"/>
  </w:num>
  <w:num w:numId="40" w16cid:durableId="393427559">
    <w:abstractNumId w:val="22"/>
  </w:num>
  <w:num w:numId="41" w16cid:durableId="514418963">
    <w:abstractNumId w:val="17"/>
  </w:num>
  <w:num w:numId="42" w16cid:durableId="1280917559">
    <w:abstractNumId w:val="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efaultTableStyle w:val="TableGridLight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A8"/>
    <w:rsid w:val="00000243"/>
    <w:rsid w:val="0000024A"/>
    <w:rsid w:val="000006EB"/>
    <w:rsid w:val="00000799"/>
    <w:rsid w:val="00000A68"/>
    <w:rsid w:val="00000E3C"/>
    <w:rsid w:val="00001232"/>
    <w:rsid w:val="00001B0B"/>
    <w:rsid w:val="00001D70"/>
    <w:rsid w:val="00001D8F"/>
    <w:rsid w:val="0000266A"/>
    <w:rsid w:val="000026B1"/>
    <w:rsid w:val="00002CB9"/>
    <w:rsid w:val="00002E58"/>
    <w:rsid w:val="00003209"/>
    <w:rsid w:val="00003340"/>
    <w:rsid w:val="000034C1"/>
    <w:rsid w:val="00003E30"/>
    <w:rsid w:val="00003F3C"/>
    <w:rsid w:val="00004257"/>
    <w:rsid w:val="00004588"/>
    <w:rsid w:val="00004666"/>
    <w:rsid w:val="000048CF"/>
    <w:rsid w:val="00004B4C"/>
    <w:rsid w:val="00004DF7"/>
    <w:rsid w:val="00005056"/>
    <w:rsid w:val="000057DF"/>
    <w:rsid w:val="0000582C"/>
    <w:rsid w:val="00005902"/>
    <w:rsid w:val="00005C76"/>
    <w:rsid w:val="000060DF"/>
    <w:rsid w:val="00006457"/>
    <w:rsid w:val="00006487"/>
    <w:rsid w:val="00006FAF"/>
    <w:rsid w:val="0000713A"/>
    <w:rsid w:val="000071A5"/>
    <w:rsid w:val="000071B2"/>
    <w:rsid w:val="00007460"/>
    <w:rsid w:val="00007C75"/>
    <w:rsid w:val="00010015"/>
    <w:rsid w:val="000100B2"/>
    <w:rsid w:val="00010221"/>
    <w:rsid w:val="000102B2"/>
    <w:rsid w:val="0001033C"/>
    <w:rsid w:val="00010384"/>
    <w:rsid w:val="0001080D"/>
    <w:rsid w:val="0001090D"/>
    <w:rsid w:val="00010940"/>
    <w:rsid w:val="00010A42"/>
    <w:rsid w:val="00010F4F"/>
    <w:rsid w:val="00011048"/>
    <w:rsid w:val="000114A0"/>
    <w:rsid w:val="00011830"/>
    <w:rsid w:val="00011A2E"/>
    <w:rsid w:val="00011FAC"/>
    <w:rsid w:val="00012269"/>
    <w:rsid w:val="00012858"/>
    <w:rsid w:val="00012898"/>
    <w:rsid w:val="0001297E"/>
    <w:rsid w:val="000129BA"/>
    <w:rsid w:val="00012C43"/>
    <w:rsid w:val="00012CB2"/>
    <w:rsid w:val="00013007"/>
    <w:rsid w:val="00013391"/>
    <w:rsid w:val="00013722"/>
    <w:rsid w:val="0001374E"/>
    <w:rsid w:val="000138BE"/>
    <w:rsid w:val="00013914"/>
    <w:rsid w:val="00013957"/>
    <w:rsid w:val="00013EA0"/>
    <w:rsid w:val="00013FFD"/>
    <w:rsid w:val="00014116"/>
    <w:rsid w:val="00014397"/>
    <w:rsid w:val="00014738"/>
    <w:rsid w:val="00014742"/>
    <w:rsid w:val="00014755"/>
    <w:rsid w:val="00014A5F"/>
    <w:rsid w:val="00014CC4"/>
    <w:rsid w:val="00014D04"/>
    <w:rsid w:val="00014D97"/>
    <w:rsid w:val="00014FA2"/>
    <w:rsid w:val="0001527C"/>
    <w:rsid w:val="00015522"/>
    <w:rsid w:val="00015CBB"/>
    <w:rsid w:val="0001606C"/>
    <w:rsid w:val="0001634D"/>
    <w:rsid w:val="0001636B"/>
    <w:rsid w:val="00016AA2"/>
    <w:rsid w:val="00016C35"/>
    <w:rsid w:val="00016D3C"/>
    <w:rsid w:val="00016FD4"/>
    <w:rsid w:val="00017350"/>
    <w:rsid w:val="0001737B"/>
    <w:rsid w:val="00017DC6"/>
    <w:rsid w:val="00020038"/>
    <w:rsid w:val="00020440"/>
    <w:rsid w:val="00020868"/>
    <w:rsid w:val="000208EF"/>
    <w:rsid w:val="00020DBA"/>
    <w:rsid w:val="00020E06"/>
    <w:rsid w:val="00021183"/>
    <w:rsid w:val="00021365"/>
    <w:rsid w:val="00021368"/>
    <w:rsid w:val="0002151C"/>
    <w:rsid w:val="00021697"/>
    <w:rsid w:val="00021792"/>
    <w:rsid w:val="00021AC5"/>
    <w:rsid w:val="00021FA6"/>
    <w:rsid w:val="000220DB"/>
    <w:rsid w:val="0002218E"/>
    <w:rsid w:val="00022311"/>
    <w:rsid w:val="0002247C"/>
    <w:rsid w:val="000226D9"/>
    <w:rsid w:val="00022A48"/>
    <w:rsid w:val="00022A76"/>
    <w:rsid w:val="00022B56"/>
    <w:rsid w:val="00022C09"/>
    <w:rsid w:val="00022E4D"/>
    <w:rsid w:val="00022EC9"/>
    <w:rsid w:val="00022F27"/>
    <w:rsid w:val="00022FE0"/>
    <w:rsid w:val="00023073"/>
    <w:rsid w:val="0002324F"/>
    <w:rsid w:val="00023266"/>
    <w:rsid w:val="000234FE"/>
    <w:rsid w:val="00023544"/>
    <w:rsid w:val="00023A4D"/>
    <w:rsid w:val="00023C05"/>
    <w:rsid w:val="00024288"/>
    <w:rsid w:val="000242CB"/>
    <w:rsid w:val="0002453D"/>
    <w:rsid w:val="0002541F"/>
    <w:rsid w:val="0002545F"/>
    <w:rsid w:val="00025831"/>
    <w:rsid w:val="000259D7"/>
    <w:rsid w:val="00025A29"/>
    <w:rsid w:val="00025D11"/>
    <w:rsid w:val="00025E63"/>
    <w:rsid w:val="00026011"/>
    <w:rsid w:val="00026232"/>
    <w:rsid w:val="000262E8"/>
    <w:rsid w:val="00026572"/>
    <w:rsid w:val="00026688"/>
    <w:rsid w:val="00026755"/>
    <w:rsid w:val="000269FF"/>
    <w:rsid w:val="00026A05"/>
    <w:rsid w:val="00026A54"/>
    <w:rsid w:val="0002741C"/>
    <w:rsid w:val="000277CF"/>
    <w:rsid w:val="00027C6F"/>
    <w:rsid w:val="00027E90"/>
    <w:rsid w:val="00030262"/>
    <w:rsid w:val="00030469"/>
    <w:rsid w:val="000307EA"/>
    <w:rsid w:val="0003092D"/>
    <w:rsid w:val="00030B9D"/>
    <w:rsid w:val="00030CA8"/>
    <w:rsid w:val="00030CF5"/>
    <w:rsid w:val="00031096"/>
    <w:rsid w:val="0003127C"/>
    <w:rsid w:val="00031514"/>
    <w:rsid w:val="000315F6"/>
    <w:rsid w:val="00031BFA"/>
    <w:rsid w:val="00031D0D"/>
    <w:rsid w:val="00031F1E"/>
    <w:rsid w:val="00032005"/>
    <w:rsid w:val="00032205"/>
    <w:rsid w:val="0003246F"/>
    <w:rsid w:val="00032741"/>
    <w:rsid w:val="0003275D"/>
    <w:rsid w:val="00032AAA"/>
    <w:rsid w:val="00032CD1"/>
    <w:rsid w:val="00032CE0"/>
    <w:rsid w:val="00032D3D"/>
    <w:rsid w:val="00032EDA"/>
    <w:rsid w:val="000332E3"/>
    <w:rsid w:val="000333BD"/>
    <w:rsid w:val="000335DB"/>
    <w:rsid w:val="0003361E"/>
    <w:rsid w:val="000337AC"/>
    <w:rsid w:val="00033B9D"/>
    <w:rsid w:val="00034257"/>
    <w:rsid w:val="0003428C"/>
    <w:rsid w:val="00034293"/>
    <w:rsid w:val="0003444E"/>
    <w:rsid w:val="000348DC"/>
    <w:rsid w:val="000348E7"/>
    <w:rsid w:val="00034C6E"/>
    <w:rsid w:val="000357B7"/>
    <w:rsid w:val="00035EBD"/>
    <w:rsid w:val="00036016"/>
    <w:rsid w:val="000363EC"/>
    <w:rsid w:val="000367C5"/>
    <w:rsid w:val="00036C1D"/>
    <w:rsid w:val="00036F68"/>
    <w:rsid w:val="000371F8"/>
    <w:rsid w:val="00037737"/>
    <w:rsid w:val="000379A1"/>
    <w:rsid w:val="00037A88"/>
    <w:rsid w:val="00037BE6"/>
    <w:rsid w:val="00037CF1"/>
    <w:rsid w:val="00037D79"/>
    <w:rsid w:val="00037DDE"/>
    <w:rsid w:val="00037F07"/>
    <w:rsid w:val="00037F8A"/>
    <w:rsid w:val="00040072"/>
    <w:rsid w:val="00040199"/>
    <w:rsid w:val="000401DC"/>
    <w:rsid w:val="00040268"/>
    <w:rsid w:val="000404E9"/>
    <w:rsid w:val="000406AC"/>
    <w:rsid w:val="00040AF1"/>
    <w:rsid w:val="00040B50"/>
    <w:rsid w:val="00040FA7"/>
    <w:rsid w:val="0004155E"/>
    <w:rsid w:val="00041AB9"/>
    <w:rsid w:val="00041D22"/>
    <w:rsid w:val="00041F5E"/>
    <w:rsid w:val="00042680"/>
    <w:rsid w:val="0004295F"/>
    <w:rsid w:val="00042AFA"/>
    <w:rsid w:val="00042DDA"/>
    <w:rsid w:val="00042F27"/>
    <w:rsid w:val="000433D5"/>
    <w:rsid w:val="000433F0"/>
    <w:rsid w:val="00043479"/>
    <w:rsid w:val="0004366F"/>
    <w:rsid w:val="0004379F"/>
    <w:rsid w:val="00043AA8"/>
    <w:rsid w:val="00043AEF"/>
    <w:rsid w:val="00043B1B"/>
    <w:rsid w:val="00043FF6"/>
    <w:rsid w:val="00044357"/>
    <w:rsid w:val="0004437A"/>
    <w:rsid w:val="0004441B"/>
    <w:rsid w:val="00044899"/>
    <w:rsid w:val="00044E09"/>
    <w:rsid w:val="00044E9D"/>
    <w:rsid w:val="0004503E"/>
    <w:rsid w:val="00045260"/>
    <w:rsid w:val="00045344"/>
    <w:rsid w:val="00045451"/>
    <w:rsid w:val="00045556"/>
    <w:rsid w:val="0004556D"/>
    <w:rsid w:val="0004574A"/>
    <w:rsid w:val="00045B4E"/>
    <w:rsid w:val="00045D89"/>
    <w:rsid w:val="00046044"/>
    <w:rsid w:val="0004630E"/>
    <w:rsid w:val="000463A8"/>
    <w:rsid w:val="000468D7"/>
    <w:rsid w:val="000469AB"/>
    <w:rsid w:val="000469FA"/>
    <w:rsid w:val="00046FCC"/>
    <w:rsid w:val="0004717C"/>
    <w:rsid w:val="00047C47"/>
    <w:rsid w:val="000502F5"/>
    <w:rsid w:val="000505FD"/>
    <w:rsid w:val="000506A1"/>
    <w:rsid w:val="0005089D"/>
    <w:rsid w:val="0005098C"/>
    <w:rsid w:val="0005136F"/>
    <w:rsid w:val="00051A5A"/>
    <w:rsid w:val="00051AD4"/>
    <w:rsid w:val="00051FF0"/>
    <w:rsid w:val="0005230F"/>
    <w:rsid w:val="00052F3C"/>
    <w:rsid w:val="00053035"/>
    <w:rsid w:val="000530E0"/>
    <w:rsid w:val="0005375F"/>
    <w:rsid w:val="0005392F"/>
    <w:rsid w:val="00053948"/>
    <w:rsid w:val="00053B84"/>
    <w:rsid w:val="00053DBC"/>
    <w:rsid w:val="00054094"/>
    <w:rsid w:val="000542AC"/>
    <w:rsid w:val="00054B7C"/>
    <w:rsid w:val="00055437"/>
    <w:rsid w:val="00055946"/>
    <w:rsid w:val="00055982"/>
    <w:rsid w:val="00055F2B"/>
    <w:rsid w:val="00056208"/>
    <w:rsid w:val="0005644E"/>
    <w:rsid w:val="00056509"/>
    <w:rsid w:val="00056961"/>
    <w:rsid w:val="000569F3"/>
    <w:rsid w:val="00056FE5"/>
    <w:rsid w:val="000571FD"/>
    <w:rsid w:val="00057430"/>
    <w:rsid w:val="000574E9"/>
    <w:rsid w:val="00057617"/>
    <w:rsid w:val="00057791"/>
    <w:rsid w:val="000578B9"/>
    <w:rsid w:val="000578F6"/>
    <w:rsid w:val="00057F14"/>
    <w:rsid w:val="000600A4"/>
    <w:rsid w:val="00060273"/>
    <w:rsid w:val="000603DA"/>
    <w:rsid w:val="00060813"/>
    <w:rsid w:val="00060817"/>
    <w:rsid w:val="00060CAD"/>
    <w:rsid w:val="00060F7F"/>
    <w:rsid w:val="00061158"/>
    <w:rsid w:val="000611B9"/>
    <w:rsid w:val="00061536"/>
    <w:rsid w:val="00061A43"/>
    <w:rsid w:val="00061B48"/>
    <w:rsid w:val="00061DB2"/>
    <w:rsid w:val="00061EE9"/>
    <w:rsid w:val="00061EF3"/>
    <w:rsid w:val="00062023"/>
    <w:rsid w:val="0006225E"/>
    <w:rsid w:val="00062272"/>
    <w:rsid w:val="00062811"/>
    <w:rsid w:val="00062CE8"/>
    <w:rsid w:val="0006300C"/>
    <w:rsid w:val="0006305C"/>
    <w:rsid w:val="0006307C"/>
    <w:rsid w:val="000634A6"/>
    <w:rsid w:val="0006383F"/>
    <w:rsid w:val="000639D2"/>
    <w:rsid w:val="00063DA1"/>
    <w:rsid w:val="00063EDB"/>
    <w:rsid w:val="000642D6"/>
    <w:rsid w:val="000643E0"/>
    <w:rsid w:val="00064496"/>
    <w:rsid w:val="000645A4"/>
    <w:rsid w:val="00064668"/>
    <w:rsid w:val="000648FC"/>
    <w:rsid w:val="00064B5E"/>
    <w:rsid w:val="00064BB5"/>
    <w:rsid w:val="00064E1C"/>
    <w:rsid w:val="00065004"/>
    <w:rsid w:val="00065094"/>
    <w:rsid w:val="000651B1"/>
    <w:rsid w:val="000652A0"/>
    <w:rsid w:val="00065332"/>
    <w:rsid w:val="000654AC"/>
    <w:rsid w:val="00065719"/>
    <w:rsid w:val="000657F9"/>
    <w:rsid w:val="00065962"/>
    <w:rsid w:val="00065F22"/>
    <w:rsid w:val="00066009"/>
    <w:rsid w:val="000664F9"/>
    <w:rsid w:val="00066C6F"/>
    <w:rsid w:val="00067197"/>
    <w:rsid w:val="0006743B"/>
    <w:rsid w:val="000676C1"/>
    <w:rsid w:val="00067F50"/>
    <w:rsid w:val="0007024E"/>
    <w:rsid w:val="000702A2"/>
    <w:rsid w:val="000705B0"/>
    <w:rsid w:val="0007075F"/>
    <w:rsid w:val="00070934"/>
    <w:rsid w:val="00070DE4"/>
    <w:rsid w:val="0007106F"/>
    <w:rsid w:val="00071548"/>
    <w:rsid w:val="00071864"/>
    <w:rsid w:val="00071904"/>
    <w:rsid w:val="00071D33"/>
    <w:rsid w:val="00071D55"/>
    <w:rsid w:val="00071FF0"/>
    <w:rsid w:val="0007207A"/>
    <w:rsid w:val="00072110"/>
    <w:rsid w:val="00072230"/>
    <w:rsid w:val="00072287"/>
    <w:rsid w:val="000723FB"/>
    <w:rsid w:val="00072936"/>
    <w:rsid w:val="00072B29"/>
    <w:rsid w:val="00072CBB"/>
    <w:rsid w:val="00072DF8"/>
    <w:rsid w:val="0007306A"/>
    <w:rsid w:val="0007355C"/>
    <w:rsid w:val="0007367B"/>
    <w:rsid w:val="000738AE"/>
    <w:rsid w:val="00073F61"/>
    <w:rsid w:val="00074165"/>
    <w:rsid w:val="000743E2"/>
    <w:rsid w:val="0007455B"/>
    <w:rsid w:val="000745A1"/>
    <w:rsid w:val="0007470C"/>
    <w:rsid w:val="000748A6"/>
    <w:rsid w:val="0007494B"/>
    <w:rsid w:val="00074990"/>
    <w:rsid w:val="00074B29"/>
    <w:rsid w:val="00074E4E"/>
    <w:rsid w:val="00074E89"/>
    <w:rsid w:val="0007509C"/>
    <w:rsid w:val="000750D3"/>
    <w:rsid w:val="0007525B"/>
    <w:rsid w:val="00075660"/>
    <w:rsid w:val="0007573C"/>
    <w:rsid w:val="00075953"/>
    <w:rsid w:val="00076092"/>
    <w:rsid w:val="00076A4E"/>
    <w:rsid w:val="00076C4A"/>
    <w:rsid w:val="00077196"/>
    <w:rsid w:val="0007754F"/>
    <w:rsid w:val="0007768D"/>
    <w:rsid w:val="000777B7"/>
    <w:rsid w:val="00077C0A"/>
    <w:rsid w:val="00077DA3"/>
    <w:rsid w:val="00080186"/>
    <w:rsid w:val="000801EC"/>
    <w:rsid w:val="000802F1"/>
    <w:rsid w:val="000806B4"/>
    <w:rsid w:val="0008077C"/>
    <w:rsid w:val="00080E02"/>
    <w:rsid w:val="0008128A"/>
    <w:rsid w:val="000812ED"/>
    <w:rsid w:val="0008141D"/>
    <w:rsid w:val="000815CC"/>
    <w:rsid w:val="0008165D"/>
    <w:rsid w:val="00081833"/>
    <w:rsid w:val="000818DB"/>
    <w:rsid w:val="00081A42"/>
    <w:rsid w:val="00081CEE"/>
    <w:rsid w:val="00081EC1"/>
    <w:rsid w:val="00081FA3"/>
    <w:rsid w:val="00081FFD"/>
    <w:rsid w:val="00082332"/>
    <w:rsid w:val="00082534"/>
    <w:rsid w:val="0008298E"/>
    <w:rsid w:val="000829E9"/>
    <w:rsid w:val="000829F4"/>
    <w:rsid w:val="00082BC8"/>
    <w:rsid w:val="00082C0A"/>
    <w:rsid w:val="00082C59"/>
    <w:rsid w:val="00082DE3"/>
    <w:rsid w:val="00082F07"/>
    <w:rsid w:val="00083492"/>
    <w:rsid w:val="000834BD"/>
    <w:rsid w:val="000835CF"/>
    <w:rsid w:val="000836EC"/>
    <w:rsid w:val="00083813"/>
    <w:rsid w:val="0008381F"/>
    <w:rsid w:val="00083874"/>
    <w:rsid w:val="00083AE5"/>
    <w:rsid w:val="0008414B"/>
    <w:rsid w:val="000842E4"/>
    <w:rsid w:val="00084583"/>
    <w:rsid w:val="000847E0"/>
    <w:rsid w:val="00084932"/>
    <w:rsid w:val="00084AEE"/>
    <w:rsid w:val="00084F6C"/>
    <w:rsid w:val="000853BC"/>
    <w:rsid w:val="000855EB"/>
    <w:rsid w:val="00085B46"/>
    <w:rsid w:val="00085C4C"/>
    <w:rsid w:val="00085F69"/>
    <w:rsid w:val="00085FF9"/>
    <w:rsid w:val="00086062"/>
    <w:rsid w:val="0008613F"/>
    <w:rsid w:val="0008643C"/>
    <w:rsid w:val="0008644C"/>
    <w:rsid w:val="000865E5"/>
    <w:rsid w:val="000866B8"/>
    <w:rsid w:val="00086CA5"/>
    <w:rsid w:val="000872FE"/>
    <w:rsid w:val="000876F3"/>
    <w:rsid w:val="00087900"/>
    <w:rsid w:val="00087929"/>
    <w:rsid w:val="00087AAC"/>
    <w:rsid w:val="00087DBF"/>
    <w:rsid w:val="00087F1F"/>
    <w:rsid w:val="00087FBE"/>
    <w:rsid w:val="000903A1"/>
    <w:rsid w:val="000903B7"/>
    <w:rsid w:val="000906F0"/>
    <w:rsid w:val="00090911"/>
    <w:rsid w:val="000909A8"/>
    <w:rsid w:val="00090B60"/>
    <w:rsid w:val="00090F55"/>
    <w:rsid w:val="00090FA1"/>
    <w:rsid w:val="00091293"/>
    <w:rsid w:val="000921FB"/>
    <w:rsid w:val="0009233F"/>
    <w:rsid w:val="000924D5"/>
    <w:rsid w:val="000924D8"/>
    <w:rsid w:val="00092676"/>
    <w:rsid w:val="00092B25"/>
    <w:rsid w:val="00092CC0"/>
    <w:rsid w:val="00092EBD"/>
    <w:rsid w:val="00092FAC"/>
    <w:rsid w:val="00093356"/>
    <w:rsid w:val="00093B4A"/>
    <w:rsid w:val="00093CF6"/>
    <w:rsid w:val="00093D4D"/>
    <w:rsid w:val="00093ECC"/>
    <w:rsid w:val="00093F9E"/>
    <w:rsid w:val="0009409E"/>
    <w:rsid w:val="00094354"/>
    <w:rsid w:val="000949E1"/>
    <w:rsid w:val="00094C1B"/>
    <w:rsid w:val="00094D6B"/>
    <w:rsid w:val="000950A4"/>
    <w:rsid w:val="0009519D"/>
    <w:rsid w:val="00095257"/>
    <w:rsid w:val="0009527A"/>
    <w:rsid w:val="00095295"/>
    <w:rsid w:val="000957BC"/>
    <w:rsid w:val="000958B5"/>
    <w:rsid w:val="000959C6"/>
    <w:rsid w:val="00095CF8"/>
    <w:rsid w:val="00096078"/>
    <w:rsid w:val="000962B7"/>
    <w:rsid w:val="000964FC"/>
    <w:rsid w:val="00096687"/>
    <w:rsid w:val="00096845"/>
    <w:rsid w:val="000971BA"/>
    <w:rsid w:val="000972BE"/>
    <w:rsid w:val="00097988"/>
    <w:rsid w:val="00097CE9"/>
    <w:rsid w:val="00097CED"/>
    <w:rsid w:val="00097DE2"/>
    <w:rsid w:val="000A00A6"/>
    <w:rsid w:val="000A00DD"/>
    <w:rsid w:val="000A0338"/>
    <w:rsid w:val="000A058E"/>
    <w:rsid w:val="000A0827"/>
    <w:rsid w:val="000A0A9C"/>
    <w:rsid w:val="000A0B2E"/>
    <w:rsid w:val="000A0D33"/>
    <w:rsid w:val="000A0EBE"/>
    <w:rsid w:val="000A1174"/>
    <w:rsid w:val="000A169D"/>
    <w:rsid w:val="000A17AD"/>
    <w:rsid w:val="000A1C21"/>
    <w:rsid w:val="000A21F7"/>
    <w:rsid w:val="000A23B7"/>
    <w:rsid w:val="000A2459"/>
    <w:rsid w:val="000A24C3"/>
    <w:rsid w:val="000A268D"/>
    <w:rsid w:val="000A271B"/>
    <w:rsid w:val="000A2833"/>
    <w:rsid w:val="000A293A"/>
    <w:rsid w:val="000A2F0A"/>
    <w:rsid w:val="000A30AC"/>
    <w:rsid w:val="000A31E7"/>
    <w:rsid w:val="000A3635"/>
    <w:rsid w:val="000A388D"/>
    <w:rsid w:val="000A3D4D"/>
    <w:rsid w:val="000A40C5"/>
    <w:rsid w:val="000A44B1"/>
    <w:rsid w:val="000A45E8"/>
    <w:rsid w:val="000A49A7"/>
    <w:rsid w:val="000A4C03"/>
    <w:rsid w:val="000A5128"/>
    <w:rsid w:val="000A5148"/>
    <w:rsid w:val="000A5497"/>
    <w:rsid w:val="000A5541"/>
    <w:rsid w:val="000A56A7"/>
    <w:rsid w:val="000A579E"/>
    <w:rsid w:val="000A58DD"/>
    <w:rsid w:val="000A6050"/>
    <w:rsid w:val="000A6252"/>
    <w:rsid w:val="000A6B25"/>
    <w:rsid w:val="000A7406"/>
    <w:rsid w:val="000A7730"/>
    <w:rsid w:val="000A7948"/>
    <w:rsid w:val="000A7BF2"/>
    <w:rsid w:val="000B00E6"/>
    <w:rsid w:val="000B02D6"/>
    <w:rsid w:val="000B1376"/>
    <w:rsid w:val="000B1543"/>
    <w:rsid w:val="000B16CB"/>
    <w:rsid w:val="000B1812"/>
    <w:rsid w:val="000B1960"/>
    <w:rsid w:val="000B1C9A"/>
    <w:rsid w:val="000B1CAD"/>
    <w:rsid w:val="000B1EC2"/>
    <w:rsid w:val="000B218D"/>
    <w:rsid w:val="000B22ED"/>
    <w:rsid w:val="000B23D2"/>
    <w:rsid w:val="000B264D"/>
    <w:rsid w:val="000B2919"/>
    <w:rsid w:val="000B2C39"/>
    <w:rsid w:val="000B2EC6"/>
    <w:rsid w:val="000B3066"/>
    <w:rsid w:val="000B31B7"/>
    <w:rsid w:val="000B33D3"/>
    <w:rsid w:val="000B3445"/>
    <w:rsid w:val="000B3535"/>
    <w:rsid w:val="000B3A35"/>
    <w:rsid w:val="000B3A5D"/>
    <w:rsid w:val="000B3D8C"/>
    <w:rsid w:val="000B3DAF"/>
    <w:rsid w:val="000B3EB6"/>
    <w:rsid w:val="000B4248"/>
    <w:rsid w:val="000B433A"/>
    <w:rsid w:val="000B4852"/>
    <w:rsid w:val="000B48F4"/>
    <w:rsid w:val="000B4C1E"/>
    <w:rsid w:val="000B5042"/>
    <w:rsid w:val="000B52F3"/>
    <w:rsid w:val="000B5458"/>
    <w:rsid w:val="000B55E8"/>
    <w:rsid w:val="000B5613"/>
    <w:rsid w:val="000B5700"/>
    <w:rsid w:val="000B5ECB"/>
    <w:rsid w:val="000B602F"/>
    <w:rsid w:val="000B6081"/>
    <w:rsid w:val="000B6421"/>
    <w:rsid w:val="000B64B9"/>
    <w:rsid w:val="000B6E59"/>
    <w:rsid w:val="000B701D"/>
    <w:rsid w:val="000B70C7"/>
    <w:rsid w:val="000B743F"/>
    <w:rsid w:val="000B752A"/>
    <w:rsid w:val="000B7651"/>
    <w:rsid w:val="000B76DA"/>
    <w:rsid w:val="000B7705"/>
    <w:rsid w:val="000B783C"/>
    <w:rsid w:val="000B787E"/>
    <w:rsid w:val="000B78C9"/>
    <w:rsid w:val="000B7AA4"/>
    <w:rsid w:val="000B7F63"/>
    <w:rsid w:val="000C02ED"/>
    <w:rsid w:val="000C05BD"/>
    <w:rsid w:val="000C0BE5"/>
    <w:rsid w:val="000C0D62"/>
    <w:rsid w:val="000C0EE8"/>
    <w:rsid w:val="000C11D5"/>
    <w:rsid w:val="000C1949"/>
    <w:rsid w:val="000C1B21"/>
    <w:rsid w:val="000C2331"/>
    <w:rsid w:val="000C23C6"/>
    <w:rsid w:val="000C24F5"/>
    <w:rsid w:val="000C2804"/>
    <w:rsid w:val="000C2B03"/>
    <w:rsid w:val="000C2E68"/>
    <w:rsid w:val="000C2F66"/>
    <w:rsid w:val="000C30FF"/>
    <w:rsid w:val="000C3307"/>
    <w:rsid w:val="000C3655"/>
    <w:rsid w:val="000C3847"/>
    <w:rsid w:val="000C3888"/>
    <w:rsid w:val="000C3A77"/>
    <w:rsid w:val="000C3E22"/>
    <w:rsid w:val="000C3FD6"/>
    <w:rsid w:val="000C427E"/>
    <w:rsid w:val="000C433F"/>
    <w:rsid w:val="000C4357"/>
    <w:rsid w:val="000C43C9"/>
    <w:rsid w:val="000C44DD"/>
    <w:rsid w:val="000C44F1"/>
    <w:rsid w:val="000C45C4"/>
    <w:rsid w:val="000C4647"/>
    <w:rsid w:val="000C4B90"/>
    <w:rsid w:val="000C4B9D"/>
    <w:rsid w:val="000C520E"/>
    <w:rsid w:val="000C5214"/>
    <w:rsid w:val="000C5235"/>
    <w:rsid w:val="000C559B"/>
    <w:rsid w:val="000C58B2"/>
    <w:rsid w:val="000C5BD9"/>
    <w:rsid w:val="000C5E43"/>
    <w:rsid w:val="000C5E7A"/>
    <w:rsid w:val="000C5EBC"/>
    <w:rsid w:val="000C6099"/>
    <w:rsid w:val="000C609B"/>
    <w:rsid w:val="000C658E"/>
    <w:rsid w:val="000C6810"/>
    <w:rsid w:val="000C69F2"/>
    <w:rsid w:val="000C6C63"/>
    <w:rsid w:val="000C6C88"/>
    <w:rsid w:val="000C6E31"/>
    <w:rsid w:val="000C6FCB"/>
    <w:rsid w:val="000C70FA"/>
    <w:rsid w:val="000C739D"/>
    <w:rsid w:val="000C7471"/>
    <w:rsid w:val="000C7484"/>
    <w:rsid w:val="000C7758"/>
    <w:rsid w:val="000C7848"/>
    <w:rsid w:val="000C7D56"/>
    <w:rsid w:val="000C7DF3"/>
    <w:rsid w:val="000C7EA9"/>
    <w:rsid w:val="000D02C6"/>
    <w:rsid w:val="000D043E"/>
    <w:rsid w:val="000D049C"/>
    <w:rsid w:val="000D06D8"/>
    <w:rsid w:val="000D0737"/>
    <w:rsid w:val="000D0BA0"/>
    <w:rsid w:val="000D12DD"/>
    <w:rsid w:val="000D137B"/>
    <w:rsid w:val="000D1397"/>
    <w:rsid w:val="000D154A"/>
    <w:rsid w:val="000D1694"/>
    <w:rsid w:val="000D17EB"/>
    <w:rsid w:val="000D18B1"/>
    <w:rsid w:val="000D1CBB"/>
    <w:rsid w:val="000D1DA4"/>
    <w:rsid w:val="000D1F46"/>
    <w:rsid w:val="000D244A"/>
    <w:rsid w:val="000D2737"/>
    <w:rsid w:val="000D2B69"/>
    <w:rsid w:val="000D33AB"/>
    <w:rsid w:val="000D3D7E"/>
    <w:rsid w:val="000D3DC6"/>
    <w:rsid w:val="000D4629"/>
    <w:rsid w:val="000D466F"/>
    <w:rsid w:val="000D4BB6"/>
    <w:rsid w:val="000D4BF0"/>
    <w:rsid w:val="000D4D3D"/>
    <w:rsid w:val="000D4EFD"/>
    <w:rsid w:val="000D51F7"/>
    <w:rsid w:val="000D52BD"/>
    <w:rsid w:val="000D5352"/>
    <w:rsid w:val="000D5BDD"/>
    <w:rsid w:val="000D5EB8"/>
    <w:rsid w:val="000D5F89"/>
    <w:rsid w:val="000D5FC2"/>
    <w:rsid w:val="000D6016"/>
    <w:rsid w:val="000D6357"/>
    <w:rsid w:val="000D6366"/>
    <w:rsid w:val="000D64C6"/>
    <w:rsid w:val="000D6526"/>
    <w:rsid w:val="000D68CE"/>
    <w:rsid w:val="000D6B3B"/>
    <w:rsid w:val="000D6F6E"/>
    <w:rsid w:val="000D6FC7"/>
    <w:rsid w:val="000D724D"/>
    <w:rsid w:val="000D725A"/>
    <w:rsid w:val="000D7266"/>
    <w:rsid w:val="000D72FF"/>
    <w:rsid w:val="000D7AB5"/>
    <w:rsid w:val="000D7D8C"/>
    <w:rsid w:val="000E00CF"/>
    <w:rsid w:val="000E013F"/>
    <w:rsid w:val="000E032F"/>
    <w:rsid w:val="000E071D"/>
    <w:rsid w:val="000E0BA9"/>
    <w:rsid w:val="000E0DA7"/>
    <w:rsid w:val="000E0EDB"/>
    <w:rsid w:val="000E1060"/>
    <w:rsid w:val="000E10FE"/>
    <w:rsid w:val="000E14B2"/>
    <w:rsid w:val="000E1533"/>
    <w:rsid w:val="000E165F"/>
    <w:rsid w:val="000E174C"/>
    <w:rsid w:val="000E1858"/>
    <w:rsid w:val="000E1B1A"/>
    <w:rsid w:val="000E20FF"/>
    <w:rsid w:val="000E26EB"/>
    <w:rsid w:val="000E27EA"/>
    <w:rsid w:val="000E2D5B"/>
    <w:rsid w:val="000E2DB0"/>
    <w:rsid w:val="000E2EE6"/>
    <w:rsid w:val="000E2EF0"/>
    <w:rsid w:val="000E3090"/>
    <w:rsid w:val="000E3495"/>
    <w:rsid w:val="000E36ED"/>
    <w:rsid w:val="000E37A7"/>
    <w:rsid w:val="000E37AC"/>
    <w:rsid w:val="000E3871"/>
    <w:rsid w:val="000E3955"/>
    <w:rsid w:val="000E405F"/>
    <w:rsid w:val="000E4291"/>
    <w:rsid w:val="000E447D"/>
    <w:rsid w:val="000E4A83"/>
    <w:rsid w:val="000E4AA1"/>
    <w:rsid w:val="000E4B77"/>
    <w:rsid w:val="000E5214"/>
    <w:rsid w:val="000E5701"/>
    <w:rsid w:val="000E5FF0"/>
    <w:rsid w:val="000E61D4"/>
    <w:rsid w:val="000E624B"/>
    <w:rsid w:val="000E638F"/>
    <w:rsid w:val="000E64FA"/>
    <w:rsid w:val="000E665E"/>
    <w:rsid w:val="000E667B"/>
    <w:rsid w:val="000E7393"/>
    <w:rsid w:val="000E7405"/>
    <w:rsid w:val="000E776A"/>
    <w:rsid w:val="000E7BCA"/>
    <w:rsid w:val="000E7D42"/>
    <w:rsid w:val="000E7F1A"/>
    <w:rsid w:val="000F012A"/>
    <w:rsid w:val="000F08E0"/>
    <w:rsid w:val="000F0EE1"/>
    <w:rsid w:val="000F1156"/>
    <w:rsid w:val="000F11BB"/>
    <w:rsid w:val="000F1383"/>
    <w:rsid w:val="000F168D"/>
    <w:rsid w:val="000F16A5"/>
    <w:rsid w:val="000F16B3"/>
    <w:rsid w:val="000F1A82"/>
    <w:rsid w:val="000F1A87"/>
    <w:rsid w:val="000F1BA4"/>
    <w:rsid w:val="000F1C98"/>
    <w:rsid w:val="000F1EDE"/>
    <w:rsid w:val="000F2696"/>
    <w:rsid w:val="000F2724"/>
    <w:rsid w:val="000F274C"/>
    <w:rsid w:val="000F2B76"/>
    <w:rsid w:val="000F2F8B"/>
    <w:rsid w:val="000F303E"/>
    <w:rsid w:val="000F3407"/>
    <w:rsid w:val="000F3AE0"/>
    <w:rsid w:val="000F3DEB"/>
    <w:rsid w:val="000F4184"/>
    <w:rsid w:val="000F441E"/>
    <w:rsid w:val="000F444E"/>
    <w:rsid w:val="000F4610"/>
    <w:rsid w:val="000F47CC"/>
    <w:rsid w:val="000F5043"/>
    <w:rsid w:val="000F5131"/>
    <w:rsid w:val="000F52AB"/>
    <w:rsid w:val="000F5374"/>
    <w:rsid w:val="000F53FC"/>
    <w:rsid w:val="000F5633"/>
    <w:rsid w:val="000F5C81"/>
    <w:rsid w:val="000F5DD7"/>
    <w:rsid w:val="000F62EF"/>
    <w:rsid w:val="000F64F1"/>
    <w:rsid w:val="000F674D"/>
    <w:rsid w:val="000F6B28"/>
    <w:rsid w:val="000F70A5"/>
    <w:rsid w:val="000F72A8"/>
    <w:rsid w:val="000F7414"/>
    <w:rsid w:val="000F7D63"/>
    <w:rsid w:val="001002B2"/>
    <w:rsid w:val="00100373"/>
    <w:rsid w:val="001005E2"/>
    <w:rsid w:val="0010072A"/>
    <w:rsid w:val="00100880"/>
    <w:rsid w:val="00100B9F"/>
    <w:rsid w:val="00101587"/>
    <w:rsid w:val="001015E3"/>
    <w:rsid w:val="00101894"/>
    <w:rsid w:val="00101918"/>
    <w:rsid w:val="00101C5B"/>
    <w:rsid w:val="00101CEC"/>
    <w:rsid w:val="00101F65"/>
    <w:rsid w:val="00101F73"/>
    <w:rsid w:val="001020D1"/>
    <w:rsid w:val="001021C7"/>
    <w:rsid w:val="00102414"/>
    <w:rsid w:val="001027E7"/>
    <w:rsid w:val="001027F4"/>
    <w:rsid w:val="001028C7"/>
    <w:rsid w:val="00102962"/>
    <w:rsid w:val="00102B98"/>
    <w:rsid w:val="00102CD4"/>
    <w:rsid w:val="00102D50"/>
    <w:rsid w:val="001035D8"/>
    <w:rsid w:val="00103E2A"/>
    <w:rsid w:val="00103F55"/>
    <w:rsid w:val="0010400E"/>
    <w:rsid w:val="00104319"/>
    <w:rsid w:val="00104436"/>
    <w:rsid w:val="00104606"/>
    <w:rsid w:val="001046DD"/>
    <w:rsid w:val="00104A80"/>
    <w:rsid w:val="00104A82"/>
    <w:rsid w:val="00104D67"/>
    <w:rsid w:val="00104D6C"/>
    <w:rsid w:val="0010521D"/>
    <w:rsid w:val="0010527B"/>
    <w:rsid w:val="001055BF"/>
    <w:rsid w:val="0010577B"/>
    <w:rsid w:val="00105E4B"/>
    <w:rsid w:val="0010601D"/>
    <w:rsid w:val="001064F5"/>
    <w:rsid w:val="00106862"/>
    <w:rsid w:val="00106B26"/>
    <w:rsid w:val="00106B9D"/>
    <w:rsid w:val="00106D06"/>
    <w:rsid w:val="00106E48"/>
    <w:rsid w:val="00106E75"/>
    <w:rsid w:val="001072A9"/>
    <w:rsid w:val="001073BB"/>
    <w:rsid w:val="001073E2"/>
    <w:rsid w:val="00107729"/>
    <w:rsid w:val="00107860"/>
    <w:rsid w:val="0010794A"/>
    <w:rsid w:val="00107B51"/>
    <w:rsid w:val="00107C5D"/>
    <w:rsid w:val="00110021"/>
    <w:rsid w:val="001100F4"/>
    <w:rsid w:val="001105AB"/>
    <w:rsid w:val="0011077D"/>
    <w:rsid w:val="001108AA"/>
    <w:rsid w:val="001109BE"/>
    <w:rsid w:val="001111E9"/>
    <w:rsid w:val="0011120B"/>
    <w:rsid w:val="001113AC"/>
    <w:rsid w:val="001113DF"/>
    <w:rsid w:val="0011152E"/>
    <w:rsid w:val="001116D7"/>
    <w:rsid w:val="00111824"/>
    <w:rsid w:val="00111AFA"/>
    <w:rsid w:val="00111CF1"/>
    <w:rsid w:val="00111FC6"/>
    <w:rsid w:val="001126F7"/>
    <w:rsid w:val="00112847"/>
    <w:rsid w:val="00112BEB"/>
    <w:rsid w:val="0011378E"/>
    <w:rsid w:val="0011390C"/>
    <w:rsid w:val="00113B7B"/>
    <w:rsid w:val="00113C4E"/>
    <w:rsid w:val="00113D90"/>
    <w:rsid w:val="00114057"/>
    <w:rsid w:val="0011434F"/>
    <w:rsid w:val="00114553"/>
    <w:rsid w:val="001147C7"/>
    <w:rsid w:val="001148EB"/>
    <w:rsid w:val="00114929"/>
    <w:rsid w:val="00115249"/>
    <w:rsid w:val="001157E0"/>
    <w:rsid w:val="0011592A"/>
    <w:rsid w:val="00115FA4"/>
    <w:rsid w:val="001160C5"/>
    <w:rsid w:val="0011612C"/>
    <w:rsid w:val="001161CA"/>
    <w:rsid w:val="00116409"/>
    <w:rsid w:val="001164AC"/>
    <w:rsid w:val="00116B47"/>
    <w:rsid w:val="00116BE4"/>
    <w:rsid w:val="00116D7B"/>
    <w:rsid w:val="001170A7"/>
    <w:rsid w:val="00117240"/>
    <w:rsid w:val="001172CA"/>
    <w:rsid w:val="001175B1"/>
    <w:rsid w:val="00117644"/>
    <w:rsid w:val="00117739"/>
    <w:rsid w:val="0011784A"/>
    <w:rsid w:val="0011785F"/>
    <w:rsid w:val="001201F4"/>
    <w:rsid w:val="0012023C"/>
    <w:rsid w:val="0012031F"/>
    <w:rsid w:val="001203B4"/>
    <w:rsid w:val="00120485"/>
    <w:rsid w:val="00120797"/>
    <w:rsid w:val="001207EB"/>
    <w:rsid w:val="001208DA"/>
    <w:rsid w:val="00120D0E"/>
    <w:rsid w:val="001217C6"/>
    <w:rsid w:val="00121B5F"/>
    <w:rsid w:val="00121E85"/>
    <w:rsid w:val="00121FDC"/>
    <w:rsid w:val="0012211C"/>
    <w:rsid w:val="001225D5"/>
    <w:rsid w:val="00122792"/>
    <w:rsid w:val="0012285D"/>
    <w:rsid w:val="001228CB"/>
    <w:rsid w:val="00122A70"/>
    <w:rsid w:val="00122D76"/>
    <w:rsid w:val="00123057"/>
    <w:rsid w:val="001231CF"/>
    <w:rsid w:val="001233E8"/>
    <w:rsid w:val="00123470"/>
    <w:rsid w:val="0012348A"/>
    <w:rsid w:val="00123A04"/>
    <w:rsid w:val="00123DCD"/>
    <w:rsid w:val="00124253"/>
    <w:rsid w:val="00124818"/>
    <w:rsid w:val="0012489E"/>
    <w:rsid w:val="001248AF"/>
    <w:rsid w:val="00124A43"/>
    <w:rsid w:val="00124AC0"/>
    <w:rsid w:val="00124D9D"/>
    <w:rsid w:val="0012505E"/>
    <w:rsid w:val="001252CA"/>
    <w:rsid w:val="001252FC"/>
    <w:rsid w:val="00125397"/>
    <w:rsid w:val="001256D8"/>
    <w:rsid w:val="0012572B"/>
    <w:rsid w:val="00125771"/>
    <w:rsid w:val="00125815"/>
    <w:rsid w:val="00125998"/>
    <w:rsid w:val="001259D6"/>
    <w:rsid w:val="00125A10"/>
    <w:rsid w:val="00125E2D"/>
    <w:rsid w:val="0012600A"/>
    <w:rsid w:val="001260B3"/>
    <w:rsid w:val="001264F6"/>
    <w:rsid w:val="00126585"/>
    <w:rsid w:val="0012699A"/>
    <w:rsid w:val="001279AE"/>
    <w:rsid w:val="00127E26"/>
    <w:rsid w:val="00127F30"/>
    <w:rsid w:val="0013008C"/>
    <w:rsid w:val="0013019F"/>
    <w:rsid w:val="001302B4"/>
    <w:rsid w:val="0013042A"/>
    <w:rsid w:val="0013061C"/>
    <w:rsid w:val="00130659"/>
    <w:rsid w:val="001306F4"/>
    <w:rsid w:val="0013077D"/>
    <w:rsid w:val="0013088C"/>
    <w:rsid w:val="00130BD9"/>
    <w:rsid w:val="00130DCF"/>
    <w:rsid w:val="00130E5C"/>
    <w:rsid w:val="00130FDE"/>
    <w:rsid w:val="0013100A"/>
    <w:rsid w:val="001311F3"/>
    <w:rsid w:val="00131239"/>
    <w:rsid w:val="001313A0"/>
    <w:rsid w:val="001316FE"/>
    <w:rsid w:val="00132138"/>
    <w:rsid w:val="00132221"/>
    <w:rsid w:val="0013225D"/>
    <w:rsid w:val="00132301"/>
    <w:rsid w:val="00132310"/>
    <w:rsid w:val="00132419"/>
    <w:rsid w:val="001324D2"/>
    <w:rsid w:val="001327D3"/>
    <w:rsid w:val="00132965"/>
    <w:rsid w:val="0013299A"/>
    <w:rsid w:val="00133A7C"/>
    <w:rsid w:val="00133D24"/>
    <w:rsid w:val="0013475B"/>
    <w:rsid w:val="001347ED"/>
    <w:rsid w:val="001349B3"/>
    <w:rsid w:val="00134FCC"/>
    <w:rsid w:val="0013527E"/>
    <w:rsid w:val="0013532F"/>
    <w:rsid w:val="001355E0"/>
    <w:rsid w:val="001359D9"/>
    <w:rsid w:val="00135C5A"/>
    <w:rsid w:val="0013611F"/>
    <w:rsid w:val="00136802"/>
    <w:rsid w:val="0013697C"/>
    <w:rsid w:val="00136AEC"/>
    <w:rsid w:val="00136B22"/>
    <w:rsid w:val="001375B3"/>
    <w:rsid w:val="00137633"/>
    <w:rsid w:val="001400B9"/>
    <w:rsid w:val="0014014D"/>
    <w:rsid w:val="0014028D"/>
    <w:rsid w:val="00140390"/>
    <w:rsid w:val="001411D4"/>
    <w:rsid w:val="0014159E"/>
    <w:rsid w:val="001417A9"/>
    <w:rsid w:val="001420D8"/>
    <w:rsid w:val="001423DD"/>
    <w:rsid w:val="001424FB"/>
    <w:rsid w:val="00142711"/>
    <w:rsid w:val="00142B87"/>
    <w:rsid w:val="00142F0A"/>
    <w:rsid w:val="00142FDE"/>
    <w:rsid w:val="0014304E"/>
    <w:rsid w:val="0014309E"/>
    <w:rsid w:val="001430A3"/>
    <w:rsid w:val="00143B2A"/>
    <w:rsid w:val="00143B49"/>
    <w:rsid w:val="00143C96"/>
    <w:rsid w:val="0014417D"/>
    <w:rsid w:val="0014422F"/>
    <w:rsid w:val="00144593"/>
    <w:rsid w:val="00144904"/>
    <w:rsid w:val="00144A7D"/>
    <w:rsid w:val="00145263"/>
    <w:rsid w:val="0014532E"/>
    <w:rsid w:val="00145493"/>
    <w:rsid w:val="0014563E"/>
    <w:rsid w:val="00145863"/>
    <w:rsid w:val="00145A1A"/>
    <w:rsid w:val="00146091"/>
    <w:rsid w:val="00146220"/>
    <w:rsid w:val="00146624"/>
    <w:rsid w:val="001467B8"/>
    <w:rsid w:val="00146A66"/>
    <w:rsid w:val="00147888"/>
    <w:rsid w:val="00147A7A"/>
    <w:rsid w:val="0015001C"/>
    <w:rsid w:val="00150382"/>
    <w:rsid w:val="00150538"/>
    <w:rsid w:val="001514A3"/>
    <w:rsid w:val="00151679"/>
    <w:rsid w:val="00151A4C"/>
    <w:rsid w:val="00151C9B"/>
    <w:rsid w:val="00151D26"/>
    <w:rsid w:val="0015247A"/>
    <w:rsid w:val="0015253A"/>
    <w:rsid w:val="00152637"/>
    <w:rsid w:val="001531B0"/>
    <w:rsid w:val="00153255"/>
    <w:rsid w:val="00153556"/>
    <w:rsid w:val="00153884"/>
    <w:rsid w:val="00153C37"/>
    <w:rsid w:val="00153DB0"/>
    <w:rsid w:val="00153DC2"/>
    <w:rsid w:val="00154218"/>
    <w:rsid w:val="001542E2"/>
    <w:rsid w:val="001542EE"/>
    <w:rsid w:val="001544F7"/>
    <w:rsid w:val="001545F7"/>
    <w:rsid w:val="0015473D"/>
    <w:rsid w:val="00154C86"/>
    <w:rsid w:val="00154D66"/>
    <w:rsid w:val="00155161"/>
    <w:rsid w:val="00155205"/>
    <w:rsid w:val="00155562"/>
    <w:rsid w:val="00155757"/>
    <w:rsid w:val="00155A23"/>
    <w:rsid w:val="00155AA9"/>
    <w:rsid w:val="00155BAD"/>
    <w:rsid w:val="00156031"/>
    <w:rsid w:val="001562C9"/>
    <w:rsid w:val="0015674C"/>
    <w:rsid w:val="001568F3"/>
    <w:rsid w:val="00157004"/>
    <w:rsid w:val="00157291"/>
    <w:rsid w:val="0015739D"/>
    <w:rsid w:val="001576EA"/>
    <w:rsid w:val="00157AAF"/>
    <w:rsid w:val="00157C27"/>
    <w:rsid w:val="00157D5D"/>
    <w:rsid w:val="00157FA6"/>
    <w:rsid w:val="001602BB"/>
    <w:rsid w:val="00160306"/>
    <w:rsid w:val="00160532"/>
    <w:rsid w:val="00160CB6"/>
    <w:rsid w:val="00160E1C"/>
    <w:rsid w:val="00160E90"/>
    <w:rsid w:val="001612B6"/>
    <w:rsid w:val="0016189D"/>
    <w:rsid w:val="00161964"/>
    <w:rsid w:val="00161B15"/>
    <w:rsid w:val="00161D1B"/>
    <w:rsid w:val="00161E41"/>
    <w:rsid w:val="001620BE"/>
    <w:rsid w:val="00162110"/>
    <w:rsid w:val="00162578"/>
    <w:rsid w:val="00162E76"/>
    <w:rsid w:val="00162F25"/>
    <w:rsid w:val="001630AD"/>
    <w:rsid w:val="001635E7"/>
    <w:rsid w:val="00163647"/>
    <w:rsid w:val="001638B4"/>
    <w:rsid w:val="00163A59"/>
    <w:rsid w:val="00163ADF"/>
    <w:rsid w:val="00163E82"/>
    <w:rsid w:val="00163EA3"/>
    <w:rsid w:val="00163F17"/>
    <w:rsid w:val="0016460D"/>
    <w:rsid w:val="00164618"/>
    <w:rsid w:val="001649E5"/>
    <w:rsid w:val="00164D9E"/>
    <w:rsid w:val="00164F78"/>
    <w:rsid w:val="0016517E"/>
    <w:rsid w:val="001652B4"/>
    <w:rsid w:val="001655A3"/>
    <w:rsid w:val="00165802"/>
    <w:rsid w:val="001660B0"/>
    <w:rsid w:val="0016647D"/>
    <w:rsid w:val="0016658F"/>
    <w:rsid w:val="00166A92"/>
    <w:rsid w:val="00166C76"/>
    <w:rsid w:val="001671F7"/>
    <w:rsid w:val="00167206"/>
    <w:rsid w:val="00167876"/>
    <w:rsid w:val="001679B1"/>
    <w:rsid w:val="001679DD"/>
    <w:rsid w:val="00167CC8"/>
    <w:rsid w:val="00167D65"/>
    <w:rsid w:val="00170102"/>
    <w:rsid w:val="001701D2"/>
    <w:rsid w:val="00170325"/>
    <w:rsid w:val="00170808"/>
    <w:rsid w:val="00170D53"/>
    <w:rsid w:val="00171156"/>
    <w:rsid w:val="001718FE"/>
    <w:rsid w:val="00171A52"/>
    <w:rsid w:val="00171C68"/>
    <w:rsid w:val="00172719"/>
    <w:rsid w:val="00172730"/>
    <w:rsid w:val="00172B25"/>
    <w:rsid w:val="00172BE8"/>
    <w:rsid w:val="00172FEA"/>
    <w:rsid w:val="00173295"/>
    <w:rsid w:val="00173405"/>
    <w:rsid w:val="0017396C"/>
    <w:rsid w:val="0017402D"/>
    <w:rsid w:val="00174A97"/>
    <w:rsid w:val="00174B62"/>
    <w:rsid w:val="0017511A"/>
    <w:rsid w:val="0017524E"/>
    <w:rsid w:val="00175865"/>
    <w:rsid w:val="00175DAB"/>
    <w:rsid w:val="00175EA6"/>
    <w:rsid w:val="00175EDA"/>
    <w:rsid w:val="00176178"/>
    <w:rsid w:val="0017678E"/>
    <w:rsid w:val="001768C8"/>
    <w:rsid w:val="00176A1F"/>
    <w:rsid w:val="00176F63"/>
    <w:rsid w:val="001770ED"/>
    <w:rsid w:val="001775A3"/>
    <w:rsid w:val="0017760C"/>
    <w:rsid w:val="0017775F"/>
    <w:rsid w:val="00177D17"/>
    <w:rsid w:val="00177DA0"/>
    <w:rsid w:val="00180286"/>
    <w:rsid w:val="0018053D"/>
    <w:rsid w:val="001807F2"/>
    <w:rsid w:val="00180978"/>
    <w:rsid w:val="00180A59"/>
    <w:rsid w:val="00180C22"/>
    <w:rsid w:val="0018107C"/>
    <w:rsid w:val="001819A1"/>
    <w:rsid w:val="00181F23"/>
    <w:rsid w:val="001821A5"/>
    <w:rsid w:val="001821E9"/>
    <w:rsid w:val="00182975"/>
    <w:rsid w:val="001829DF"/>
    <w:rsid w:val="00182A18"/>
    <w:rsid w:val="00182A4F"/>
    <w:rsid w:val="00182C0C"/>
    <w:rsid w:val="001830AD"/>
    <w:rsid w:val="0018330A"/>
    <w:rsid w:val="00183383"/>
    <w:rsid w:val="001834AF"/>
    <w:rsid w:val="001837B0"/>
    <w:rsid w:val="00183CF9"/>
    <w:rsid w:val="0018417C"/>
    <w:rsid w:val="00184217"/>
    <w:rsid w:val="0018423B"/>
    <w:rsid w:val="001845C1"/>
    <w:rsid w:val="00184A2E"/>
    <w:rsid w:val="00184AEB"/>
    <w:rsid w:val="00184B6E"/>
    <w:rsid w:val="00184DDC"/>
    <w:rsid w:val="00185044"/>
    <w:rsid w:val="001853AC"/>
    <w:rsid w:val="00185B20"/>
    <w:rsid w:val="00185D71"/>
    <w:rsid w:val="00185E1C"/>
    <w:rsid w:val="001860EC"/>
    <w:rsid w:val="001861A7"/>
    <w:rsid w:val="001861F5"/>
    <w:rsid w:val="0018622D"/>
    <w:rsid w:val="001863B7"/>
    <w:rsid w:val="00186415"/>
    <w:rsid w:val="00186481"/>
    <w:rsid w:val="00186BA9"/>
    <w:rsid w:val="001873D2"/>
    <w:rsid w:val="00187890"/>
    <w:rsid w:val="00187B9C"/>
    <w:rsid w:val="00187CC2"/>
    <w:rsid w:val="00187F3F"/>
    <w:rsid w:val="00190429"/>
    <w:rsid w:val="0019058A"/>
    <w:rsid w:val="00190CDE"/>
    <w:rsid w:val="001910B2"/>
    <w:rsid w:val="0019160E"/>
    <w:rsid w:val="00191DA7"/>
    <w:rsid w:val="00191DF8"/>
    <w:rsid w:val="00192139"/>
    <w:rsid w:val="0019225F"/>
    <w:rsid w:val="0019257F"/>
    <w:rsid w:val="0019267F"/>
    <w:rsid w:val="001928AD"/>
    <w:rsid w:val="00192954"/>
    <w:rsid w:val="00192C82"/>
    <w:rsid w:val="00192E2F"/>
    <w:rsid w:val="00193028"/>
    <w:rsid w:val="00193060"/>
    <w:rsid w:val="001933A8"/>
    <w:rsid w:val="00193D03"/>
    <w:rsid w:val="00195299"/>
    <w:rsid w:val="00195463"/>
    <w:rsid w:val="00195486"/>
    <w:rsid w:val="001955C5"/>
    <w:rsid w:val="0019565F"/>
    <w:rsid w:val="00195715"/>
    <w:rsid w:val="00195C03"/>
    <w:rsid w:val="00195E69"/>
    <w:rsid w:val="001962DD"/>
    <w:rsid w:val="001963FE"/>
    <w:rsid w:val="00196732"/>
    <w:rsid w:val="00196D44"/>
    <w:rsid w:val="00196D8C"/>
    <w:rsid w:val="00197089"/>
    <w:rsid w:val="001971E3"/>
    <w:rsid w:val="00197341"/>
    <w:rsid w:val="00197471"/>
    <w:rsid w:val="001974F3"/>
    <w:rsid w:val="00197658"/>
    <w:rsid w:val="00197683"/>
    <w:rsid w:val="00197A1C"/>
    <w:rsid w:val="00197BEE"/>
    <w:rsid w:val="00197E67"/>
    <w:rsid w:val="001A0019"/>
    <w:rsid w:val="001A01BC"/>
    <w:rsid w:val="001A02A9"/>
    <w:rsid w:val="001A074C"/>
    <w:rsid w:val="001A0880"/>
    <w:rsid w:val="001A0C80"/>
    <w:rsid w:val="001A156E"/>
    <w:rsid w:val="001A171F"/>
    <w:rsid w:val="001A1BAA"/>
    <w:rsid w:val="001A1C8B"/>
    <w:rsid w:val="001A1CAA"/>
    <w:rsid w:val="001A245F"/>
    <w:rsid w:val="001A24CB"/>
    <w:rsid w:val="001A281D"/>
    <w:rsid w:val="001A28F3"/>
    <w:rsid w:val="001A2FB6"/>
    <w:rsid w:val="001A30D4"/>
    <w:rsid w:val="001A3538"/>
    <w:rsid w:val="001A3F22"/>
    <w:rsid w:val="001A413C"/>
    <w:rsid w:val="001A41A4"/>
    <w:rsid w:val="001A42FD"/>
    <w:rsid w:val="001A45AE"/>
    <w:rsid w:val="001A4A57"/>
    <w:rsid w:val="001A4DE6"/>
    <w:rsid w:val="001A4F3A"/>
    <w:rsid w:val="001A52D1"/>
    <w:rsid w:val="001A551A"/>
    <w:rsid w:val="001A553D"/>
    <w:rsid w:val="001A554B"/>
    <w:rsid w:val="001A55E2"/>
    <w:rsid w:val="001A57FD"/>
    <w:rsid w:val="001A5A62"/>
    <w:rsid w:val="001A5BBF"/>
    <w:rsid w:val="001A5D4C"/>
    <w:rsid w:val="001A5EF7"/>
    <w:rsid w:val="001A6107"/>
    <w:rsid w:val="001A6308"/>
    <w:rsid w:val="001A6777"/>
    <w:rsid w:val="001A69F6"/>
    <w:rsid w:val="001A6BEA"/>
    <w:rsid w:val="001A7335"/>
    <w:rsid w:val="001A7882"/>
    <w:rsid w:val="001A7EFF"/>
    <w:rsid w:val="001B08DE"/>
    <w:rsid w:val="001B0914"/>
    <w:rsid w:val="001B0A2B"/>
    <w:rsid w:val="001B0BEA"/>
    <w:rsid w:val="001B0CB3"/>
    <w:rsid w:val="001B0E45"/>
    <w:rsid w:val="001B10FC"/>
    <w:rsid w:val="001B1320"/>
    <w:rsid w:val="001B160D"/>
    <w:rsid w:val="001B16BB"/>
    <w:rsid w:val="001B179D"/>
    <w:rsid w:val="001B18BE"/>
    <w:rsid w:val="001B1C2C"/>
    <w:rsid w:val="001B2072"/>
    <w:rsid w:val="001B22D4"/>
    <w:rsid w:val="001B2534"/>
    <w:rsid w:val="001B25A8"/>
    <w:rsid w:val="001B26F3"/>
    <w:rsid w:val="001B382C"/>
    <w:rsid w:val="001B3A7A"/>
    <w:rsid w:val="001B3DC4"/>
    <w:rsid w:val="001B3F4B"/>
    <w:rsid w:val="001B40B4"/>
    <w:rsid w:val="001B41CE"/>
    <w:rsid w:val="001B4400"/>
    <w:rsid w:val="001B4495"/>
    <w:rsid w:val="001B45B3"/>
    <w:rsid w:val="001B4870"/>
    <w:rsid w:val="001B4C04"/>
    <w:rsid w:val="001B4E13"/>
    <w:rsid w:val="001B4F04"/>
    <w:rsid w:val="001B50C3"/>
    <w:rsid w:val="001B54ED"/>
    <w:rsid w:val="001B5840"/>
    <w:rsid w:val="001B5909"/>
    <w:rsid w:val="001B5C16"/>
    <w:rsid w:val="001B5DE3"/>
    <w:rsid w:val="001B5FD8"/>
    <w:rsid w:val="001B6185"/>
    <w:rsid w:val="001B6532"/>
    <w:rsid w:val="001B6916"/>
    <w:rsid w:val="001B6E6D"/>
    <w:rsid w:val="001B6FAB"/>
    <w:rsid w:val="001B7124"/>
    <w:rsid w:val="001B7279"/>
    <w:rsid w:val="001B74AD"/>
    <w:rsid w:val="001B7589"/>
    <w:rsid w:val="001B7760"/>
    <w:rsid w:val="001B7D80"/>
    <w:rsid w:val="001B7DD8"/>
    <w:rsid w:val="001B7F97"/>
    <w:rsid w:val="001C05DE"/>
    <w:rsid w:val="001C05F9"/>
    <w:rsid w:val="001C0880"/>
    <w:rsid w:val="001C0B34"/>
    <w:rsid w:val="001C1487"/>
    <w:rsid w:val="001C16DA"/>
    <w:rsid w:val="001C17C4"/>
    <w:rsid w:val="001C18F3"/>
    <w:rsid w:val="001C19A6"/>
    <w:rsid w:val="001C1BB6"/>
    <w:rsid w:val="001C1CC9"/>
    <w:rsid w:val="001C1F60"/>
    <w:rsid w:val="001C21F4"/>
    <w:rsid w:val="001C22D5"/>
    <w:rsid w:val="001C2811"/>
    <w:rsid w:val="001C2848"/>
    <w:rsid w:val="001C2924"/>
    <w:rsid w:val="001C2967"/>
    <w:rsid w:val="001C2A6A"/>
    <w:rsid w:val="001C2F4A"/>
    <w:rsid w:val="001C33B6"/>
    <w:rsid w:val="001C43F5"/>
    <w:rsid w:val="001C459A"/>
    <w:rsid w:val="001C47EE"/>
    <w:rsid w:val="001C4A29"/>
    <w:rsid w:val="001C4AA0"/>
    <w:rsid w:val="001C4AD4"/>
    <w:rsid w:val="001C4AFA"/>
    <w:rsid w:val="001C4EE9"/>
    <w:rsid w:val="001C5164"/>
    <w:rsid w:val="001C572F"/>
    <w:rsid w:val="001C57C9"/>
    <w:rsid w:val="001C5AEB"/>
    <w:rsid w:val="001C5C07"/>
    <w:rsid w:val="001C5F74"/>
    <w:rsid w:val="001C6048"/>
    <w:rsid w:val="001C60C4"/>
    <w:rsid w:val="001C61F6"/>
    <w:rsid w:val="001C64C5"/>
    <w:rsid w:val="001C6676"/>
    <w:rsid w:val="001C675D"/>
    <w:rsid w:val="001C6A8B"/>
    <w:rsid w:val="001C6FA1"/>
    <w:rsid w:val="001C76E4"/>
    <w:rsid w:val="001C7852"/>
    <w:rsid w:val="001C7B3A"/>
    <w:rsid w:val="001C7C0D"/>
    <w:rsid w:val="001C7C57"/>
    <w:rsid w:val="001C7C9F"/>
    <w:rsid w:val="001C7E37"/>
    <w:rsid w:val="001D01D5"/>
    <w:rsid w:val="001D0355"/>
    <w:rsid w:val="001D0644"/>
    <w:rsid w:val="001D064F"/>
    <w:rsid w:val="001D07C6"/>
    <w:rsid w:val="001D0973"/>
    <w:rsid w:val="001D0EBC"/>
    <w:rsid w:val="001D0F3F"/>
    <w:rsid w:val="001D1DBB"/>
    <w:rsid w:val="001D2042"/>
    <w:rsid w:val="001D216B"/>
    <w:rsid w:val="001D23F2"/>
    <w:rsid w:val="001D2666"/>
    <w:rsid w:val="001D2838"/>
    <w:rsid w:val="001D2C55"/>
    <w:rsid w:val="001D30E5"/>
    <w:rsid w:val="001D31CA"/>
    <w:rsid w:val="001D342D"/>
    <w:rsid w:val="001D35FB"/>
    <w:rsid w:val="001D3D01"/>
    <w:rsid w:val="001D3FD0"/>
    <w:rsid w:val="001D424F"/>
    <w:rsid w:val="001D432B"/>
    <w:rsid w:val="001D4589"/>
    <w:rsid w:val="001D4645"/>
    <w:rsid w:val="001D479D"/>
    <w:rsid w:val="001D49ED"/>
    <w:rsid w:val="001D4C50"/>
    <w:rsid w:val="001D4C80"/>
    <w:rsid w:val="001D5BC3"/>
    <w:rsid w:val="001D5C85"/>
    <w:rsid w:val="001D6063"/>
    <w:rsid w:val="001D651F"/>
    <w:rsid w:val="001D6A9F"/>
    <w:rsid w:val="001D6C6A"/>
    <w:rsid w:val="001D6D26"/>
    <w:rsid w:val="001D7130"/>
    <w:rsid w:val="001D731E"/>
    <w:rsid w:val="001D74CA"/>
    <w:rsid w:val="001D7513"/>
    <w:rsid w:val="001D79B8"/>
    <w:rsid w:val="001D7A59"/>
    <w:rsid w:val="001D7F6F"/>
    <w:rsid w:val="001E0041"/>
    <w:rsid w:val="001E00EB"/>
    <w:rsid w:val="001E0554"/>
    <w:rsid w:val="001E0A40"/>
    <w:rsid w:val="001E0D7E"/>
    <w:rsid w:val="001E0DB3"/>
    <w:rsid w:val="001E0EF2"/>
    <w:rsid w:val="001E1056"/>
    <w:rsid w:val="001E114B"/>
    <w:rsid w:val="001E1263"/>
    <w:rsid w:val="001E1C3E"/>
    <w:rsid w:val="001E1E3E"/>
    <w:rsid w:val="001E1F02"/>
    <w:rsid w:val="001E1F67"/>
    <w:rsid w:val="001E21C8"/>
    <w:rsid w:val="001E239E"/>
    <w:rsid w:val="001E247F"/>
    <w:rsid w:val="001E25D1"/>
    <w:rsid w:val="001E2916"/>
    <w:rsid w:val="001E2949"/>
    <w:rsid w:val="001E2D99"/>
    <w:rsid w:val="001E2F99"/>
    <w:rsid w:val="001E30C6"/>
    <w:rsid w:val="001E3187"/>
    <w:rsid w:val="001E3887"/>
    <w:rsid w:val="001E3E6E"/>
    <w:rsid w:val="001E456D"/>
    <w:rsid w:val="001E4B06"/>
    <w:rsid w:val="001E4D47"/>
    <w:rsid w:val="001E4E43"/>
    <w:rsid w:val="001E4F1F"/>
    <w:rsid w:val="001E55C9"/>
    <w:rsid w:val="001E5613"/>
    <w:rsid w:val="001E59B0"/>
    <w:rsid w:val="001E5B18"/>
    <w:rsid w:val="001E5CB5"/>
    <w:rsid w:val="001E5CC2"/>
    <w:rsid w:val="001E5DDA"/>
    <w:rsid w:val="001E60EE"/>
    <w:rsid w:val="001E61AA"/>
    <w:rsid w:val="001E6368"/>
    <w:rsid w:val="001E6962"/>
    <w:rsid w:val="001E6A39"/>
    <w:rsid w:val="001E6A62"/>
    <w:rsid w:val="001E6DF3"/>
    <w:rsid w:val="001E7086"/>
    <w:rsid w:val="001E7513"/>
    <w:rsid w:val="001E7A2F"/>
    <w:rsid w:val="001E7A98"/>
    <w:rsid w:val="001E7BAB"/>
    <w:rsid w:val="001E7CAD"/>
    <w:rsid w:val="001F01C0"/>
    <w:rsid w:val="001F0337"/>
    <w:rsid w:val="001F033A"/>
    <w:rsid w:val="001F0556"/>
    <w:rsid w:val="001F06F7"/>
    <w:rsid w:val="001F07E2"/>
    <w:rsid w:val="001F0996"/>
    <w:rsid w:val="001F0CE1"/>
    <w:rsid w:val="001F0F14"/>
    <w:rsid w:val="001F0F96"/>
    <w:rsid w:val="001F0FCF"/>
    <w:rsid w:val="001F1043"/>
    <w:rsid w:val="001F121A"/>
    <w:rsid w:val="001F150B"/>
    <w:rsid w:val="001F1952"/>
    <w:rsid w:val="001F1973"/>
    <w:rsid w:val="001F1B53"/>
    <w:rsid w:val="001F23F4"/>
    <w:rsid w:val="001F2637"/>
    <w:rsid w:val="001F29FC"/>
    <w:rsid w:val="001F2AAB"/>
    <w:rsid w:val="001F2F2D"/>
    <w:rsid w:val="001F2F3B"/>
    <w:rsid w:val="001F3175"/>
    <w:rsid w:val="001F321D"/>
    <w:rsid w:val="001F37B5"/>
    <w:rsid w:val="001F38C2"/>
    <w:rsid w:val="001F3B27"/>
    <w:rsid w:val="001F406A"/>
    <w:rsid w:val="001F4B3E"/>
    <w:rsid w:val="001F515D"/>
    <w:rsid w:val="001F540F"/>
    <w:rsid w:val="001F57EB"/>
    <w:rsid w:val="001F5A01"/>
    <w:rsid w:val="001F5C92"/>
    <w:rsid w:val="001F5D16"/>
    <w:rsid w:val="001F5D2B"/>
    <w:rsid w:val="001F5E00"/>
    <w:rsid w:val="001F5F6B"/>
    <w:rsid w:val="001F6317"/>
    <w:rsid w:val="001F65D4"/>
    <w:rsid w:val="001F663F"/>
    <w:rsid w:val="001F66BD"/>
    <w:rsid w:val="001F675A"/>
    <w:rsid w:val="001F68CB"/>
    <w:rsid w:val="001F6970"/>
    <w:rsid w:val="001F6FEB"/>
    <w:rsid w:val="001F700A"/>
    <w:rsid w:val="001F7053"/>
    <w:rsid w:val="001F74BD"/>
    <w:rsid w:val="001F759E"/>
    <w:rsid w:val="001F75B3"/>
    <w:rsid w:val="001F795D"/>
    <w:rsid w:val="001F7F8B"/>
    <w:rsid w:val="00200018"/>
    <w:rsid w:val="002006C5"/>
    <w:rsid w:val="00200AB5"/>
    <w:rsid w:val="00200C0C"/>
    <w:rsid w:val="00200C30"/>
    <w:rsid w:val="0020114F"/>
    <w:rsid w:val="002011F5"/>
    <w:rsid w:val="0020180D"/>
    <w:rsid w:val="0020220F"/>
    <w:rsid w:val="002025A5"/>
    <w:rsid w:val="002025CB"/>
    <w:rsid w:val="00202922"/>
    <w:rsid w:val="00202D33"/>
    <w:rsid w:val="00202D5C"/>
    <w:rsid w:val="00202DE9"/>
    <w:rsid w:val="00202F35"/>
    <w:rsid w:val="002030C5"/>
    <w:rsid w:val="00203249"/>
    <w:rsid w:val="002033BB"/>
    <w:rsid w:val="00203B22"/>
    <w:rsid w:val="00203BAD"/>
    <w:rsid w:val="00203BEC"/>
    <w:rsid w:val="00203CA2"/>
    <w:rsid w:val="00203EEE"/>
    <w:rsid w:val="00203FD6"/>
    <w:rsid w:val="002041E2"/>
    <w:rsid w:val="0020439F"/>
    <w:rsid w:val="00204437"/>
    <w:rsid w:val="002048A5"/>
    <w:rsid w:val="002049CE"/>
    <w:rsid w:val="00204BE1"/>
    <w:rsid w:val="00204CFD"/>
    <w:rsid w:val="00204E8D"/>
    <w:rsid w:val="00204EDE"/>
    <w:rsid w:val="002051C1"/>
    <w:rsid w:val="002051F5"/>
    <w:rsid w:val="0020565A"/>
    <w:rsid w:val="00205835"/>
    <w:rsid w:val="00205840"/>
    <w:rsid w:val="00205DB8"/>
    <w:rsid w:val="00205FD5"/>
    <w:rsid w:val="00206F0E"/>
    <w:rsid w:val="0020738F"/>
    <w:rsid w:val="0020739A"/>
    <w:rsid w:val="002075BB"/>
    <w:rsid w:val="0020783C"/>
    <w:rsid w:val="002078F5"/>
    <w:rsid w:val="00207B86"/>
    <w:rsid w:val="00207BC6"/>
    <w:rsid w:val="002102BF"/>
    <w:rsid w:val="002103BC"/>
    <w:rsid w:val="00210975"/>
    <w:rsid w:val="00210AFF"/>
    <w:rsid w:val="00210FFB"/>
    <w:rsid w:val="00211306"/>
    <w:rsid w:val="00211544"/>
    <w:rsid w:val="002116AF"/>
    <w:rsid w:val="00211C35"/>
    <w:rsid w:val="00212001"/>
    <w:rsid w:val="002123D9"/>
    <w:rsid w:val="00212655"/>
    <w:rsid w:val="00212719"/>
    <w:rsid w:val="002127A7"/>
    <w:rsid w:val="00212A18"/>
    <w:rsid w:val="00212CC7"/>
    <w:rsid w:val="00212E25"/>
    <w:rsid w:val="00213045"/>
    <w:rsid w:val="00213B97"/>
    <w:rsid w:val="00214090"/>
    <w:rsid w:val="00214346"/>
    <w:rsid w:val="002143B9"/>
    <w:rsid w:val="00214466"/>
    <w:rsid w:val="0021454E"/>
    <w:rsid w:val="002148AA"/>
    <w:rsid w:val="0021495D"/>
    <w:rsid w:val="00214C72"/>
    <w:rsid w:val="00214D54"/>
    <w:rsid w:val="00215637"/>
    <w:rsid w:val="00215BDB"/>
    <w:rsid w:val="002160FE"/>
    <w:rsid w:val="00216272"/>
    <w:rsid w:val="0021628D"/>
    <w:rsid w:val="00216A06"/>
    <w:rsid w:val="00216B70"/>
    <w:rsid w:val="0021710F"/>
    <w:rsid w:val="0021754F"/>
    <w:rsid w:val="00217ADA"/>
    <w:rsid w:val="00217B4C"/>
    <w:rsid w:val="002203EB"/>
    <w:rsid w:val="002208A0"/>
    <w:rsid w:val="00220B29"/>
    <w:rsid w:val="00220B6F"/>
    <w:rsid w:val="00220DE0"/>
    <w:rsid w:val="002210DB"/>
    <w:rsid w:val="0022112D"/>
    <w:rsid w:val="0022147B"/>
    <w:rsid w:val="002218DF"/>
    <w:rsid w:val="002219B0"/>
    <w:rsid w:val="00222156"/>
    <w:rsid w:val="0022232E"/>
    <w:rsid w:val="00222346"/>
    <w:rsid w:val="00222387"/>
    <w:rsid w:val="00222771"/>
    <w:rsid w:val="002229A6"/>
    <w:rsid w:val="00222D59"/>
    <w:rsid w:val="0022314E"/>
    <w:rsid w:val="0022345C"/>
    <w:rsid w:val="00223841"/>
    <w:rsid w:val="002239E4"/>
    <w:rsid w:val="00223A6D"/>
    <w:rsid w:val="00223BED"/>
    <w:rsid w:val="00223DCF"/>
    <w:rsid w:val="00223F3D"/>
    <w:rsid w:val="002240E1"/>
    <w:rsid w:val="0022464B"/>
    <w:rsid w:val="00224825"/>
    <w:rsid w:val="002248A0"/>
    <w:rsid w:val="00224A7B"/>
    <w:rsid w:val="0022519F"/>
    <w:rsid w:val="00225390"/>
    <w:rsid w:val="002257B5"/>
    <w:rsid w:val="002258AC"/>
    <w:rsid w:val="002259DA"/>
    <w:rsid w:val="00225ACC"/>
    <w:rsid w:val="00225C72"/>
    <w:rsid w:val="002261C6"/>
    <w:rsid w:val="00226DC3"/>
    <w:rsid w:val="0022742D"/>
    <w:rsid w:val="0022751C"/>
    <w:rsid w:val="0022753D"/>
    <w:rsid w:val="00227689"/>
    <w:rsid w:val="0022772F"/>
    <w:rsid w:val="0022785E"/>
    <w:rsid w:val="00227F59"/>
    <w:rsid w:val="00230042"/>
    <w:rsid w:val="00230178"/>
    <w:rsid w:val="002302C5"/>
    <w:rsid w:val="00230716"/>
    <w:rsid w:val="00230736"/>
    <w:rsid w:val="0023093E"/>
    <w:rsid w:val="00230C07"/>
    <w:rsid w:val="00230C4B"/>
    <w:rsid w:val="00230EF3"/>
    <w:rsid w:val="00231008"/>
    <w:rsid w:val="00231320"/>
    <w:rsid w:val="0023162A"/>
    <w:rsid w:val="0023182A"/>
    <w:rsid w:val="00231936"/>
    <w:rsid w:val="002319BD"/>
    <w:rsid w:val="002319E1"/>
    <w:rsid w:val="002319E7"/>
    <w:rsid w:val="00232466"/>
    <w:rsid w:val="0023275D"/>
    <w:rsid w:val="0023291F"/>
    <w:rsid w:val="002329D4"/>
    <w:rsid w:val="00232B9E"/>
    <w:rsid w:val="00232E68"/>
    <w:rsid w:val="00233243"/>
    <w:rsid w:val="00233432"/>
    <w:rsid w:val="00233864"/>
    <w:rsid w:val="002339C3"/>
    <w:rsid w:val="002339C9"/>
    <w:rsid w:val="00233C7B"/>
    <w:rsid w:val="00233D68"/>
    <w:rsid w:val="00233DB5"/>
    <w:rsid w:val="00233E4D"/>
    <w:rsid w:val="00233E9A"/>
    <w:rsid w:val="00233F4E"/>
    <w:rsid w:val="00233F61"/>
    <w:rsid w:val="0023418F"/>
    <w:rsid w:val="002347DD"/>
    <w:rsid w:val="00234A9E"/>
    <w:rsid w:val="00234A9F"/>
    <w:rsid w:val="00234EF6"/>
    <w:rsid w:val="0023518F"/>
    <w:rsid w:val="002357FB"/>
    <w:rsid w:val="00235EE4"/>
    <w:rsid w:val="0023634C"/>
    <w:rsid w:val="00236566"/>
    <w:rsid w:val="00236D82"/>
    <w:rsid w:val="00236FD2"/>
    <w:rsid w:val="00237265"/>
    <w:rsid w:val="00237288"/>
    <w:rsid w:val="00237767"/>
    <w:rsid w:val="0023797F"/>
    <w:rsid w:val="00237E10"/>
    <w:rsid w:val="00240198"/>
    <w:rsid w:val="002402D5"/>
    <w:rsid w:val="002402E5"/>
    <w:rsid w:val="00240485"/>
    <w:rsid w:val="00240492"/>
    <w:rsid w:val="00240783"/>
    <w:rsid w:val="00240FD0"/>
    <w:rsid w:val="0024105E"/>
    <w:rsid w:val="002411BC"/>
    <w:rsid w:val="002414C9"/>
    <w:rsid w:val="00241804"/>
    <w:rsid w:val="002418A3"/>
    <w:rsid w:val="00241FB0"/>
    <w:rsid w:val="0024246F"/>
    <w:rsid w:val="00242543"/>
    <w:rsid w:val="002426B3"/>
    <w:rsid w:val="002428B7"/>
    <w:rsid w:val="00242B3B"/>
    <w:rsid w:val="00242D65"/>
    <w:rsid w:val="00242E4F"/>
    <w:rsid w:val="0024328A"/>
    <w:rsid w:val="002436C5"/>
    <w:rsid w:val="002436D5"/>
    <w:rsid w:val="00243722"/>
    <w:rsid w:val="00243BB5"/>
    <w:rsid w:val="00243BC9"/>
    <w:rsid w:val="00243C19"/>
    <w:rsid w:val="00243EDA"/>
    <w:rsid w:val="00243F00"/>
    <w:rsid w:val="00244231"/>
    <w:rsid w:val="002443F7"/>
    <w:rsid w:val="00244A00"/>
    <w:rsid w:val="00244A8D"/>
    <w:rsid w:val="002450B5"/>
    <w:rsid w:val="002450D7"/>
    <w:rsid w:val="002456B6"/>
    <w:rsid w:val="002456F5"/>
    <w:rsid w:val="00245FA1"/>
    <w:rsid w:val="00245FDD"/>
    <w:rsid w:val="00246180"/>
    <w:rsid w:val="002465B7"/>
    <w:rsid w:val="0024674A"/>
    <w:rsid w:val="0024698A"/>
    <w:rsid w:val="00246991"/>
    <w:rsid w:val="00246B73"/>
    <w:rsid w:val="00246BCD"/>
    <w:rsid w:val="00246CC8"/>
    <w:rsid w:val="00246D69"/>
    <w:rsid w:val="00246FBB"/>
    <w:rsid w:val="00247311"/>
    <w:rsid w:val="0024739E"/>
    <w:rsid w:val="002473A7"/>
    <w:rsid w:val="002474A0"/>
    <w:rsid w:val="00247693"/>
    <w:rsid w:val="002476C3"/>
    <w:rsid w:val="0024782E"/>
    <w:rsid w:val="00247B86"/>
    <w:rsid w:val="00250110"/>
    <w:rsid w:val="00250251"/>
    <w:rsid w:val="002506C8"/>
    <w:rsid w:val="00250783"/>
    <w:rsid w:val="0025080F"/>
    <w:rsid w:val="002509D7"/>
    <w:rsid w:val="00250B53"/>
    <w:rsid w:val="00250C0E"/>
    <w:rsid w:val="00250CD1"/>
    <w:rsid w:val="00250FC4"/>
    <w:rsid w:val="0025128B"/>
    <w:rsid w:val="002513CB"/>
    <w:rsid w:val="00251606"/>
    <w:rsid w:val="00251A62"/>
    <w:rsid w:val="00251DF1"/>
    <w:rsid w:val="00252253"/>
    <w:rsid w:val="0025248A"/>
    <w:rsid w:val="002525F9"/>
    <w:rsid w:val="00252689"/>
    <w:rsid w:val="0025282D"/>
    <w:rsid w:val="00252B7C"/>
    <w:rsid w:val="00252C58"/>
    <w:rsid w:val="00252C6F"/>
    <w:rsid w:val="00252EBE"/>
    <w:rsid w:val="002532F3"/>
    <w:rsid w:val="002533C7"/>
    <w:rsid w:val="002533FE"/>
    <w:rsid w:val="002535E8"/>
    <w:rsid w:val="00253862"/>
    <w:rsid w:val="00253968"/>
    <w:rsid w:val="00253975"/>
    <w:rsid w:val="00253C69"/>
    <w:rsid w:val="0025437E"/>
    <w:rsid w:val="0025443C"/>
    <w:rsid w:val="002544A2"/>
    <w:rsid w:val="0025462E"/>
    <w:rsid w:val="0025468C"/>
    <w:rsid w:val="00254875"/>
    <w:rsid w:val="0025554F"/>
    <w:rsid w:val="002555ED"/>
    <w:rsid w:val="00255B2C"/>
    <w:rsid w:val="00255C10"/>
    <w:rsid w:val="00255E44"/>
    <w:rsid w:val="0025641E"/>
    <w:rsid w:val="002565B5"/>
    <w:rsid w:val="00256686"/>
    <w:rsid w:val="002568BE"/>
    <w:rsid w:val="00257125"/>
    <w:rsid w:val="00257161"/>
    <w:rsid w:val="0025735D"/>
    <w:rsid w:val="002576BD"/>
    <w:rsid w:val="002577FB"/>
    <w:rsid w:val="00257A7B"/>
    <w:rsid w:val="00257C58"/>
    <w:rsid w:val="00257C90"/>
    <w:rsid w:val="00257E52"/>
    <w:rsid w:val="00257F3B"/>
    <w:rsid w:val="002600C6"/>
    <w:rsid w:val="00260910"/>
    <w:rsid w:val="00260D61"/>
    <w:rsid w:val="00260EF8"/>
    <w:rsid w:val="00261286"/>
    <w:rsid w:val="00261346"/>
    <w:rsid w:val="002614B9"/>
    <w:rsid w:val="0026161A"/>
    <w:rsid w:val="002616FD"/>
    <w:rsid w:val="00261743"/>
    <w:rsid w:val="00262017"/>
    <w:rsid w:val="00262694"/>
    <w:rsid w:val="002626C3"/>
    <w:rsid w:val="002628BF"/>
    <w:rsid w:val="002628F4"/>
    <w:rsid w:val="00262E82"/>
    <w:rsid w:val="00262EA1"/>
    <w:rsid w:val="002634BA"/>
    <w:rsid w:val="00263681"/>
    <w:rsid w:val="002636CB"/>
    <w:rsid w:val="002637E9"/>
    <w:rsid w:val="0026384A"/>
    <w:rsid w:val="00263C5F"/>
    <w:rsid w:val="00264286"/>
    <w:rsid w:val="00264EB4"/>
    <w:rsid w:val="00265068"/>
    <w:rsid w:val="00265073"/>
    <w:rsid w:val="00265835"/>
    <w:rsid w:val="002659B8"/>
    <w:rsid w:val="00265B6E"/>
    <w:rsid w:val="00265F0D"/>
    <w:rsid w:val="00266A2C"/>
    <w:rsid w:val="00266A51"/>
    <w:rsid w:val="00266B21"/>
    <w:rsid w:val="00267064"/>
    <w:rsid w:val="00267267"/>
    <w:rsid w:val="0026737A"/>
    <w:rsid w:val="002673BD"/>
    <w:rsid w:val="00267531"/>
    <w:rsid w:val="0026762F"/>
    <w:rsid w:val="0026773B"/>
    <w:rsid w:val="0026786E"/>
    <w:rsid w:val="00267D3C"/>
    <w:rsid w:val="00267DBC"/>
    <w:rsid w:val="00267DFB"/>
    <w:rsid w:val="00267EB8"/>
    <w:rsid w:val="0027010C"/>
    <w:rsid w:val="00270148"/>
    <w:rsid w:val="00270156"/>
    <w:rsid w:val="00270315"/>
    <w:rsid w:val="002704B0"/>
    <w:rsid w:val="00270582"/>
    <w:rsid w:val="00270699"/>
    <w:rsid w:val="00270754"/>
    <w:rsid w:val="002711D6"/>
    <w:rsid w:val="00271373"/>
    <w:rsid w:val="002715F5"/>
    <w:rsid w:val="00271697"/>
    <w:rsid w:val="002716BE"/>
    <w:rsid w:val="00271BEF"/>
    <w:rsid w:val="00271D2B"/>
    <w:rsid w:val="00271E8A"/>
    <w:rsid w:val="00271F9B"/>
    <w:rsid w:val="00272210"/>
    <w:rsid w:val="0027222B"/>
    <w:rsid w:val="0027274F"/>
    <w:rsid w:val="00272DE9"/>
    <w:rsid w:val="002732D7"/>
    <w:rsid w:val="0027332C"/>
    <w:rsid w:val="002734DB"/>
    <w:rsid w:val="00273610"/>
    <w:rsid w:val="00273724"/>
    <w:rsid w:val="00273779"/>
    <w:rsid w:val="00273DC2"/>
    <w:rsid w:val="00274084"/>
    <w:rsid w:val="00274174"/>
    <w:rsid w:val="0027458A"/>
    <w:rsid w:val="0027491A"/>
    <w:rsid w:val="00274974"/>
    <w:rsid w:val="00274A9C"/>
    <w:rsid w:val="00274DB3"/>
    <w:rsid w:val="00274DF3"/>
    <w:rsid w:val="00274F46"/>
    <w:rsid w:val="00274F62"/>
    <w:rsid w:val="00275048"/>
    <w:rsid w:val="0027508F"/>
    <w:rsid w:val="0027514E"/>
    <w:rsid w:val="0027519B"/>
    <w:rsid w:val="002751C5"/>
    <w:rsid w:val="0027522C"/>
    <w:rsid w:val="00275434"/>
    <w:rsid w:val="00275B57"/>
    <w:rsid w:val="00275C86"/>
    <w:rsid w:val="00275DC1"/>
    <w:rsid w:val="002761A6"/>
    <w:rsid w:val="0027641B"/>
    <w:rsid w:val="00276605"/>
    <w:rsid w:val="002766CA"/>
    <w:rsid w:val="0027689A"/>
    <w:rsid w:val="00277773"/>
    <w:rsid w:val="002778A0"/>
    <w:rsid w:val="002778A4"/>
    <w:rsid w:val="00277D52"/>
    <w:rsid w:val="0028011E"/>
    <w:rsid w:val="00280580"/>
    <w:rsid w:val="002805F8"/>
    <w:rsid w:val="002806AE"/>
    <w:rsid w:val="002807AC"/>
    <w:rsid w:val="002808BE"/>
    <w:rsid w:val="00280D04"/>
    <w:rsid w:val="0028117F"/>
    <w:rsid w:val="002811F4"/>
    <w:rsid w:val="0028157F"/>
    <w:rsid w:val="00281589"/>
    <w:rsid w:val="002815FF"/>
    <w:rsid w:val="00281D9C"/>
    <w:rsid w:val="002822C6"/>
    <w:rsid w:val="002828A6"/>
    <w:rsid w:val="00282E62"/>
    <w:rsid w:val="002830B6"/>
    <w:rsid w:val="00283110"/>
    <w:rsid w:val="002833F7"/>
    <w:rsid w:val="0028345F"/>
    <w:rsid w:val="002837EE"/>
    <w:rsid w:val="00283845"/>
    <w:rsid w:val="00283C10"/>
    <w:rsid w:val="00283C80"/>
    <w:rsid w:val="00283D6F"/>
    <w:rsid w:val="00283DD5"/>
    <w:rsid w:val="002841A2"/>
    <w:rsid w:val="0028424D"/>
    <w:rsid w:val="0028433B"/>
    <w:rsid w:val="00284546"/>
    <w:rsid w:val="00284860"/>
    <w:rsid w:val="002848D8"/>
    <w:rsid w:val="00284ABA"/>
    <w:rsid w:val="00284B2C"/>
    <w:rsid w:val="00284FC3"/>
    <w:rsid w:val="0028594C"/>
    <w:rsid w:val="00285B26"/>
    <w:rsid w:val="00285E00"/>
    <w:rsid w:val="00285ECB"/>
    <w:rsid w:val="002862C6"/>
    <w:rsid w:val="002868B4"/>
    <w:rsid w:val="00286F62"/>
    <w:rsid w:val="00286F69"/>
    <w:rsid w:val="002875E7"/>
    <w:rsid w:val="002878A1"/>
    <w:rsid w:val="002879C4"/>
    <w:rsid w:val="00290707"/>
    <w:rsid w:val="002907CB"/>
    <w:rsid w:val="0029091B"/>
    <w:rsid w:val="00290B19"/>
    <w:rsid w:val="00290C92"/>
    <w:rsid w:val="00290D89"/>
    <w:rsid w:val="00290DCF"/>
    <w:rsid w:val="002910F9"/>
    <w:rsid w:val="00291244"/>
    <w:rsid w:val="00291766"/>
    <w:rsid w:val="00291875"/>
    <w:rsid w:val="0029197A"/>
    <w:rsid w:val="00291C1A"/>
    <w:rsid w:val="00291C68"/>
    <w:rsid w:val="00291C8F"/>
    <w:rsid w:val="00291F62"/>
    <w:rsid w:val="00291FAA"/>
    <w:rsid w:val="00292386"/>
    <w:rsid w:val="00292684"/>
    <w:rsid w:val="002928FB"/>
    <w:rsid w:val="0029299B"/>
    <w:rsid w:val="002929AD"/>
    <w:rsid w:val="00292AE6"/>
    <w:rsid w:val="00292C40"/>
    <w:rsid w:val="00292EA3"/>
    <w:rsid w:val="00292F94"/>
    <w:rsid w:val="00293378"/>
    <w:rsid w:val="0029344B"/>
    <w:rsid w:val="002934F5"/>
    <w:rsid w:val="00293582"/>
    <w:rsid w:val="00293688"/>
    <w:rsid w:val="002938AA"/>
    <w:rsid w:val="00293C27"/>
    <w:rsid w:val="00294689"/>
    <w:rsid w:val="002949E7"/>
    <w:rsid w:val="00294A95"/>
    <w:rsid w:val="00294AEE"/>
    <w:rsid w:val="00294C66"/>
    <w:rsid w:val="00294E42"/>
    <w:rsid w:val="00294E97"/>
    <w:rsid w:val="00294FB7"/>
    <w:rsid w:val="00295188"/>
    <w:rsid w:val="002955AB"/>
    <w:rsid w:val="002955F6"/>
    <w:rsid w:val="00295668"/>
    <w:rsid w:val="002959AC"/>
    <w:rsid w:val="00295C94"/>
    <w:rsid w:val="00295D3D"/>
    <w:rsid w:val="00295D48"/>
    <w:rsid w:val="00295F15"/>
    <w:rsid w:val="002961F6"/>
    <w:rsid w:val="002963D7"/>
    <w:rsid w:val="00296743"/>
    <w:rsid w:val="00296ED2"/>
    <w:rsid w:val="002970A2"/>
    <w:rsid w:val="002972D8"/>
    <w:rsid w:val="002972F3"/>
    <w:rsid w:val="00297376"/>
    <w:rsid w:val="00297600"/>
    <w:rsid w:val="0029762F"/>
    <w:rsid w:val="00297855"/>
    <w:rsid w:val="0029787D"/>
    <w:rsid w:val="0029788A"/>
    <w:rsid w:val="00297B27"/>
    <w:rsid w:val="00297C23"/>
    <w:rsid w:val="00297E2D"/>
    <w:rsid w:val="00297ED9"/>
    <w:rsid w:val="00297FE9"/>
    <w:rsid w:val="002A0001"/>
    <w:rsid w:val="002A00B8"/>
    <w:rsid w:val="002A0188"/>
    <w:rsid w:val="002A01E6"/>
    <w:rsid w:val="002A024F"/>
    <w:rsid w:val="002A0D7D"/>
    <w:rsid w:val="002A16D6"/>
    <w:rsid w:val="002A1735"/>
    <w:rsid w:val="002A209A"/>
    <w:rsid w:val="002A2149"/>
    <w:rsid w:val="002A226B"/>
    <w:rsid w:val="002A23C5"/>
    <w:rsid w:val="002A2734"/>
    <w:rsid w:val="002A28E8"/>
    <w:rsid w:val="002A2972"/>
    <w:rsid w:val="002A2A76"/>
    <w:rsid w:val="002A2B12"/>
    <w:rsid w:val="002A2B65"/>
    <w:rsid w:val="002A2D1A"/>
    <w:rsid w:val="002A2DB7"/>
    <w:rsid w:val="002A342B"/>
    <w:rsid w:val="002A3776"/>
    <w:rsid w:val="002A3843"/>
    <w:rsid w:val="002A38AE"/>
    <w:rsid w:val="002A3935"/>
    <w:rsid w:val="002A3E1C"/>
    <w:rsid w:val="002A439C"/>
    <w:rsid w:val="002A4626"/>
    <w:rsid w:val="002A46D4"/>
    <w:rsid w:val="002A49F1"/>
    <w:rsid w:val="002A4B63"/>
    <w:rsid w:val="002A4CCF"/>
    <w:rsid w:val="002A517A"/>
    <w:rsid w:val="002A51C3"/>
    <w:rsid w:val="002A54FA"/>
    <w:rsid w:val="002A59AE"/>
    <w:rsid w:val="002A5BFE"/>
    <w:rsid w:val="002A5CEB"/>
    <w:rsid w:val="002A6317"/>
    <w:rsid w:val="002A6426"/>
    <w:rsid w:val="002A6CE9"/>
    <w:rsid w:val="002A7190"/>
    <w:rsid w:val="002A74A5"/>
    <w:rsid w:val="002A74A9"/>
    <w:rsid w:val="002A769E"/>
    <w:rsid w:val="002A7822"/>
    <w:rsid w:val="002A7938"/>
    <w:rsid w:val="002A7A8D"/>
    <w:rsid w:val="002B0013"/>
    <w:rsid w:val="002B04D9"/>
    <w:rsid w:val="002B05E4"/>
    <w:rsid w:val="002B07D0"/>
    <w:rsid w:val="002B0928"/>
    <w:rsid w:val="002B0BF9"/>
    <w:rsid w:val="002B0DE2"/>
    <w:rsid w:val="002B0E78"/>
    <w:rsid w:val="002B100B"/>
    <w:rsid w:val="002B1066"/>
    <w:rsid w:val="002B12CE"/>
    <w:rsid w:val="002B12F9"/>
    <w:rsid w:val="002B153D"/>
    <w:rsid w:val="002B156A"/>
    <w:rsid w:val="002B17A1"/>
    <w:rsid w:val="002B1E0A"/>
    <w:rsid w:val="002B1F01"/>
    <w:rsid w:val="002B23FF"/>
    <w:rsid w:val="002B2407"/>
    <w:rsid w:val="002B258E"/>
    <w:rsid w:val="002B27F4"/>
    <w:rsid w:val="002B2984"/>
    <w:rsid w:val="002B2ACE"/>
    <w:rsid w:val="002B2CCC"/>
    <w:rsid w:val="002B30E6"/>
    <w:rsid w:val="002B3178"/>
    <w:rsid w:val="002B3202"/>
    <w:rsid w:val="002B333A"/>
    <w:rsid w:val="002B334B"/>
    <w:rsid w:val="002B33FF"/>
    <w:rsid w:val="002B37FE"/>
    <w:rsid w:val="002B386E"/>
    <w:rsid w:val="002B3F46"/>
    <w:rsid w:val="002B422A"/>
    <w:rsid w:val="002B426B"/>
    <w:rsid w:val="002B43A2"/>
    <w:rsid w:val="002B4F88"/>
    <w:rsid w:val="002B5147"/>
    <w:rsid w:val="002B52A8"/>
    <w:rsid w:val="002B5371"/>
    <w:rsid w:val="002B5A98"/>
    <w:rsid w:val="002B5B0D"/>
    <w:rsid w:val="002B5D8F"/>
    <w:rsid w:val="002B5D9B"/>
    <w:rsid w:val="002B5E16"/>
    <w:rsid w:val="002B5EAA"/>
    <w:rsid w:val="002B5ED8"/>
    <w:rsid w:val="002B634A"/>
    <w:rsid w:val="002B6541"/>
    <w:rsid w:val="002B6563"/>
    <w:rsid w:val="002B65E4"/>
    <w:rsid w:val="002B661F"/>
    <w:rsid w:val="002B674A"/>
    <w:rsid w:val="002B6782"/>
    <w:rsid w:val="002B67B7"/>
    <w:rsid w:val="002B6B86"/>
    <w:rsid w:val="002B6BA0"/>
    <w:rsid w:val="002B6BD4"/>
    <w:rsid w:val="002B6C16"/>
    <w:rsid w:val="002B6DAD"/>
    <w:rsid w:val="002B6E06"/>
    <w:rsid w:val="002B713B"/>
    <w:rsid w:val="002B770B"/>
    <w:rsid w:val="002B7B70"/>
    <w:rsid w:val="002C03EE"/>
    <w:rsid w:val="002C06D1"/>
    <w:rsid w:val="002C0895"/>
    <w:rsid w:val="002C08DC"/>
    <w:rsid w:val="002C0974"/>
    <w:rsid w:val="002C0A5A"/>
    <w:rsid w:val="002C0DF6"/>
    <w:rsid w:val="002C1017"/>
    <w:rsid w:val="002C16F4"/>
    <w:rsid w:val="002C17A3"/>
    <w:rsid w:val="002C2BC2"/>
    <w:rsid w:val="002C2EF3"/>
    <w:rsid w:val="002C32D9"/>
    <w:rsid w:val="002C38A7"/>
    <w:rsid w:val="002C38AE"/>
    <w:rsid w:val="002C394B"/>
    <w:rsid w:val="002C3BF4"/>
    <w:rsid w:val="002C4CDA"/>
    <w:rsid w:val="002C4EA6"/>
    <w:rsid w:val="002C5073"/>
    <w:rsid w:val="002C5108"/>
    <w:rsid w:val="002C5346"/>
    <w:rsid w:val="002C54E9"/>
    <w:rsid w:val="002C5668"/>
    <w:rsid w:val="002C56D4"/>
    <w:rsid w:val="002C5A3B"/>
    <w:rsid w:val="002C64BC"/>
    <w:rsid w:val="002C6AC9"/>
    <w:rsid w:val="002C6C55"/>
    <w:rsid w:val="002C76B2"/>
    <w:rsid w:val="002C7DF9"/>
    <w:rsid w:val="002C7EBB"/>
    <w:rsid w:val="002D03B0"/>
    <w:rsid w:val="002D06D6"/>
    <w:rsid w:val="002D08DE"/>
    <w:rsid w:val="002D0CAF"/>
    <w:rsid w:val="002D0E20"/>
    <w:rsid w:val="002D154E"/>
    <w:rsid w:val="002D1993"/>
    <w:rsid w:val="002D1BB5"/>
    <w:rsid w:val="002D1ECD"/>
    <w:rsid w:val="002D1FD2"/>
    <w:rsid w:val="002D2446"/>
    <w:rsid w:val="002D249F"/>
    <w:rsid w:val="002D25AA"/>
    <w:rsid w:val="002D270E"/>
    <w:rsid w:val="002D289C"/>
    <w:rsid w:val="002D2EAB"/>
    <w:rsid w:val="002D327C"/>
    <w:rsid w:val="002D34B6"/>
    <w:rsid w:val="002D362B"/>
    <w:rsid w:val="002D3BED"/>
    <w:rsid w:val="002D3D43"/>
    <w:rsid w:val="002D419D"/>
    <w:rsid w:val="002D4493"/>
    <w:rsid w:val="002D47DA"/>
    <w:rsid w:val="002D4BB3"/>
    <w:rsid w:val="002D4C8D"/>
    <w:rsid w:val="002D4E47"/>
    <w:rsid w:val="002D4EAF"/>
    <w:rsid w:val="002D512A"/>
    <w:rsid w:val="002D518C"/>
    <w:rsid w:val="002D528F"/>
    <w:rsid w:val="002D56DD"/>
    <w:rsid w:val="002D5C83"/>
    <w:rsid w:val="002D5CFD"/>
    <w:rsid w:val="002D6091"/>
    <w:rsid w:val="002D66A5"/>
    <w:rsid w:val="002D6BBB"/>
    <w:rsid w:val="002D6EA2"/>
    <w:rsid w:val="002D76C5"/>
    <w:rsid w:val="002D7C4C"/>
    <w:rsid w:val="002D7CB9"/>
    <w:rsid w:val="002D7CC9"/>
    <w:rsid w:val="002D7F2F"/>
    <w:rsid w:val="002E0381"/>
    <w:rsid w:val="002E0789"/>
    <w:rsid w:val="002E0EAA"/>
    <w:rsid w:val="002E114C"/>
    <w:rsid w:val="002E11E8"/>
    <w:rsid w:val="002E123E"/>
    <w:rsid w:val="002E18FF"/>
    <w:rsid w:val="002E1BDC"/>
    <w:rsid w:val="002E1E72"/>
    <w:rsid w:val="002E2422"/>
    <w:rsid w:val="002E2583"/>
    <w:rsid w:val="002E27AB"/>
    <w:rsid w:val="002E27C5"/>
    <w:rsid w:val="002E2818"/>
    <w:rsid w:val="002E2B74"/>
    <w:rsid w:val="002E2D03"/>
    <w:rsid w:val="002E2E61"/>
    <w:rsid w:val="002E3390"/>
    <w:rsid w:val="002E383B"/>
    <w:rsid w:val="002E3A5F"/>
    <w:rsid w:val="002E3B6E"/>
    <w:rsid w:val="002E3BD9"/>
    <w:rsid w:val="002E3E07"/>
    <w:rsid w:val="002E3E10"/>
    <w:rsid w:val="002E3E37"/>
    <w:rsid w:val="002E43B0"/>
    <w:rsid w:val="002E449B"/>
    <w:rsid w:val="002E47E2"/>
    <w:rsid w:val="002E4909"/>
    <w:rsid w:val="002E4F69"/>
    <w:rsid w:val="002E501A"/>
    <w:rsid w:val="002E5023"/>
    <w:rsid w:val="002E505A"/>
    <w:rsid w:val="002E5183"/>
    <w:rsid w:val="002E5317"/>
    <w:rsid w:val="002E5C8D"/>
    <w:rsid w:val="002E627E"/>
    <w:rsid w:val="002E63A8"/>
    <w:rsid w:val="002E6BCE"/>
    <w:rsid w:val="002E73AA"/>
    <w:rsid w:val="002E77F8"/>
    <w:rsid w:val="002E79C3"/>
    <w:rsid w:val="002E7E07"/>
    <w:rsid w:val="002F0092"/>
    <w:rsid w:val="002F0495"/>
    <w:rsid w:val="002F06E2"/>
    <w:rsid w:val="002F06F0"/>
    <w:rsid w:val="002F072C"/>
    <w:rsid w:val="002F0866"/>
    <w:rsid w:val="002F0922"/>
    <w:rsid w:val="002F0CD2"/>
    <w:rsid w:val="002F11EE"/>
    <w:rsid w:val="002F127D"/>
    <w:rsid w:val="002F189E"/>
    <w:rsid w:val="002F1A67"/>
    <w:rsid w:val="002F1AAF"/>
    <w:rsid w:val="002F1F2D"/>
    <w:rsid w:val="002F24FB"/>
    <w:rsid w:val="002F251E"/>
    <w:rsid w:val="002F27E9"/>
    <w:rsid w:val="002F28DA"/>
    <w:rsid w:val="002F32C8"/>
    <w:rsid w:val="002F3437"/>
    <w:rsid w:val="002F34D2"/>
    <w:rsid w:val="002F397C"/>
    <w:rsid w:val="002F3CEF"/>
    <w:rsid w:val="002F4008"/>
    <w:rsid w:val="002F4509"/>
    <w:rsid w:val="002F454C"/>
    <w:rsid w:val="002F455D"/>
    <w:rsid w:val="002F4B4D"/>
    <w:rsid w:val="002F50EB"/>
    <w:rsid w:val="002F5297"/>
    <w:rsid w:val="002F565E"/>
    <w:rsid w:val="002F5AAB"/>
    <w:rsid w:val="002F5DCA"/>
    <w:rsid w:val="002F5E31"/>
    <w:rsid w:val="002F652B"/>
    <w:rsid w:val="002F6E85"/>
    <w:rsid w:val="002F7418"/>
    <w:rsid w:val="002F741F"/>
    <w:rsid w:val="002F75E6"/>
    <w:rsid w:val="002F7647"/>
    <w:rsid w:val="002F765C"/>
    <w:rsid w:val="002F768E"/>
    <w:rsid w:val="002F7BED"/>
    <w:rsid w:val="002F7F31"/>
    <w:rsid w:val="00300049"/>
    <w:rsid w:val="00300CC9"/>
    <w:rsid w:val="00300D30"/>
    <w:rsid w:val="00300FAC"/>
    <w:rsid w:val="00301249"/>
    <w:rsid w:val="00301774"/>
    <w:rsid w:val="00301821"/>
    <w:rsid w:val="003018C8"/>
    <w:rsid w:val="00301CB8"/>
    <w:rsid w:val="00302083"/>
    <w:rsid w:val="0030219D"/>
    <w:rsid w:val="0030241B"/>
    <w:rsid w:val="003026DD"/>
    <w:rsid w:val="003026EF"/>
    <w:rsid w:val="003027A9"/>
    <w:rsid w:val="003029F7"/>
    <w:rsid w:val="00302E64"/>
    <w:rsid w:val="00302FF9"/>
    <w:rsid w:val="00303031"/>
    <w:rsid w:val="00303119"/>
    <w:rsid w:val="003032DE"/>
    <w:rsid w:val="003033FB"/>
    <w:rsid w:val="0030356B"/>
    <w:rsid w:val="00303656"/>
    <w:rsid w:val="0030390D"/>
    <w:rsid w:val="0030390F"/>
    <w:rsid w:val="00303A26"/>
    <w:rsid w:val="00303B10"/>
    <w:rsid w:val="00303CB2"/>
    <w:rsid w:val="003042E7"/>
    <w:rsid w:val="00304420"/>
    <w:rsid w:val="00304547"/>
    <w:rsid w:val="00304C34"/>
    <w:rsid w:val="00304CD1"/>
    <w:rsid w:val="00304D60"/>
    <w:rsid w:val="00304D72"/>
    <w:rsid w:val="00305418"/>
    <w:rsid w:val="0030577B"/>
    <w:rsid w:val="00305C4D"/>
    <w:rsid w:val="00306147"/>
    <w:rsid w:val="003061A7"/>
    <w:rsid w:val="003063C1"/>
    <w:rsid w:val="00306520"/>
    <w:rsid w:val="00306620"/>
    <w:rsid w:val="00306638"/>
    <w:rsid w:val="003069A8"/>
    <w:rsid w:val="00306A25"/>
    <w:rsid w:val="00306A9D"/>
    <w:rsid w:val="00306BD4"/>
    <w:rsid w:val="00306C02"/>
    <w:rsid w:val="00306C95"/>
    <w:rsid w:val="00306EED"/>
    <w:rsid w:val="00306F0C"/>
    <w:rsid w:val="003072BE"/>
    <w:rsid w:val="00307397"/>
    <w:rsid w:val="003074C5"/>
    <w:rsid w:val="003078FE"/>
    <w:rsid w:val="00307BFB"/>
    <w:rsid w:val="00310424"/>
    <w:rsid w:val="003108A8"/>
    <w:rsid w:val="00310B4F"/>
    <w:rsid w:val="00310B87"/>
    <w:rsid w:val="00310C13"/>
    <w:rsid w:val="00310CE3"/>
    <w:rsid w:val="00310EA4"/>
    <w:rsid w:val="00310EC2"/>
    <w:rsid w:val="00310FB0"/>
    <w:rsid w:val="003113BC"/>
    <w:rsid w:val="00311726"/>
    <w:rsid w:val="00311BB0"/>
    <w:rsid w:val="00311EE2"/>
    <w:rsid w:val="00312679"/>
    <w:rsid w:val="00312804"/>
    <w:rsid w:val="00312C94"/>
    <w:rsid w:val="00312EBF"/>
    <w:rsid w:val="0031301B"/>
    <w:rsid w:val="003132EE"/>
    <w:rsid w:val="00313460"/>
    <w:rsid w:val="0031349F"/>
    <w:rsid w:val="00313891"/>
    <w:rsid w:val="003139A9"/>
    <w:rsid w:val="003139C3"/>
    <w:rsid w:val="00313DDF"/>
    <w:rsid w:val="003142DA"/>
    <w:rsid w:val="00314512"/>
    <w:rsid w:val="003147FE"/>
    <w:rsid w:val="003148D0"/>
    <w:rsid w:val="00314A9D"/>
    <w:rsid w:val="00314AA6"/>
    <w:rsid w:val="00314B92"/>
    <w:rsid w:val="00314D08"/>
    <w:rsid w:val="003151BA"/>
    <w:rsid w:val="00315816"/>
    <w:rsid w:val="00315826"/>
    <w:rsid w:val="00315A1E"/>
    <w:rsid w:val="00315AEC"/>
    <w:rsid w:val="00316315"/>
    <w:rsid w:val="00316433"/>
    <w:rsid w:val="003168F5"/>
    <w:rsid w:val="00316A90"/>
    <w:rsid w:val="00316C98"/>
    <w:rsid w:val="00316EB0"/>
    <w:rsid w:val="00317253"/>
    <w:rsid w:val="00317628"/>
    <w:rsid w:val="00317782"/>
    <w:rsid w:val="003179E5"/>
    <w:rsid w:val="00317A52"/>
    <w:rsid w:val="00317CBF"/>
    <w:rsid w:val="00317CF6"/>
    <w:rsid w:val="00317F29"/>
    <w:rsid w:val="0032035C"/>
    <w:rsid w:val="0032056D"/>
    <w:rsid w:val="00320601"/>
    <w:rsid w:val="0032085F"/>
    <w:rsid w:val="00320A34"/>
    <w:rsid w:val="00320A3C"/>
    <w:rsid w:val="00320B4C"/>
    <w:rsid w:val="00320CA4"/>
    <w:rsid w:val="00320DCF"/>
    <w:rsid w:val="00320EBE"/>
    <w:rsid w:val="00321020"/>
    <w:rsid w:val="0032142A"/>
    <w:rsid w:val="003214F4"/>
    <w:rsid w:val="00321555"/>
    <w:rsid w:val="00321893"/>
    <w:rsid w:val="00321C68"/>
    <w:rsid w:val="00321F21"/>
    <w:rsid w:val="003222C1"/>
    <w:rsid w:val="0032244C"/>
    <w:rsid w:val="0032296A"/>
    <w:rsid w:val="00322E2E"/>
    <w:rsid w:val="0032316E"/>
    <w:rsid w:val="0032332E"/>
    <w:rsid w:val="003233F0"/>
    <w:rsid w:val="0032364D"/>
    <w:rsid w:val="00323A28"/>
    <w:rsid w:val="00323C85"/>
    <w:rsid w:val="00324028"/>
    <w:rsid w:val="00324883"/>
    <w:rsid w:val="00324904"/>
    <w:rsid w:val="00325102"/>
    <w:rsid w:val="0032524F"/>
    <w:rsid w:val="00325429"/>
    <w:rsid w:val="003256CA"/>
    <w:rsid w:val="00325B26"/>
    <w:rsid w:val="00325F0A"/>
    <w:rsid w:val="0032605E"/>
    <w:rsid w:val="003263D1"/>
    <w:rsid w:val="003266E2"/>
    <w:rsid w:val="0032674A"/>
    <w:rsid w:val="0032699D"/>
    <w:rsid w:val="00326D57"/>
    <w:rsid w:val="0032726F"/>
    <w:rsid w:val="003273BC"/>
    <w:rsid w:val="00327486"/>
    <w:rsid w:val="00327554"/>
    <w:rsid w:val="00327BF3"/>
    <w:rsid w:val="00327FD8"/>
    <w:rsid w:val="00330290"/>
    <w:rsid w:val="0033045B"/>
    <w:rsid w:val="0033053E"/>
    <w:rsid w:val="003305F2"/>
    <w:rsid w:val="0033098D"/>
    <w:rsid w:val="00330B33"/>
    <w:rsid w:val="00330F2E"/>
    <w:rsid w:val="00331143"/>
    <w:rsid w:val="00331576"/>
    <w:rsid w:val="00331791"/>
    <w:rsid w:val="00331A26"/>
    <w:rsid w:val="00331C3D"/>
    <w:rsid w:val="00331CB4"/>
    <w:rsid w:val="00331FA2"/>
    <w:rsid w:val="003321D5"/>
    <w:rsid w:val="00332984"/>
    <w:rsid w:val="00332CD2"/>
    <w:rsid w:val="00332FAD"/>
    <w:rsid w:val="0033352B"/>
    <w:rsid w:val="00333881"/>
    <w:rsid w:val="00333A15"/>
    <w:rsid w:val="00333AEA"/>
    <w:rsid w:val="00333D39"/>
    <w:rsid w:val="00333FC1"/>
    <w:rsid w:val="00334218"/>
    <w:rsid w:val="0033473F"/>
    <w:rsid w:val="00334895"/>
    <w:rsid w:val="0033498F"/>
    <w:rsid w:val="00334AAE"/>
    <w:rsid w:val="00334AF2"/>
    <w:rsid w:val="00334B80"/>
    <w:rsid w:val="00335253"/>
    <w:rsid w:val="00335340"/>
    <w:rsid w:val="00335479"/>
    <w:rsid w:val="003355C9"/>
    <w:rsid w:val="00335770"/>
    <w:rsid w:val="00335B22"/>
    <w:rsid w:val="00335EDB"/>
    <w:rsid w:val="00335FDA"/>
    <w:rsid w:val="00336585"/>
    <w:rsid w:val="003365CF"/>
    <w:rsid w:val="00336B06"/>
    <w:rsid w:val="0033753B"/>
    <w:rsid w:val="00337793"/>
    <w:rsid w:val="00337A12"/>
    <w:rsid w:val="00337B44"/>
    <w:rsid w:val="00337C21"/>
    <w:rsid w:val="00337CD7"/>
    <w:rsid w:val="00337D50"/>
    <w:rsid w:val="00337EA4"/>
    <w:rsid w:val="003405CF"/>
    <w:rsid w:val="0034097B"/>
    <w:rsid w:val="00341238"/>
    <w:rsid w:val="0034192B"/>
    <w:rsid w:val="00341E13"/>
    <w:rsid w:val="0034249C"/>
    <w:rsid w:val="003426FA"/>
    <w:rsid w:val="003428F3"/>
    <w:rsid w:val="00342C0B"/>
    <w:rsid w:val="00342D2C"/>
    <w:rsid w:val="0034320E"/>
    <w:rsid w:val="00343A8B"/>
    <w:rsid w:val="003441CD"/>
    <w:rsid w:val="00344311"/>
    <w:rsid w:val="003444AA"/>
    <w:rsid w:val="0034462B"/>
    <w:rsid w:val="00344D95"/>
    <w:rsid w:val="00345C7C"/>
    <w:rsid w:val="00345ECE"/>
    <w:rsid w:val="00346747"/>
    <w:rsid w:val="00346C12"/>
    <w:rsid w:val="00346E82"/>
    <w:rsid w:val="00346F4D"/>
    <w:rsid w:val="00346FEA"/>
    <w:rsid w:val="0034702F"/>
    <w:rsid w:val="0034757E"/>
    <w:rsid w:val="00347639"/>
    <w:rsid w:val="003479B3"/>
    <w:rsid w:val="00347DC2"/>
    <w:rsid w:val="00347F45"/>
    <w:rsid w:val="00347FF5"/>
    <w:rsid w:val="00350206"/>
    <w:rsid w:val="00350286"/>
    <w:rsid w:val="003505E7"/>
    <w:rsid w:val="00350A56"/>
    <w:rsid w:val="00350A80"/>
    <w:rsid w:val="00350DED"/>
    <w:rsid w:val="00350F1B"/>
    <w:rsid w:val="00350F51"/>
    <w:rsid w:val="00350FF0"/>
    <w:rsid w:val="0035127B"/>
    <w:rsid w:val="00351334"/>
    <w:rsid w:val="0035156E"/>
    <w:rsid w:val="00351605"/>
    <w:rsid w:val="00351729"/>
    <w:rsid w:val="00351ABE"/>
    <w:rsid w:val="00351CC0"/>
    <w:rsid w:val="00351D4F"/>
    <w:rsid w:val="00351FC2"/>
    <w:rsid w:val="00352AB6"/>
    <w:rsid w:val="00352D0D"/>
    <w:rsid w:val="00352D6F"/>
    <w:rsid w:val="00353013"/>
    <w:rsid w:val="0035316C"/>
    <w:rsid w:val="003531F6"/>
    <w:rsid w:val="003532A2"/>
    <w:rsid w:val="00353901"/>
    <w:rsid w:val="00353A7A"/>
    <w:rsid w:val="00353E33"/>
    <w:rsid w:val="003542BE"/>
    <w:rsid w:val="00354439"/>
    <w:rsid w:val="0035443E"/>
    <w:rsid w:val="003544EF"/>
    <w:rsid w:val="003547E0"/>
    <w:rsid w:val="00354802"/>
    <w:rsid w:val="00354960"/>
    <w:rsid w:val="003549EE"/>
    <w:rsid w:val="00354A61"/>
    <w:rsid w:val="00354CE5"/>
    <w:rsid w:val="003551D3"/>
    <w:rsid w:val="00355306"/>
    <w:rsid w:val="00355955"/>
    <w:rsid w:val="0035596B"/>
    <w:rsid w:val="003559DF"/>
    <w:rsid w:val="00355AA7"/>
    <w:rsid w:val="00356077"/>
    <w:rsid w:val="00356078"/>
    <w:rsid w:val="00356488"/>
    <w:rsid w:val="003569A0"/>
    <w:rsid w:val="00356A2E"/>
    <w:rsid w:val="00356AD8"/>
    <w:rsid w:val="00356CE8"/>
    <w:rsid w:val="00357428"/>
    <w:rsid w:val="00357FC7"/>
    <w:rsid w:val="00360668"/>
    <w:rsid w:val="00360C51"/>
    <w:rsid w:val="00360C6B"/>
    <w:rsid w:val="00360D9C"/>
    <w:rsid w:val="003611F0"/>
    <w:rsid w:val="0036136E"/>
    <w:rsid w:val="0036177F"/>
    <w:rsid w:val="00361A6E"/>
    <w:rsid w:val="00361C35"/>
    <w:rsid w:val="00361E7C"/>
    <w:rsid w:val="00361F89"/>
    <w:rsid w:val="003623DB"/>
    <w:rsid w:val="0036256D"/>
    <w:rsid w:val="00362657"/>
    <w:rsid w:val="00362ADF"/>
    <w:rsid w:val="00362DEA"/>
    <w:rsid w:val="003632F0"/>
    <w:rsid w:val="003633AE"/>
    <w:rsid w:val="0036371A"/>
    <w:rsid w:val="00363858"/>
    <w:rsid w:val="00363942"/>
    <w:rsid w:val="00363962"/>
    <w:rsid w:val="00363A34"/>
    <w:rsid w:val="00363A69"/>
    <w:rsid w:val="00363CE0"/>
    <w:rsid w:val="00364086"/>
    <w:rsid w:val="0036419E"/>
    <w:rsid w:val="0036488B"/>
    <w:rsid w:val="00364D47"/>
    <w:rsid w:val="00364E45"/>
    <w:rsid w:val="0036529F"/>
    <w:rsid w:val="003652BE"/>
    <w:rsid w:val="00365473"/>
    <w:rsid w:val="0036566B"/>
    <w:rsid w:val="00365797"/>
    <w:rsid w:val="00365881"/>
    <w:rsid w:val="003658A3"/>
    <w:rsid w:val="00365A11"/>
    <w:rsid w:val="00365D22"/>
    <w:rsid w:val="00365E76"/>
    <w:rsid w:val="00365FBD"/>
    <w:rsid w:val="0036641E"/>
    <w:rsid w:val="00366602"/>
    <w:rsid w:val="0036677D"/>
    <w:rsid w:val="003668C8"/>
    <w:rsid w:val="00366BE0"/>
    <w:rsid w:val="00366C22"/>
    <w:rsid w:val="00366D27"/>
    <w:rsid w:val="003671F7"/>
    <w:rsid w:val="00367355"/>
    <w:rsid w:val="003673BE"/>
    <w:rsid w:val="00367529"/>
    <w:rsid w:val="003676C2"/>
    <w:rsid w:val="00367990"/>
    <w:rsid w:val="003700CC"/>
    <w:rsid w:val="003702B5"/>
    <w:rsid w:val="003703A6"/>
    <w:rsid w:val="0037047A"/>
    <w:rsid w:val="00370738"/>
    <w:rsid w:val="0037081D"/>
    <w:rsid w:val="003709E7"/>
    <w:rsid w:val="00370AC1"/>
    <w:rsid w:val="00370E91"/>
    <w:rsid w:val="00371006"/>
    <w:rsid w:val="00371009"/>
    <w:rsid w:val="003716F1"/>
    <w:rsid w:val="00371D7C"/>
    <w:rsid w:val="00371E36"/>
    <w:rsid w:val="00371E5D"/>
    <w:rsid w:val="003723D6"/>
    <w:rsid w:val="003723E1"/>
    <w:rsid w:val="0037268A"/>
    <w:rsid w:val="0037286C"/>
    <w:rsid w:val="00373031"/>
    <w:rsid w:val="0037304D"/>
    <w:rsid w:val="00373136"/>
    <w:rsid w:val="00373266"/>
    <w:rsid w:val="0037335A"/>
    <w:rsid w:val="003739AF"/>
    <w:rsid w:val="00373F72"/>
    <w:rsid w:val="003742FB"/>
    <w:rsid w:val="003746E4"/>
    <w:rsid w:val="00374F0C"/>
    <w:rsid w:val="00375751"/>
    <w:rsid w:val="00375B58"/>
    <w:rsid w:val="00375F98"/>
    <w:rsid w:val="00376026"/>
    <w:rsid w:val="00376210"/>
    <w:rsid w:val="00376650"/>
    <w:rsid w:val="003766A3"/>
    <w:rsid w:val="00376B11"/>
    <w:rsid w:val="00376CFD"/>
    <w:rsid w:val="0037747B"/>
    <w:rsid w:val="00377664"/>
    <w:rsid w:val="003777CD"/>
    <w:rsid w:val="003777EE"/>
    <w:rsid w:val="00377E83"/>
    <w:rsid w:val="0038013F"/>
    <w:rsid w:val="00380DF9"/>
    <w:rsid w:val="00380EA9"/>
    <w:rsid w:val="003813C7"/>
    <w:rsid w:val="00381463"/>
    <w:rsid w:val="00381738"/>
    <w:rsid w:val="003819D5"/>
    <w:rsid w:val="00381A4D"/>
    <w:rsid w:val="00381AC2"/>
    <w:rsid w:val="00381C9E"/>
    <w:rsid w:val="00381F06"/>
    <w:rsid w:val="00381F1A"/>
    <w:rsid w:val="0038209B"/>
    <w:rsid w:val="003821DC"/>
    <w:rsid w:val="0038240B"/>
    <w:rsid w:val="003824DA"/>
    <w:rsid w:val="0038278B"/>
    <w:rsid w:val="00382793"/>
    <w:rsid w:val="00382B58"/>
    <w:rsid w:val="00383193"/>
    <w:rsid w:val="00383694"/>
    <w:rsid w:val="00383832"/>
    <w:rsid w:val="00383C02"/>
    <w:rsid w:val="00383C0C"/>
    <w:rsid w:val="00383FAB"/>
    <w:rsid w:val="003841EE"/>
    <w:rsid w:val="00384432"/>
    <w:rsid w:val="0038488B"/>
    <w:rsid w:val="00384983"/>
    <w:rsid w:val="00384C34"/>
    <w:rsid w:val="00384DFF"/>
    <w:rsid w:val="00384F4F"/>
    <w:rsid w:val="00384F57"/>
    <w:rsid w:val="00385053"/>
    <w:rsid w:val="003850AE"/>
    <w:rsid w:val="003850FE"/>
    <w:rsid w:val="00385116"/>
    <w:rsid w:val="00385132"/>
    <w:rsid w:val="003851E7"/>
    <w:rsid w:val="003852B4"/>
    <w:rsid w:val="00385362"/>
    <w:rsid w:val="00385623"/>
    <w:rsid w:val="00385655"/>
    <w:rsid w:val="00385660"/>
    <w:rsid w:val="0038567F"/>
    <w:rsid w:val="003856E5"/>
    <w:rsid w:val="003858BA"/>
    <w:rsid w:val="003858C1"/>
    <w:rsid w:val="00385BAC"/>
    <w:rsid w:val="00385D0F"/>
    <w:rsid w:val="00386381"/>
    <w:rsid w:val="00386534"/>
    <w:rsid w:val="00386651"/>
    <w:rsid w:val="003868C5"/>
    <w:rsid w:val="003869F3"/>
    <w:rsid w:val="003874E5"/>
    <w:rsid w:val="003876EB"/>
    <w:rsid w:val="00387E25"/>
    <w:rsid w:val="003900A0"/>
    <w:rsid w:val="00390118"/>
    <w:rsid w:val="003903C1"/>
    <w:rsid w:val="003904CD"/>
    <w:rsid w:val="0039050E"/>
    <w:rsid w:val="00390587"/>
    <w:rsid w:val="0039063D"/>
    <w:rsid w:val="00390745"/>
    <w:rsid w:val="003907B8"/>
    <w:rsid w:val="00390836"/>
    <w:rsid w:val="00390890"/>
    <w:rsid w:val="00390A77"/>
    <w:rsid w:val="00390AFB"/>
    <w:rsid w:val="00390BE9"/>
    <w:rsid w:val="00390FDB"/>
    <w:rsid w:val="00391256"/>
    <w:rsid w:val="0039149C"/>
    <w:rsid w:val="0039178A"/>
    <w:rsid w:val="00391A66"/>
    <w:rsid w:val="00391B19"/>
    <w:rsid w:val="00391FDB"/>
    <w:rsid w:val="003921F3"/>
    <w:rsid w:val="00392239"/>
    <w:rsid w:val="003922EE"/>
    <w:rsid w:val="0039247F"/>
    <w:rsid w:val="00392849"/>
    <w:rsid w:val="00392A4B"/>
    <w:rsid w:val="00392A8A"/>
    <w:rsid w:val="00392B3D"/>
    <w:rsid w:val="003930AD"/>
    <w:rsid w:val="00393141"/>
    <w:rsid w:val="003931A3"/>
    <w:rsid w:val="00393278"/>
    <w:rsid w:val="00393333"/>
    <w:rsid w:val="003933E3"/>
    <w:rsid w:val="0039363D"/>
    <w:rsid w:val="00393931"/>
    <w:rsid w:val="00393A36"/>
    <w:rsid w:val="00393D05"/>
    <w:rsid w:val="00393D4B"/>
    <w:rsid w:val="003940C4"/>
    <w:rsid w:val="00394188"/>
    <w:rsid w:val="00394406"/>
    <w:rsid w:val="00394A26"/>
    <w:rsid w:val="00394EDF"/>
    <w:rsid w:val="00394F9D"/>
    <w:rsid w:val="0039516D"/>
    <w:rsid w:val="0039553A"/>
    <w:rsid w:val="003955D1"/>
    <w:rsid w:val="00395626"/>
    <w:rsid w:val="00395790"/>
    <w:rsid w:val="00395909"/>
    <w:rsid w:val="00395967"/>
    <w:rsid w:val="00395A38"/>
    <w:rsid w:val="00396206"/>
    <w:rsid w:val="0039643C"/>
    <w:rsid w:val="00396B4F"/>
    <w:rsid w:val="00396D5D"/>
    <w:rsid w:val="0039741A"/>
    <w:rsid w:val="00397450"/>
    <w:rsid w:val="003975EE"/>
    <w:rsid w:val="003975F1"/>
    <w:rsid w:val="00397C9B"/>
    <w:rsid w:val="003A0658"/>
    <w:rsid w:val="003A06C8"/>
    <w:rsid w:val="003A088A"/>
    <w:rsid w:val="003A0AE5"/>
    <w:rsid w:val="003A0BBA"/>
    <w:rsid w:val="003A0F5C"/>
    <w:rsid w:val="003A0FD4"/>
    <w:rsid w:val="003A226D"/>
    <w:rsid w:val="003A231C"/>
    <w:rsid w:val="003A252A"/>
    <w:rsid w:val="003A2577"/>
    <w:rsid w:val="003A2591"/>
    <w:rsid w:val="003A2839"/>
    <w:rsid w:val="003A2C6E"/>
    <w:rsid w:val="003A2DD5"/>
    <w:rsid w:val="003A30E8"/>
    <w:rsid w:val="003A3391"/>
    <w:rsid w:val="003A3517"/>
    <w:rsid w:val="003A3B9D"/>
    <w:rsid w:val="003A3D95"/>
    <w:rsid w:val="003A4079"/>
    <w:rsid w:val="003A40A1"/>
    <w:rsid w:val="003A4FD8"/>
    <w:rsid w:val="003A5565"/>
    <w:rsid w:val="003A564F"/>
    <w:rsid w:val="003A5707"/>
    <w:rsid w:val="003A5B7D"/>
    <w:rsid w:val="003A5BDE"/>
    <w:rsid w:val="003A5D65"/>
    <w:rsid w:val="003A5DEF"/>
    <w:rsid w:val="003A5E5F"/>
    <w:rsid w:val="003A60CA"/>
    <w:rsid w:val="003A6128"/>
    <w:rsid w:val="003A6278"/>
    <w:rsid w:val="003A62DF"/>
    <w:rsid w:val="003A6446"/>
    <w:rsid w:val="003A66F5"/>
    <w:rsid w:val="003A6BA3"/>
    <w:rsid w:val="003A6BEC"/>
    <w:rsid w:val="003A6C85"/>
    <w:rsid w:val="003A6CC0"/>
    <w:rsid w:val="003A6CE4"/>
    <w:rsid w:val="003A6FA0"/>
    <w:rsid w:val="003A77D3"/>
    <w:rsid w:val="003A7E46"/>
    <w:rsid w:val="003B0155"/>
    <w:rsid w:val="003B029A"/>
    <w:rsid w:val="003B074F"/>
    <w:rsid w:val="003B0798"/>
    <w:rsid w:val="003B0829"/>
    <w:rsid w:val="003B0859"/>
    <w:rsid w:val="003B0C42"/>
    <w:rsid w:val="003B0E38"/>
    <w:rsid w:val="003B147B"/>
    <w:rsid w:val="003B16BC"/>
    <w:rsid w:val="003B1A41"/>
    <w:rsid w:val="003B1C60"/>
    <w:rsid w:val="003B1E24"/>
    <w:rsid w:val="003B1F77"/>
    <w:rsid w:val="003B1FC1"/>
    <w:rsid w:val="003B251D"/>
    <w:rsid w:val="003B27A3"/>
    <w:rsid w:val="003B27CD"/>
    <w:rsid w:val="003B293F"/>
    <w:rsid w:val="003B2947"/>
    <w:rsid w:val="003B2BB1"/>
    <w:rsid w:val="003B32B8"/>
    <w:rsid w:val="003B334F"/>
    <w:rsid w:val="003B33A4"/>
    <w:rsid w:val="003B3966"/>
    <w:rsid w:val="003B43F8"/>
    <w:rsid w:val="003B4507"/>
    <w:rsid w:val="003B4ECD"/>
    <w:rsid w:val="003B4EF7"/>
    <w:rsid w:val="003B50C5"/>
    <w:rsid w:val="003B543D"/>
    <w:rsid w:val="003B5BC4"/>
    <w:rsid w:val="003B6456"/>
    <w:rsid w:val="003B660E"/>
    <w:rsid w:val="003B6737"/>
    <w:rsid w:val="003B6868"/>
    <w:rsid w:val="003B6878"/>
    <w:rsid w:val="003B68EC"/>
    <w:rsid w:val="003B6B1C"/>
    <w:rsid w:val="003B6B63"/>
    <w:rsid w:val="003B6BD2"/>
    <w:rsid w:val="003B6EE4"/>
    <w:rsid w:val="003B6F2A"/>
    <w:rsid w:val="003B7029"/>
    <w:rsid w:val="003B710B"/>
    <w:rsid w:val="003B7597"/>
    <w:rsid w:val="003B76D0"/>
    <w:rsid w:val="003B798E"/>
    <w:rsid w:val="003B7A44"/>
    <w:rsid w:val="003B7AC9"/>
    <w:rsid w:val="003B7AE4"/>
    <w:rsid w:val="003B7E0E"/>
    <w:rsid w:val="003B7E60"/>
    <w:rsid w:val="003B7E9D"/>
    <w:rsid w:val="003C0270"/>
    <w:rsid w:val="003C0362"/>
    <w:rsid w:val="003C089F"/>
    <w:rsid w:val="003C0B57"/>
    <w:rsid w:val="003C0BB3"/>
    <w:rsid w:val="003C0F65"/>
    <w:rsid w:val="003C1029"/>
    <w:rsid w:val="003C1238"/>
    <w:rsid w:val="003C14D6"/>
    <w:rsid w:val="003C1658"/>
    <w:rsid w:val="003C1665"/>
    <w:rsid w:val="003C1925"/>
    <w:rsid w:val="003C1A02"/>
    <w:rsid w:val="003C1DB0"/>
    <w:rsid w:val="003C1F47"/>
    <w:rsid w:val="003C20BB"/>
    <w:rsid w:val="003C21FE"/>
    <w:rsid w:val="003C2440"/>
    <w:rsid w:val="003C2688"/>
    <w:rsid w:val="003C2B39"/>
    <w:rsid w:val="003C2B5C"/>
    <w:rsid w:val="003C2C6E"/>
    <w:rsid w:val="003C2CC6"/>
    <w:rsid w:val="003C2EAF"/>
    <w:rsid w:val="003C2F45"/>
    <w:rsid w:val="003C344D"/>
    <w:rsid w:val="003C3501"/>
    <w:rsid w:val="003C35F7"/>
    <w:rsid w:val="003C37A1"/>
    <w:rsid w:val="003C3CD9"/>
    <w:rsid w:val="003C3E14"/>
    <w:rsid w:val="003C4351"/>
    <w:rsid w:val="003C443B"/>
    <w:rsid w:val="003C45A2"/>
    <w:rsid w:val="003C4688"/>
    <w:rsid w:val="003C4882"/>
    <w:rsid w:val="003C4F14"/>
    <w:rsid w:val="003C5092"/>
    <w:rsid w:val="003C5120"/>
    <w:rsid w:val="003C515E"/>
    <w:rsid w:val="003C54C0"/>
    <w:rsid w:val="003C54C3"/>
    <w:rsid w:val="003C592B"/>
    <w:rsid w:val="003C5935"/>
    <w:rsid w:val="003C5A3A"/>
    <w:rsid w:val="003C5B2E"/>
    <w:rsid w:val="003C5C63"/>
    <w:rsid w:val="003C5EF4"/>
    <w:rsid w:val="003C5F21"/>
    <w:rsid w:val="003C5F47"/>
    <w:rsid w:val="003C605D"/>
    <w:rsid w:val="003C61D6"/>
    <w:rsid w:val="003C64AF"/>
    <w:rsid w:val="003C6698"/>
    <w:rsid w:val="003C66B5"/>
    <w:rsid w:val="003C6743"/>
    <w:rsid w:val="003C68D2"/>
    <w:rsid w:val="003C6A80"/>
    <w:rsid w:val="003C6DDF"/>
    <w:rsid w:val="003C6E21"/>
    <w:rsid w:val="003C6FD2"/>
    <w:rsid w:val="003C7169"/>
    <w:rsid w:val="003C72A9"/>
    <w:rsid w:val="003C7372"/>
    <w:rsid w:val="003C73E1"/>
    <w:rsid w:val="003C772C"/>
    <w:rsid w:val="003C7C89"/>
    <w:rsid w:val="003D01E9"/>
    <w:rsid w:val="003D0392"/>
    <w:rsid w:val="003D0636"/>
    <w:rsid w:val="003D0C2E"/>
    <w:rsid w:val="003D0C8F"/>
    <w:rsid w:val="003D0E02"/>
    <w:rsid w:val="003D1395"/>
    <w:rsid w:val="003D1AA4"/>
    <w:rsid w:val="003D1AAE"/>
    <w:rsid w:val="003D1C57"/>
    <w:rsid w:val="003D2098"/>
    <w:rsid w:val="003D20D6"/>
    <w:rsid w:val="003D26A4"/>
    <w:rsid w:val="003D2D6B"/>
    <w:rsid w:val="003D3008"/>
    <w:rsid w:val="003D3420"/>
    <w:rsid w:val="003D37E0"/>
    <w:rsid w:val="003D3951"/>
    <w:rsid w:val="003D3E79"/>
    <w:rsid w:val="003D3EFA"/>
    <w:rsid w:val="003D417A"/>
    <w:rsid w:val="003D42F0"/>
    <w:rsid w:val="003D47F7"/>
    <w:rsid w:val="003D48BE"/>
    <w:rsid w:val="003D496D"/>
    <w:rsid w:val="003D4B61"/>
    <w:rsid w:val="003D4BC5"/>
    <w:rsid w:val="003D4D69"/>
    <w:rsid w:val="003D50A3"/>
    <w:rsid w:val="003D51A3"/>
    <w:rsid w:val="003D5340"/>
    <w:rsid w:val="003D535F"/>
    <w:rsid w:val="003D5DF1"/>
    <w:rsid w:val="003D61FF"/>
    <w:rsid w:val="003D6296"/>
    <w:rsid w:val="003D679E"/>
    <w:rsid w:val="003D68D5"/>
    <w:rsid w:val="003D6989"/>
    <w:rsid w:val="003D6EDC"/>
    <w:rsid w:val="003D71B5"/>
    <w:rsid w:val="003D739B"/>
    <w:rsid w:val="003D746B"/>
    <w:rsid w:val="003D7554"/>
    <w:rsid w:val="003D75E1"/>
    <w:rsid w:val="003D76D3"/>
    <w:rsid w:val="003D775F"/>
    <w:rsid w:val="003D7970"/>
    <w:rsid w:val="003D79B8"/>
    <w:rsid w:val="003D7E47"/>
    <w:rsid w:val="003E0211"/>
    <w:rsid w:val="003E03F7"/>
    <w:rsid w:val="003E046D"/>
    <w:rsid w:val="003E0632"/>
    <w:rsid w:val="003E077B"/>
    <w:rsid w:val="003E0972"/>
    <w:rsid w:val="003E0A90"/>
    <w:rsid w:val="003E0B38"/>
    <w:rsid w:val="003E0C2B"/>
    <w:rsid w:val="003E0D64"/>
    <w:rsid w:val="003E1106"/>
    <w:rsid w:val="003E14C2"/>
    <w:rsid w:val="003E164F"/>
    <w:rsid w:val="003E1899"/>
    <w:rsid w:val="003E1E50"/>
    <w:rsid w:val="003E1F72"/>
    <w:rsid w:val="003E200E"/>
    <w:rsid w:val="003E217B"/>
    <w:rsid w:val="003E2365"/>
    <w:rsid w:val="003E24E2"/>
    <w:rsid w:val="003E2662"/>
    <w:rsid w:val="003E2912"/>
    <w:rsid w:val="003E294E"/>
    <w:rsid w:val="003E2A02"/>
    <w:rsid w:val="003E2B14"/>
    <w:rsid w:val="003E2E4F"/>
    <w:rsid w:val="003E33D2"/>
    <w:rsid w:val="003E39A7"/>
    <w:rsid w:val="003E3B35"/>
    <w:rsid w:val="003E405C"/>
    <w:rsid w:val="003E43BB"/>
    <w:rsid w:val="003E43F8"/>
    <w:rsid w:val="003E4724"/>
    <w:rsid w:val="003E483A"/>
    <w:rsid w:val="003E4A9D"/>
    <w:rsid w:val="003E4F38"/>
    <w:rsid w:val="003E4F7D"/>
    <w:rsid w:val="003E51FC"/>
    <w:rsid w:val="003E5C94"/>
    <w:rsid w:val="003E5ED7"/>
    <w:rsid w:val="003E5F91"/>
    <w:rsid w:val="003E6076"/>
    <w:rsid w:val="003E6A50"/>
    <w:rsid w:val="003E6C7A"/>
    <w:rsid w:val="003E6CFE"/>
    <w:rsid w:val="003E6D5A"/>
    <w:rsid w:val="003E6DC4"/>
    <w:rsid w:val="003E6F8F"/>
    <w:rsid w:val="003E711A"/>
    <w:rsid w:val="003E732A"/>
    <w:rsid w:val="003E7609"/>
    <w:rsid w:val="003E78BD"/>
    <w:rsid w:val="003E7BA6"/>
    <w:rsid w:val="003E7CA0"/>
    <w:rsid w:val="003E7DF3"/>
    <w:rsid w:val="003F046D"/>
    <w:rsid w:val="003F0A07"/>
    <w:rsid w:val="003F0ADD"/>
    <w:rsid w:val="003F0BC3"/>
    <w:rsid w:val="003F130F"/>
    <w:rsid w:val="003F13B9"/>
    <w:rsid w:val="003F1647"/>
    <w:rsid w:val="003F1987"/>
    <w:rsid w:val="003F1B14"/>
    <w:rsid w:val="003F1E18"/>
    <w:rsid w:val="003F1F5B"/>
    <w:rsid w:val="003F20C4"/>
    <w:rsid w:val="003F2115"/>
    <w:rsid w:val="003F22B3"/>
    <w:rsid w:val="003F282C"/>
    <w:rsid w:val="003F2876"/>
    <w:rsid w:val="003F290C"/>
    <w:rsid w:val="003F29B2"/>
    <w:rsid w:val="003F29C4"/>
    <w:rsid w:val="003F2DEB"/>
    <w:rsid w:val="003F3290"/>
    <w:rsid w:val="003F3692"/>
    <w:rsid w:val="003F41DE"/>
    <w:rsid w:val="003F4275"/>
    <w:rsid w:val="003F4435"/>
    <w:rsid w:val="003F46A1"/>
    <w:rsid w:val="003F4793"/>
    <w:rsid w:val="003F48E2"/>
    <w:rsid w:val="003F4AA3"/>
    <w:rsid w:val="003F4DC5"/>
    <w:rsid w:val="003F4F66"/>
    <w:rsid w:val="003F4FF2"/>
    <w:rsid w:val="003F50A7"/>
    <w:rsid w:val="003F50EA"/>
    <w:rsid w:val="003F559D"/>
    <w:rsid w:val="003F56D7"/>
    <w:rsid w:val="003F576B"/>
    <w:rsid w:val="003F5AFF"/>
    <w:rsid w:val="003F62AD"/>
    <w:rsid w:val="003F633D"/>
    <w:rsid w:val="003F6708"/>
    <w:rsid w:val="003F68DF"/>
    <w:rsid w:val="003F6BC6"/>
    <w:rsid w:val="003F7253"/>
    <w:rsid w:val="003F75C4"/>
    <w:rsid w:val="003F7646"/>
    <w:rsid w:val="003F7713"/>
    <w:rsid w:val="003F783C"/>
    <w:rsid w:val="004002A9"/>
    <w:rsid w:val="004002F4"/>
    <w:rsid w:val="00400855"/>
    <w:rsid w:val="004009E0"/>
    <w:rsid w:val="00400C94"/>
    <w:rsid w:val="00400E02"/>
    <w:rsid w:val="004014C8"/>
    <w:rsid w:val="004014CD"/>
    <w:rsid w:val="0040164E"/>
    <w:rsid w:val="0040187F"/>
    <w:rsid w:val="0040192D"/>
    <w:rsid w:val="00401A87"/>
    <w:rsid w:val="00401C33"/>
    <w:rsid w:val="00401E51"/>
    <w:rsid w:val="00401F1D"/>
    <w:rsid w:val="00401F26"/>
    <w:rsid w:val="0040256B"/>
    <w:rsid w:val="0040267C"/>
    <w:rsid w:val="0040273B"/>
    <w:rsid w:val="004029B1"/>
    <w:rsid w:val="00402DC5"/>
    <w:rsid w:val="00402DFB"/>
    <w:rsid w:val="00403512"/>
    <w:rsid w:val="00403A06"/>
    <w:rsid w:val="00403F29"/>
    <w:rsid w:val="004040E5"/>
    <w:rsid w:val="004042BC"/>
    <w:rsid w:val="004044EA"/>
    <w:rsid w:val="00404528"/>
    <w:rsid w:val="00404D00"/>
    <w:rsid w:val="0040522A"/>
    <w:rsid w:val="00405711"/>
    <w:rsid w:val="0040577F"/>
    <w:rsid w:val="00405D78"/>
    <w:rsid w:val="00405E74"/>
    <w:rsid w:val="004065C5"/>
    <w:rsid w:val="00406B6A"/>
    <w:rsid w:val="0040703A"/>
    <w:rsid w:val="004071AD"/>
    <w:rsid w:val="004071BD"/>
    <w:rsid w:val="0040725B"/>
    <w:rsid w:val="00407514"/>
    <w:rsid w:val="004075E2"/>
    <w:rsid w:val="0040761B"/>
    <w:rsid w:val="00407806"/>
    <w:rsid w:val="0041032E"/>
    <w:rsid w:val="0041051D"/>
    <w:rsid w:val="004106D5"/>
    <w:rsid w:val="00410D12"/>
    <w:rsid w:val="00410E91"/>
    <w:rsid w:val="00410EF4"/>
    <w:rsid w:val="00410F81"/>
    <w:rsid w:val="00411372"/>
    <w:rsid w:val="00411531"/>
    <w:rsid w:val="00411821"/>
    <w:rsid w:val="0041289C"/>
    <w:rsid w:val="004129F4"/>
    <w:rsid w:val="00412F88"/>
    <w:rsid w:val="00413062"/>
    <w:rsid w:val="0041370A"/>
    <w:rsid w:val="004137C1"/>
    <w:rsid w:val="004137E1"/>
    <w:rsid w:val="00413807"/>
    <w:rsid w:val="0041395B"/>
    <w:rsid w:val="00413C43"/>
    <w:rsid w:val="00413D8D"/>
    <w:rsid w:val="004142AE"/>
    <w:rsid w:val="00414756"/>
    <w:rsid w:val="004148FE"/>
    <w:rsid w:val="00414DE6"/>
    <w:rsid w:val="00415211"/>
    <w:rsid w:val="00415219"/>
    <w:rsid w:val="00415521"/>
    <w:rsid w:val="00415601"/>
    <w:rsid w:val="0041565E"/>
    <w:rsid w:val="00415B95"/>
    <w:rsid w:val="00415EC4"/>
    <w:rsid w:val="00415EC7"/>
    <w:rsid w:val="004161AA"/>
    <w:rsid w:val="00416459"/>
    <w:rsid w:val="0041674B"/>
    <w:rsid w:val="0041684F"/>
    <w:rsid w:val="00416D5A"/>
    <w:rsid w:val="004170F0"/>
    <w:rsid w:val="00417C14"/>
    <w:rsid w:val="00417C35"/>
    <w:rsid w:val="00417D75"/>
    <w:rsid w:val="00420527"/>
    <w:rsid w:val="00420551"/>
    <w:rsid w:val="0042076D"/>
    <w:rsid w:val="004209D7"/>
    <w:rsid w:val="00420D1E"/>
    <w:rsid w:val="00420FFC"/>
    <w:rsid w:val="00421457"/>
    <w:rsid w:val="00421677"/>
    <w:rsid w:val="00421BB6"/>
    <w:rsid w:val="00421C01"/>
    <w:rsid w:val="00421C85"/>
    <w:rsid w:val="00421E5B"/>
    <w:rsid w:val="0042216F"/>
    <w:rsid w:val="0042224F"/>
    <w:rsid w:val="004223CD"/>
    <w:rsid w:val="0042278B"/>
    <w:rsid w:val="004227E0"/>
    <w:rsid w:val="004227E9"/>
    <w:rsid w:val="004229CF"/>
    <w:rsid w:val="0042337E"/>
    <w:rsid w:val="00423530"/>
    <w:rsid w:val="00423B37"/>
    <w:rsid w:val="00423BA3"/>
    <w:rsid w:val="004240F7"/>
    <w:rsid w:val="004241B5"/>
    <w:rsid w:val="004241BA"/>
    <w:rsid w:val="00424474"/>
    <w:rsid w:val="00424512"/>
    <w:rsid w:val="0042475A"/>
    <w:rsid w:val="004249CC"/>
    <w:rsid w:val="00424B34"/>
    <w:rsid w:val="00424D10"/>
    <w:rsid w:val="00425397"/>
    <w:rsid w:val="004256F8"/>
    <w:rsid w:val="00425868"/>
    <w:rsid w:val="0042592C"/>
    <w:rsid w:val="00425F92"/>
    <w:rsid w:val="0042608A"/>
    <w:rsid w:val="0042617C"/>
    <w:rsid w:val="00426305"/>
    <w:rsid w:val="004266EF"/>
    <w:rsid w:val="004267AC"/>
    <w:rsid w:val="0042683D"/>
    <w:rsid w:val="00426AE6"/>
    <w:rsid w:val="00426EDF"/>
    <w:rsid w:val="00427080"/>
    <w:rsid w:val="0042712D"/>
    <w:rsid w:val="00427196"/>
    <w:rsid w:val="00427208"/>
    <w:rsid w:val="00427AE7"/>
    <w:rsid w:val="00427CDC"/>
    <w:rsid w:val="00427E44"/>
    <w:rsid w:val="00430117"/>
    <w:rsid w:val="00430209"/>
    <w:rsid w:val="00430359"/>
    <w:rsid w:val="00430A43"/>
    <w:rsid w:val="00430AAF"/>
    <w:rsid w:val="00430EF8"/>
    <w:rsid w:val="00430F04"/>
    <w:rsid w:val="0043177C"/>
    <w:rsid w:val="004317D9"/>
    <w:rsid w:val="00431ABE"/>
    <w:rsid w:val="00431E23"/>
    <w:rsid w:val="00431E4F"/>
    <w:rsid w:val="00432270"/>
    <w:rsid w:val="00432713"/>
    <w:rsid w:val="0043301F"/>
    <w:rsid w:val="00433241"/>
    <w:rsid w:val="004334DA"/>
    <w:rsid w:val="00433AD3"/>
    <w:rsid w:val="00433C4B"/>
    <w:rsid w:val="004347B3"/>
    <w:rsid w:val="004348A0"/>
    <w:rsid w:val="00434C8E"/>
    <w:rsid w:val="004350C6"/>
    <w:rsid w:val="0043539B"/>
    <w:rsid w:val="00435427"/>
    <w:rsid w:val="00435547"/>
    <w:rsid w:val="00435B13"/>
    <w:rsid w:val="00436064"/>
    <w:rsid w:val="00436E55"/>
    <w:rsid w:val="00436E5A"/>
    <w:rsid w:val="00436FBD"/>
    <w:rsid w:val="0043703E"/>
    <w:rsid w:val="004370DD"/>
    <w:rsid w:val="00437466"/>
    <w:rsid w:val="004379F4"/>
    <w:rsid w:val="00437ACF"/>
    <w:rsid w:val="00437B14"/>
    <w:rsid w:val="00437D70"/>
    <w:rsid w:val="00437D9A"/>
    <w:rsid w:val="00437DE4"/>
    <w:rsid w:val="00437FA5"/>
    <w:rsid w:val="0044004F"/>
    <w:rsid w:val="004408AA"/>
    <w:rsid w:val="004408CC"/>
    <w:rsid w:val="00440BC1"/>
    <w:rsid w:val="00440ED2"/>
    <w:rsid w:val="0044158A"/>
    <w:rsid w:val="0044160C"/>
    <w:rsid w:val="00441651"/>
    <w:rsid w:val="004419BD"/>
    <w:rsid w:val="00441DF7"/>
    <w:rsid w:val="00441EB5"/>
    <w:rsid w:val="00442488"/>
    <w:rsid w:val="00442931"/>
    <w:rsid w:val="00443231"/>
    <w:rsid w:val="00443481"/>
    <w:rsid w:val="00443522"/>
    <w:rsid w:val="00443B10"/>
    <w:rsid w:val="00443D15"/>
    <w:rsid w:val="00443E8D"/>
    <w:rsid w:val="00443EB8"/>
    <w:rsid w:val="00443F20"/>
    <w:rsid w:val="00444166"/>
    <w:rsid w:val="0044425F"/>
    <w:rsid w:val="00444501"/>
    <w:rsid w:val="00444504"/>
    <w:rsid w:val="0044451A"/>
    <w:rsid w:val="004445E5"/>
    <w:rsid w:val="0044466A"/>
    <w:rsid w:val="004448CB"/>
    <w:rsid w:val="00444F29"/>
    <w:rsid w:val="00444F4F"/>
    <w:rsid w:val="00445086"/>
    <w:rsid w:val="0044521B"/>
    <w:rsid w:val="004453F5"/>
    <w:rsid w:val="00445484"/>
    <w:rsid w:val="0044557C"/>
    <w:rsid w:val="00445A21"/>
    <w:rsid w:val="00445C92"/>
    <w:rsid w:val="00445E10"/>
    <w:rsid w:val="00445FA2"/>
    <w:rsid w:val="00446252"/>
    <w:rsid w:val="00446576"/>
    <w:rsid w:val="00446794"/>
    <w:rsid w:val="00446F23"/>
    <w:rsid w:val="00446F2C"/>
    <w:rsid w:val="004470F4"/>
    <w:rsid w:val="00447153"/>
    <w:rsid w:val="0044729A"/>
    <w:rsid w:val="004472CF"/>
    <w:rsid w:val="004474B0"/>
    <w:rsid w:val="004474C8"/>
    <w:rsid w:val="004474F3"/>
    <w:rsid w:val="00447984"/>
    <w:rsid w:val="004479D5"/>
    <w:rsid w:val="00447A17"/>
    <w:rsid w:val="00447AE0"/>
    <w:rsid w:val="00450115"/>
    <w:rsid w:val="004504BB"/>
    <w:rsid w:val="004505B8"/>
    <w:rsid w:val="004507D3"/>
    <w:rsid w:val="0045080D"/>
    <w:rsid w:val="004508F9"/>
    <w:rsid w:val="00450A0C"/>
    <w:rsid w:val="00450C1D"/>
    <w:rsid w:val="00450D53"/>
    <w:rsid w:val="00450EF3"/>
    <w:rsid w:val="0045170E"/>
    <w:rsid w:val="004517E6"/>
    <w:rsid w:val="00451ACD"/>
    <w:rsid w:val="00452185"/>
    <w:rsid w:val="00452208"/>
    <w:rsid w:val="00452415"/>
    <w:rsid w:val="0045243D"/>
    <w:rsid w:val="004527F1"/>
    <w:rsid w:val="00452B3E"/>
    <w:rsid w:val="00452D17"/>
    <w:rsid w:val="00452DEF"/>
    <w:rsid w:val="00452EA5"/>
    <w:rsid w:val="00453857"/>
    <w:rsid w:val="00454720"/>
    <w:rsid w:val="004547B1"/>
    <w:rsid w:val="004548DD"/>
    <w:rsid w:val="0045498A"/>
    <w:rsid w:val="004549B8"/>
    <w:rsid w:val="00455085"/>
    <w:rsid w:val="0045514A"/>
    <w:rsid w:val="00455588"/>
    <w:rsid w:val="004555ED"/>
    <w:rsid w:val="0045562C"/>
    <w:rsid w:val="00455A26"/>
    <w:rsid w:val="00455A7D"/>
    <w:rsid w:val="00455AC5"/>
    <w:rsid w:val="00456176"/>
    <w:rsid w:val="0045629A"/>
    <w:rsid w:val="00456785"/>
    <w:rsid w:val="0045689E"/>
    <w:rsid w:val="00456BB8"/>
    <w:rsid w:val="00456BBA"/>
    <w:rsid w:val="00457275"/>
    <w:rsid w:val="004573D7"/>
    <w:rsid w:val="00457549"/>
    <w:rsid w:val="00457760"/>
    <w:rsid w:val="004579D7"/>
    <w:rsid w:val="00457BEA"/>
    <w:rsid w:val="00457CAE"/>
    <w:rsid w:val="00457E72"/>
    <w:rsid w:val="0046029B"/>
    <w:rsid w:val="00460BAD"/>
    <w:rsid w:val="00460BF0"/>
    <w:rsid w:val="00460EFB"/>
    <w:rsid w:val="00461992"/>
    <w:rsid w:val="00461A28"/>
    <w:rsid w:val="00461B84"/>
    <w:rsid w:val="00461F48"/>
    <w:rsid w:val="004622E2"/>
    <w:rsid w:val="0046259E"/>
    <w:rsid w:val="0046285C"/>
    <w:rsid w:val="00462923"/>
    <w:rsid w:val="00462C93"/>
    <w:rsid w:val="00462CF9"/>
    <w:rsid w:val="00462FCB"/>
    <w:rsid w:val="00462FEC"/>
    <w:rsid w:val="004631E4"/>
    <w:rsid w:val="0046397F"/>
    <w:rsid w:val="00463A80"/>
    <w:rsid w:val="00463CD9"/>
    <w:rsid w:val="00463D59"/>
    <w:rsid w:val="004640C7"/>
    <w:rsid w:val="004641C7"/>
    <w:rsid w:val="004643B2"/>
    <w:rsid w:val="00464593"/>
    <w:rsid w:val="004646B2"/>
    <w:rsid w:val="00464AE7"/>
    <w:rsid w:val="00464C7D"/>
    <w:rsid w:val="00464E74"/>
    <w:rsid w:val="004653DF"/>
    <w:rsid w:val="00465599"/>
    <w:rsid w:val="00465BE1"/>
    <w:rsid w:val="00465E49"/>
    <w:rsid w:val="00465E5D"/>
    <w:rsid w:val="00465FD2"/>
    <w:rsid w:val="00466136"/>
    <w:rsid w:val="00466517"/>
    <w:rsid w:val="0046685E"/>
    <w:rsid w:val="00466C18"/>
    <w:rsid w:val="004670BB"/>
    <w:rsid w:val="0046715B"/>
    <w:rsid w:val="004671C6"/>
    <w:rsid w:val="00467255"/>
    <w:rsid w:val="00467C3D"/>
    <w:rsid w:val="00470066"/>
    <w:rsid w:val="00470478"/>
    <w:rsid w:val="004704B7"/>
    <w:rsid w:val="00470A9E"/>
    <w:rsid w:val="00470CDB"/>
    <w:rsid w:val="00471340"/>
    <w:rsid w:val="0047144D"/>
    <w:rsid w:val="004718E2"/>
    <w:rsid w:val="004719DA"/>
    <w:rsid w:val="00471A64"/>
    <w:rsid w:val="00471F4C"/>
    <w:rsid w:val="004723CE"/>
    <w:rsid w:val="00472417"/>
    <w:rsid w:val="00472569"/>
    <w:rsid w:val="00472992"/>
    <w:rsid w:val="00472AB6"/>
    <w:rsid w:val="00472F4A"/>
    <w:rsid w:val="004732C0"/>
    <w:rsid w:val="004732C6"/>
    <w:rsid w:val="004734B0"/>
    <w:rsid w:val="00473547"/>
    <w:rsid w:val="00473787"/>
    <w:rsid w:val="00473902"/>
    <w:rsid w:val="00473AE7"/>
    <w:rsid w:val="00473F34"/>
    <w:rsid w:val="004742ED"/>
    <w:rsid w:val="004745E2"/>
    <w:rsid w:val="0047461F"/>
    <w:rsid w:val="00474697"/>
    <w:rsid w:val="0047479F"/>
    <w:rsid w:val="00474942"/>
    <w:rsid w:val="00474A36"/>
    <w:rsid w:val="00474E5D"/>
    <w:rsid w:val="004755CF"/>
    <w:rsid w:val="00475701"/>
    <w:rsid w:val="00475769"/>
    <w:rsid w:val="0047605A"/>
    <w:rsid w:val="004766B4"/>
    <w:rsid w:val="00477159"/>
    <w:rsid w:val="00477255"/>
    <w:rsid w:val="00477A03"/>
    <w:rsid w:val="00480295"/>
    <w:rsid w:val="00480371"/>
    <w:rsid w:val="004805DC"/>
    <w:rsid w:val="004806C0"/>
    <w:rsid w:val="00480C56"/>
    <w:rsid w:val="00480DF2"/>
    <w:rsid w:val="00480E92"/>
    <w:rsid w:val="00480F1E"/>
    <w:rsid w:val="00481018"/>
    <w:rsid w:val="004810D7"/>
    <w:rsid w:val="00481173"/>
    <w:rsid w:val="0048161D"/>
    <w:rsid w:val="00481A42"/>
    <w:rsid w:val="00481C34"/>
    <w:rsid w:val="0048260D"/>
    <w:rsid w:val="004827D8"/>
    <w:rsid w:val="004828B1"/>
    <w:rsid w:val="00482EC4"/>
    <w:rsid w:val="004831F2"/>
    <w:rsid w:val="004832C5"/>
    <w:rsid w:val="00483324"/>
    <w:rsid w:val="004838BA"/>
    <w:rsid w:val="00483DC5"/>
    <w:rsid w:val="00484025"/>
    <w:rsid w:val="00484112"/>
    <w:rsid w:val="004843A0"/>
    <w:rsid w:val="004844AA"/>
    <w:rsid w:val="00484644"/>
    <w:rsid w:val="00484789"/>
    <w:rsid w:val="0048487C"/>
    <w:rsid w:val="00484886"/>
    <w:rsid w:val="0048488F"/>
    <w:rsid w:val="00484AB1"/>
    <w:rsid w:val="00484D2A"/>
    <w:rsid w:val="00484F6A"/>
    <w:rsid w:val="004855D0"/>
    <w:rsid w:val="00485C46"/>
    <w:rsid w:val="00485F29"/>
    <w:rsid w:val="004862E3"/>
    <w:rsid w:val="004865E9"/>
    <w:rsid w:val="0048675B"/>
    <w:rsid w:val="00486D80"/>
    <w:rsid w:val="00486E1F"/>
    <w:rsid w:val="00486F07"/>
    <w:rsid w:val="004872A8"/>
    <w:rsid w:val="0048739B"/>
    <w:rsid w:val="004873CB"/>
    <w:rsid w:val="0048747C"/>
    <w:rsid w:val="00487609"/>
    <w:rsid w:val="004879F5"/>
    <w:rsid w:val="00487AE5"/>
    <w:rsid w:val="00487B18"/>
    <w:rsid w:val="00487CB6"/>
    <w:rsid w:val="00490270"/>
    <w:rsid w:val="00490455"/>
    <w:rsid w:val="00490B20"/>
    <w:rsid w:val="00490FD3"/>
    <w:rsid w:val="0049171A"/>
    <w:rsid w:val="004919CD"/>
    <w:rsid w:val="00491F11"/>
    <w:rsid w:val="00492079"/>
    <w:rsid w:val="004924B3"/>
    <w:rsid w:val="00492855"/>
    <w:rsid w:val="00492952"/>
    <w:rsid w:val="00492AA6"/>
    <w:rsid w:val="00492DF9"/>
    <w:rsid w:val="004930F9"/>
    <w:rsid w:val="0049313B"/>
    <w:rsid w:val="00493141"/>
    <w:rsid w:val="00493241"/>
    <w:rsid w:val="004932FA"/>
    <w:rsid w:val="004933AB"/>
    <w:rsid w:val="00493806"/>
    <w:rsid w:val="00493B2D"/>
    <w:rsid w:val="00493D58"/>
    <w:rsid w:val="004940DE"/>
    <w:rsid w:val="00494175"/>
    <w:rsid w:val="0049428B"/>
    <w:rsid w:val="004942F3"/>
    <w:rsid w:val="004942F4"/>
    <w:rsid w:val="0049487E"/>
    <w:rsid w:val="00494A73"/>
    <w:rsid w:val="00494B03"/>
    <w:rsid w:val="00494B97"/>
    <w:rsid w:val="00495293"/>
    <w:rsid w:val="00495298"/>
    <w:rsid w:val="00495430"/>
    <w:rsid w:val="00495489"/>
    <w:rsid w:val="0049557E"/>
    <w:rsid w:val="00495956"/>
    <w:rsid w:val="00495AD1"/>
    <w:rsid w:val="00495E01"/>
    <w:rsid w:val="00496200"/>
    <w:rsid w:val="00496FEC"/>
    <w:rsid w:val="004970EA"/>
    <w:rsid w:val="00497818"/>
    <w:rsid w:val="00497849"/>
    <w:rsid w:val="0049784C"/>
    <w:rsid w:val="004979F2"/>
    <w:rsid w:val="00497DBF"/>
    <w:rsid w:val="00497F0B"/>
    <w:rsid w:val="004A021A"/>
    <w:rsid w:val="004A04AB"/>
    <w:rsid w:val="004A0560"/>
    <w:rsid w:val="004A05BA"/>
    <w:rsid w:val="004A0F9E"/>
    <w:rsid w:val="004A12B1"/>
    <w:rsid w:val="004A12C2"/>
    <w:rsid w:val="004A12D3"/>
    <w:rsid w:val="004A1550"/>
    <w:rsid w:val="004A1CBE"/>
    <w:rsid w:val="004A1CCF"/>
    <w:rsid w:val="004A1FF1"/>
    <w:rsid w:val="004A21B1"/>
    <w:rsid w:val="004A2234"/>
    <w:rsid w:val="004A250C"/>
    <w:rsid w:val="004A257F"/>
    <w:rsid w:val="004A2817"/>
    <w:rsid w:val="004A2A46"/>
    <w:rsid w:val="004A2A4F"/>
    <w:rsid w:val="004A2B35"/>
    <w:rsid w:val="004A2BEF"/>
    <w:rsid w:val="004A3300"/>
    <w:rsid w:val="004A339D"/>
    <w:rsid w:val="004A3512"/>
    <w:rsid w:val="004A357E"/>
    <w:rsid w:val="004A3BB4"/>
    <w:rsid w:val="004A3DD0"/>
    <w:rsid w:val="004A3ECD"/>
    <w:rsid w:val="004A3F10"/>
    <w:rsid w:val="004A40FD"/>
    <w:rsid w:val="004A4232"/>
    <w:rsid w:val="004A4308"/>
    <w:rsid w:val="004A4786"/>
    <w:rsid w:val="004A481D"/>
    <w:rsid w:val="004A4917"/>
    <w:rsid w:val="004A4BF4"/>
    <w:rsid w:val="004A4C4C"/>
    <w:rsid w:val="004A4C74"/>
    <w:rsid w:val="004A4C98"/>
    <w:rsid w:val="004A4DAC"/>
    <w:rsid w:val="004A4EB3"/>
    <w:rsid w:val="004A541C"/>
    <w:rsid w:val="004A54BA"/>
    <w:rsid w:val="004A5654"/>
    <w:rsid w:val="004A5659"/>
    <w:rsid w:val="004A5680"/>
    <w:rsid w:val="004A599F"/>
    <w:rsid w:val="004A62B5"/>
    <w:rsid w:val="004A62FE"/>
    <w:rsid w:val="004A6380"/>
    <w:rsid w:val="004A69A2"/>
    <w:rsid w:val="004A69C4"/>
    <w:rsid w:val="004A6A5E"/>
    <w:rsid w:val="004A6D58"/>
    <w:rsid w:val="004A6F8F"/>
    <w:rsid w:val="004A71E6"/>
    <w:rsid w:val="004A72E1"/>
    <w:rsid w:val="004A742D"/>
    <w:rsid w:val="004A7465"/>
    <w:rsid w:val="004A7700"/>
    <w:rsid w:val="004A78C3"/>
    <w:rsid w:val="004A7930"/>
    <w:rsid w:val="004A7B36"/>
    <w:rsid w:val="004A7C20"/>
    <w:rsid w:val="004A7CBD"/>
    <w:rsid w:val="004B065C"/>
    <w:rsid w:val="004B0811"/>
    <w:rsid w:val="004B11F6"/>
    <w:rsid w:val="004B12AA"/>
    <w:rsid w:val="004B1467"/>
    <w:rsid w:val="004B197E"/>
    <w:rsid w:val="004B1D74"/>
    <w:rsid w:val="004B2029"/>
    <w:rsid w:val="004B22B5"/>
    <w:rsid w:val="004B23A8"/>
    <w:rsid w:val="004B265D"/>
    <w:rsid w:val="004B2860"/>
    <w:rsid w:val="004B28F1"/>
    <w:rsid w:val="004B2B40"/>
    <w:rsid w:val="004B2C34"/>
    <w:rsid w:val="004B2D1D"/>
    <w:rsid w:val="004B2D39"/>
    <w:rsid w:val="004B3339"/>
    <w:rsid w:val="004B3668"/>
    <w:rsid w:val="004B37B7"/>
    <w:rsid w:val="004B3911"/>
    <w:rsid w:val="004B3919"/>
    <w:rsid w:val="004B3972"/>
    <w:rsid w:val="004B3A93"/>
    <w:rsid w:val="004B417D"/>
    <w:rsid w:val="004B465E"/>
    <w:rsid w:val="004B4673"/>
    <w:rsid w:val="004B467C"/>
    <w:rsid w:val="004B4994"/>
    <w:rsid w:val="004B4BA0"/>
    <w:rsid w:val="004B4C83"/>
    <w:rsid w:val="004B4CD9"/>
    <w:rsid w:val="004B4D41"/>
    <w:rsid w:val="004B4DED"/>
    <w:rsid w:val="004B4F05"/>
    <w:rsid w:val="004B4F64"/>
    <w:rsid w:val="004B5579"/>
    <w:rsid w:val="004B559B"/>
    <w:rsid w:val="004B56E2"/>
    <w:rsid w:val="004B57B0"/>
    <w:rsid w:val="004B5EB2"/>
    <w:rsid w:val="004B66B7"/>
    <w:rsid w:val="004B6D21"/>
    <w:rsid w:val="004B6DC8"/>
    <w:rsid w:val="004B7508"/>
    <w:rsid w:val="004B7D7A"/>
    <w:rsid w:val="004C0069"/>
    <w:rsid w:val="004C011F"/>
    <w:rsid w:val="004C0269"/>
    <w:rsid w:val="004C0383"/>
    <w:rsid w:val="004C05F1"/>
    <w:rsid w:val="004C0AED"/>
    <w:rsid w:val="004C0BAC"/>
    <w:rsid w:val="004C0BF7"/>
    <w:rsid w:val="004C1010"/>
    <w:rsid w:val="004C12A2"/>
    <w:rsid w:val="004C16B2"/>
    <w:rsid w:val="004C1E76"/>
    <w:rsid w:val="004C1EAF"/>
    <w:rsid w:val="004C1F55"/>
    <w:rsid w:val="004C202B"/>
    <w:rsid w:val="004C21DF"/>
    <w:rsid w:val="004C245C"/>
    <w:rsid w:val="004C24FE"/>
    <w:rsid w:val="004C257E"/>
    <w:rsid w:val="004C26EF"/>
    <w:rsid w:val="004C27DC"/>
    <w:rsid w:val="004C27EE"/>
    <w:rsid w:val="004C2A1E"/>
    <w:rsid w:val="004C2D41"/>
    <w:rsid w:val="004C3060"/>
    <w:rsid w:val="004C30EF"/>
    <w:rsid w:val="004C3108"/>
    <w:rsid w:val="004C3263"/>
    <w:rsid w:val="004C3535"/>
    <w:rsid w:val="004C3BF5"/>
    <w:rsid w:val="004C3EBC"/>
    <w:rsid w:val="004C3EE1"/>
    <w:rsid w:val="004C403C"/>
    <w:rsid w:val="004C410E"/>
    <w:rsid w:val="004C41A8"/>
    <w:rsid w:val="004C421A"/>
    <w:rsid w:val="004C44A9"/>
    <w:rsid w:val="004C4530"/>
    <w:rsid w:val="004C46B3"/>
    <w:rsid w:val="004C48B2"/>
    <w:rsid w:val="004C48FE"/>
    <w:rsid w:val="004C4A3C"/>
    <w:rsid w:val="004C4C66"/>
    <w:rsid w:val="004C4DAE"/>
    <w:rsid w:val="004C517E"/>
    <w:rsid w:val="004C52C4"/>
    <w:rsid w:val="004C5672"/>
    <w:rsid w:val="004C5893"/>
    <w:rsid w:val="004C5A83"/>
    <w:rsid w:val="004C5CDB"/>
    <w:rsid w:val="004C5E1B"/>
    <w:rsid w:val="004C5EBC"/>
    <w:rsid w:val="004C5EE8"/>
    <w:rsid w:val="004C5FC7"/>
    <w:rsid w:val="004C6085"/>
    <w:rsid w:val="004C6B54"/>
    <w:rsid w:val="004C6DE1"/>
    <w:rsid w:val="004C6FC5"/>
    <w:rsid w:val="004C70BA"/>
    <w:rsid w:val="004C711B"/>
    <w:rsid w:val="004C72B3"/>
    <w:rsid w:val="004C74C4"/>
    <w:rsid w:val="004C76C1"/>
    <w:rsid w:val="004C7B37"/>
    <w:rsid w:val="004C7F68"/>
    <w:rsid w:val="004C7FF2"/>
    <w:rsid w:val="004D0202"/>
    <w:rsid w:val="004D031B"/>
    <w:rsid w:val="004D058F"/>
    <w:rsid w:val="004D067D"/>
    <w:rsid w:val="004D07EE"/>
    <w:rsid w:val="004D0B8C"/>
    <w:rsid w:val="004D0F17"/>
    <w:rsid w:val="004D0F46"/>
    <w:rsid w:val="004D0F9B"/>
    <w:rsid w:val="004D1181"/>
    <w:rsid w:val="004D1903"/>
    <w:rsid w:val="004D1DB3"/>
    <w:rsid w:val="004D214A"/>
    <w:rsid w:val="004D2164"/>
    <w:rsid w:val="004D2241"/>
    <w:rsid w:val="004D27B9"/>
    <w:rsid w:val="004D2ADB"/>
    <w:rsid w:val="004D2D25"/>
    <w:rsid w:val="004D2F0E"/>
    <w:rsid w:val="004D30B5"/>
    <w:rsid w:val="004D382B"/>
    <w:rsid w:val="004D3BD0"/>
    <w:rsid w:val="004D3C5B"/>
    <w:rsid w:val="004D3EBF"/>
    <w:rsid w:val="004D44AA"/>
    <w:rsid w:val="004D4D2D"/>
    <w:rsid w:val="004D4D77"/>
    <w:rsid w:val="004D5153"/>
    <w:rsid w:val="004D528D"/>
    <w:rsid w:val="004D53E1"/>
    <w:rsid w:val="004D5B3E"/>
    <w:rsid w:val="004D5BD3"/>
    <w:rsid w:val="004D5BEA"/>
    <w:rsid w:val="004D61C6"/>
    <w:rsid w:val="004D6209"/>
    <w:rsid w:val="004D656D"/>
    <w:rsid w:val="004D656E"/>
    <w:rsid w:val="004D6A0D"/>
    <w:rsid w:val="004D6DAE"/>
    <w:rsid w:val="004D6DDA"/>
    <w:rsid w:val="004D7181"/>
    <w:rsid w:val="004D755E"/>
    <w:rsid w:val="004D7A6A"/>
    <w:rsid w:val="004E071B"/>
    <w:rsid w:val="004E0AC0"/>
    <w:rsid w:val="004E0D44"/>
    <w:rsid w:val="004E0DA7"/>
    <w:rsid w:val="004E0F22"/>
    <w:rsid w:val="004E0FA9"/>
    <w:rsid w:val="004E18BE"/>
    <w:rsid w:val="004E195F"/>
    <w:rsid w:val="004E1C62"/>
    <w:rsid w:val="004E1CA1"/>
    <w:rsid w:val="004E2017"/>
    <w:rsid w:val="004E254F"/>
    <w:rsid w:val="004E2940"/>
    <w:rsid w:val="004E2995"/>
    <w:rsid w:val="004E2A60"/>
    <w:rsid w:val="004E36B7"/>
    <w:rsid w:val="004E3C8A"/>
    <w:rsid w:val="004E3CB3"/>
    <w:rsid w:val="004E3D01"/>
    <w:rsid w:val="004E4076"/>
    <w:rsid w:val="004E40C2"/>
    <w:rsid w:val="004E42C8"/>
    <w:rsid w:val="004E491E"/>
    <w:rsid w:val="004E4F35"/>
    <w:rsid w:val="004E5026"/>
    <w:rsid w:val="004E50DF"/>
    <w:rsid w:val="004E5639"/>
    <w:rsid w:val="004E58E3"/>
    <w:rsid w:val="004E599B"/>
    <w:rsid w:val="004E59DB"/>
    <w:rsid w:val="004E5B76"/>
    <w:rsid w:val="004E5B8F"/>
    <w:rsid w:val="004E655B"/>
    <w:rsid w:val="004E6818"/>
    <w:rsid w:val="004E68B7"/>
    <w:rsid w:val="004E6AF4"/>
    <w:rsid w:val="004E6C6F"/>
    <w:rsid w:val="004E6CDC"/>
    <w:rsid w:val="004E7030"/>
    <w:rsid w:val="004E738D"/>
    <w:rsid w:val="004E74C5"/>
    <w:rsid w:val="004E7806"/>
    <w:rsid w:val="004E7D6F"/>
    <w:rsid w:val="004E7D8C"/>
    <w:rsid w:val="004F0087"/>
    <w:rsid w:val="004F0374"/>
    <w:rsid w:val="004F0389"/>
    <w:rsid w:val="004F03B3"/>
    <w:rsid w:val="004F0C87"/>
    <w:rsid w:val="004F0F8B"/>
    <w:rsid w:val="004F154A"/>
    <w:rsid w:val="004F1551"/>
    <w:rsid w:val="004F1676"/>
    <w:rsid w:val="004F1D86"/>
    <w:rsid w:val="004F1EF0"/>
    <w:rsid w:val="004F1FAE"/>
    <w:rsid w:val="004F2268"/>
    <w:rsid w:val="004F22A3"/>
    <w:rsid w:val="004F233F"/>
    <w:rsid w:val="004F245B"/>
    <w:rsid w:val="004F2A9C"/>
    <w:rsid w:val="004F2E15"/>
    <w:rsid w:val="004F2E18"/>
    <w:rsid w:val="004F2EC0"/>
    <w:rsid w:val="004F2FE8"/>
    <w:rsid w:val="004F3002"/>
    <w:rsid w:val="004F37C5"/>
    <w:rsid w:val="004F3AC1"/>
    <w:rsid w:val="004F43BD"/>
    <w:rsid w:val="004F467F"/>
    <w:rsid w:val="004F46BC"/>
    <w:rsid w:val="004F485D"/>
    <w:rsid w:val="004F4981"/>
    <w:rsid w:val="004F4A3F"/>
    <w:rsid w:val="004F4C0B"/>
    <w:rsid w:val="004F4E6E"/>
    <w:rsid w:val="004F512C"/>
    <w:rsid w:val="004F523B"/>
    <w:rsid w:val="004F551E"/>
    <w:rsid w:val="004F6049"/>
    <w:rsid w:val="004F60E3"/>
    <w:rsid w:val="004F63E3"/>
    <w:rsid w:val="004F66F2"/>
    <w:rsid w:val="004F6AA7"/>
    <w:rsid w:val="004F6CE6"/>
    <w:rsid w:val="004F6D52"/>
    <w:rsid w:val="004F7313"/>
    <w:rsid w:val="004F7478"/>
    <w:rsid w:val="004F7858"/>
    <w:rsid w:val="004F7A85"/>
    <w:rsid w:val="004F7D98"/>
    <w:rsid w:val="004F7FE0"/>
    <w:rsid w:val="005002AD"/>
    <w:rsid w:val="005003B3"/>
    <w:rsid w:val="00500684"/>
    <w:rsid w:val="00501187"/>
    <w:rsid w:val="0050147B"/>
    <w:rsid w:val="005017A7"/>
    <w:rsid w:val="0050199E"/>
    <w:rsid w:val="00501D58"/>
    <w:rsid w:val="00501F97"/>
    <w:rsid w:val="00502044"/>
    <w:rsid w:val="00502131"/>
    <w:rsid w:val="00502386"/>
    <w:rsid w:val="0050259A"/>
    <w:rsid w:val="00502D2C"/>
    <w:rsid w:val="00502F45"/>
    <w:rsid w:val="00502FE8"/>
    <w:rsid w:val="00502FFA"/>
    <w:rsid w:val="00503320"/>
    <w:rsid w:val="005033D4"/>
    <w:rsid w:val="005037B1"/>
    <w:rsid w:val="00503A9A"/>
    <w:rsid w:val="005044B9"/>
    <w:rsid w:val="00504739"/>
    <w:rsid w:val="00504AA5"/>
    <w:rsid w:val="00504C00"/>
    <w:rsid w:val="00504E25"/>
    <w:rsid w:val="005052C4"/>
    <w:rsid w:val="005056AC"/>
    <w:rsid w:val="0050584E"/>
    <w:rsid w:val="00505D22"/>
    <w:rsid w:val="005061BA"/>
    <w:rsid w:val="005061CF"/>
    <w:rsid w:val="00506240"/>
    <w:rsid w:val="00506310"/>
    <w:rsid w:val="00506347"/>
    <w:rsid w:val="005063C7"/>
    <w:rsid w:val="005064EA"/>
    <w:rsid w:val="00506A1D"/>
    <w:rsid w:val="00506AA8"/>
    <w:rsid w:val="00506EAD"/>
    <w:rsid w:val="00507207"/>
    <w:rsid w:val="00507634"/>
    <w:rsid w:val="00507663"/>
    <w:rsid w:val="005076BC"/>
    <w:rsid w:val="00507846"/>
    <w:rsid w:val="0050795B"/>
    <w:rsid w:val="00507BB8"/>
    <w:rsid w:val="00507BC3"/>
    <w:rsid w:val="00507C9B"/>
    <w:rsid w:val="00507D6D"/>
    <w:rsid w:val="00507F52"/>
    <w:rsid w:val="00510294"/>
    <w:rsid w:val="005107E2"/>
    <w:rsid w:val="00510805"/>
    <w:rsid w:val="005108A2"/>
    <w:rsid w:val="00510B65"/>
    <w:rsid w:val="00510EE5"/>
    <w:rsid w:val="00511055"/>
    <w:rsid w:val="00511151"/>
    <w:rsid w:val="00511352"/>
    <w:rsid w:val="00511688"/>
    <w:rsid w:val="005118B7"/>
    <w:rsid w:val="00511AAD"/>
    <w:rsid w:val="00511EFE"/>
    <w:rsid w:val="00512042"/>
    <w:rsid w:val="0051250E"/>
    <w:rsid w:val="00512A86"/>
    <w:rsid w:val="00512C0D"/>
    <w:rsid w:val="00512D7D"/>
    <w:rsid w:val="00512F24"/>
    <w:rsid w:val="0051388D"/>
    <w:rsid w:val="00513A47"/>
    <w:rsid w:val="00513FE3"/>
    <w:rsid w:val="00514095"/>
    <w:rsid w:val="00514173"/>
    <w:rsid w:val="00514227"/>
    <w:rsid w:val="00514482"/>
    <w:rsid w:val="005149E8"/>
    <w:rsid w:val="00514EDF"/>
    <w:rsid w:val="00514F99"/>
    <w:rsid w:val="00514FE2"/>
    <w:rsid w:val="00515563"/>
    <w:rsid w:val="00515864"/>
    <w:rsid w:val="005159FC"/>
    <w:rsid w:val="00515D9A"/>
    <w:rsid w:val="00515E56"/>
    <w:rsid w:val="00515F21"/>
    <w:rsid w:val="0051600E"/>
    <w:rsid w:val="005160B8"/>
    <w:rsid w:val="005161BD"/>
    <w:rsid w:val="005162F4"/>
    <w:rsid w:val="00516312"/>
    <w:rsid w:val="005163A5"/>
    <w:rsid w:val="005163C4"/>
    <w:rsid w:val="00516466"/>
    <w:rsid w:val="005165BA"/>
    <w:rsid w:val="0051662E"/>
    <w:rsid w:val="00516630"/>
    <w:rsid w:val="00516851"/>
    <w:rsid w:val="0051689C"/>
    <w:rsid w:val="005168ED"/>
    <w:rsid w:val="005168FE"/>
    <w:rsid w:val="00516A11"/>
    <w:rsid w:val="00516C24"/>
    <w:rsid w:val="00517C33"/>
    <w:rsid w:val="0052008F"/>
    <w:rsid w:val="00520791"/>
    <w:rsid w:val="00520E78"/>
    <w:rsid w:val="005214C7"/>
    <w:rsid w:val="00521852"/>
    <w:rsid w:val="0052232C"/>
    <w:rsid w:val="0052244C"/>
    <w:rsid w:val="005225EA"/>
    <w:rsid w:val="005227A7"/>
    <w:rsid w:val="0052293E"/>
    <w:rsid w:val="00522A2D"/>
    <w:rsid w:val="00522D42"/>
    <w:rsid w:val="00523BCA"/>
    <w:rsid w:val="00523DC8"/>
    <w:rsid w:val="00524187"/>
    <w:rsid w:val="0052451E"/>
    <w:rsid w:val="005248C4"/>
    <w:rsid w:val="00524936"/>
    <w:rsid w:val="00524A0B"/>
    <w:rsid w:val="00525299"/>
    <w:rsid w:val="005255D2"/>
    <w:rsid w:val="0052590E"/>
    <w:rsid w:val="00525C3A"/>
    <w:rsid w:val="00526ABF"/>
    <w:rsid w:val="00526B35"/>
    <w:rsid w:val="00526BC8"/>
    <w:rsid w:val="00526DC7"/>
    <w:rsid w:val="00526F4D"/>
    <w:rsid w:val="00527757"/>
    <w:rsid w:val="00527F9D"/>
    <w:rsid w:val="005304FD"/>
    <w:rsid w:val="0053053D"/>
    <w:rsid w:val="00530851"/>
    <w:rsid w:val="00530B33"/>
    <w:rsid w:val="00530CE0"/>
    <w:rsid w:val="00530D53"/>
    <w:rsid w:val="00530DE3"/>
    <w:rsid w:val="00530F58"/>
    <w:rsid w:val="0053108C"/>
    <w:rsid w:val="005312AD"/>
    <w:rsid w:val="00531C45"/>
    <w:rsid w:val="00532458"/>
    <w:rsid w:val="0053287E"/>
    <w:rsid w:val="005328AE"/>
    <w:rsid w:val="00532D35"/>
    <w:rsid w:val="0053357E"/>
    <w:rsid w:val="00533617"/>
    <w:rsid w:val="005336C8"/>
    <w:rsid w:val="00533773"/>
    <w:rsid w:val="00533911"/>
    <w:rsid w:val="00533E55"/>
    <w:rsid w:val="00534EE8"/>
    <w:rsid w:val="00534F61"/>
    <w:rsid w:val="00534FC9"/>
    <w:rsid w:val="005352F2"/>
    <w:rsid w:val="0053531F"/>
    <w:rsid w:val="00535399"/>
    <w:rsid w:val="005355EE"/>
    <w:rsid w:val="005358F7"/>
    <w:rsid w:val="00535EAD"/>
    <w:rsid w:val="00535F0B"/>
    <w:rsid w:val="00535FAD"/>
    <w:rsid w:val="00535FAE"/>
    <w:rsid w:val="00536031"/>
    <w:rsid w:val="0053607C"/>
    <w:rsid w:val="0053617B"/>
    <w:rsid w:val="00536486"/>
    <w:rsid w:val="00536646"/>
    <w:rsid w:val="00536668"/>
    <w:rsid w:val="00536838"/>
    <w:rsid w:val="00536B52"/>
    <w:rsid w:val="00536B8C"/>
    <w:rsid w:val="00536E31"/>
    <w:rsid w:val="005372DA"/>
    <w:rsid w:val="00537548"/>
    <w:rsid w:val="005402A4"/>
    <w:rsid w:val="00540460"/>
    <w:rsid w:val="005404D3"/>
    <w:rsid w:val="0054122F"/>
    <w:rsid w:val="00541337"/>
    <w:rsid w:val="00541579"/>
    <w:rsid w:val="00541BFA"/>
    <w:rsid w:val="00541E7E"/>
    <w:rsid w:val="00541E8E"/>
    <w:rsid w:val="00541F5D"/>
    <w:rsid w:val="00542175"/>
    <w:rsid w:val="005423BC"/>
    <w:rsid w:val="0054242F"/>
    <w:rsid w:val="0054269C"/>
    <w:rsid w:val="00542987"/>
    <w:rsid w:val="005429A2"/>
    <w:rsid w:val="00542C1A"/>
    <w:rsid w:val="005430D8"/>
    <w:rsid w:val="005433C3"/>
    <w:rsid w:val="00543462"/>
    <w:rsid w:val="00543478"/>
    <w:rsid w:val="0054368F"/>
    <w:rsid w:val="005436B5"/>
    <w:rsid w:val="00543880"/>
    <w:rsid w:val="00543A26"/>
    <w:rsid w:val="00543E76"/>
    <w:rsid w:val="005440F7"/>
    <w:rsid w:val="00544516"/>
    <w:rsid w:val="0054476A"/>
    <w:rsid w:val="005447F6"/>
    <w:rsid w:val="0054485A"/>
    <w:rsid w:val="00544A84"/>
    <w:rsid w:val="00544A97"/>
    <w:rsid w:val="00544B7B"/>
    <w:rsid w:val="00544BEB"/>
    <w:rsid w:val="00544F0C"/>
    <w:rsid w:val="00544F4F"/>
    <w:rsid w:val="0054505C"/>
    <w:rsid w:val="0054517F"/>
    <w:rsid w:val="00545181"/>
    <w:rsid w:val="0054526A"/>
    <w:rsid w:val="00545A55"/>
    <w:rsid w:val="00545EB6"/>
    <w:rsid w:val="00545FF0"/>
    <w:rsid w:val="00546136"/>
    <w:rsid w:val="00546301"/>
    <w:rsid w:val="00546680"/>
    <w:rsid w:val="00546710"/>
    <w:rsid w:val="00546BB9"/>
    <w:rsid w:val="00546C9F"/>
    <w:rsid w:val="00546DD1"/>
    <w:rsid w:val="00546E24"/>
    <w:rsid w:val="0054706E"/>
    <w:rsid w:val="0054707C"/>
    <w:rsid w:val="00547144"/>
    <w:rsid w:val="005476F7"/>
    <w:rsid w:val="00547A19"/>
    <w:rsid w:val="00547E3F"/>
    <w:rsid w:val="00547E6C"/>
    <w:rsid w:val="005503D3"/>
    <w:rsid w:val="0055087F"/>
    <w:rsid w:val="0055091E"/>
    <w:rsid w:val="00550AC1"/>
    <w:rsid w:val="0055133B"/>
    <w:rsid w:val="00551442"/>
    <w:rsid w:val="005519E5"/>
    <w:rsid w:val="00551ED7"/>
    <w:rsid w:val="00551FAA"/>
    <w:rsid w:val="00552002"/>
    <w:rsid w:val="0055210A"/>
    <w:rsid w:val="00552387"/>
    <w:rsid w:val="005525FB"/>
    <w:rsid w:val="005526A5"/>
    <w:rsid w:val="00552803"/>
    <w:rsid w:val="00552BA4"/>
    <w:rsid w:val="00552CB4"/>
    <w:rsid w:val="0055336D"/>
    <w:rsid w:val="00553378"/>
    <w:rsid w:val="005534A1"/>
    <w:rsid w:val="0055368B"/>
    <w:rsid w:val="00553B8B"/>
    <w:rsid w:val="00553D04"/>
    <w:rsid w:val="0055403C"/>
    <w:rsid w:val="005543F6"/>
    <w:rsid w:val="005548E4"/>
    <w:rsid w:val="00554A56"/>
    <w:rsid w:val="00554BBA"/>
    <w:rsid w:val="00554D64"/>
    <w:rsid w:val="0055503B"/>
    <w:rsid w:val="00555189"/>
    <w:rsid w:val="0055537A"/>
    <w:rsid w:val="00555773"/>
    <w:rsid w:val="005558B6"/>
    <w:rsid w:val="00555C03"/>
    <w:rsid w:val="00555DB9"/>
    <w:rsid w:val="00555F3A"/>
    <w:rsid w:val="005560E5"/>
    <w:rsid w:val="005563A8"/>
    <w:rsid w:val="0055662D"/>
    <w:rsid w:val="0055674C"/>
    <w:rsid w:val="005567D0"/>
    <w:rsid w:val="00556C67"/>
    <w:rsid w:val="00556CD5"/>
    <w:rsid w:val="00556E45"/>
    <w:rsid w:val="0055779E"/>
    <w:rsid w:val="005578B9"/>
    <w:rsid w:val="00557AC8"/>
    <w:rsid w:val="00557F18"/>
    <w:rsid w:val="00557F4C"/>
    <w:rsid w:val="005601D5"/>
    <w:rsid w:val="00560536"/>
    <w:rsid w:val="00560688"/>
    <w:rsid w:val="00560894"/>
    <w:rsid w:val="0056142B"/>
    <w:rsid w:val="005619C5"/>
    <w:rsid w:val="00561A1E"/>
    <w:rsid w:val="005623C5"/>
    <w:rsid w:val="005623F6"/>
    <w:rsid w:val="00562503"/>
    <w:rsid w:val="00562555"/>
    <w:rsid w:val="00562B1D"/>
    <w:rsid w:val="00562B91"/>
    <w:rsid w:val="00562FCD"/>
    <w:rsid w:val="0056300F"/>
    <w:rsid w:val="0056323F"/>
    <w:rsid w:val="00563581"/>
    <w:rsid w:val="00563605"/>
    <w:rsid w:val="00563BB6"/>
    <w:rsid w:val="005645E3"/>
    <w:rsid w:val="005646F3"/>
    <w:rsid w:val="00564726"/>
    <w:rsid w:val="005647B4"/>
    <w:rsid w:val="00564CF6"/>
    <w:rsid w:val="00564D47"/>
    <w:rsid w:val="00564E06"/>
    <w:rsid w:val="0056503D"/>
    <w:rsid w:val="0056515E"/>
    <w:rsid w:val="005655B6"/>
    <w:rsid w:val="00565BAB"/>
    <w:rsid w:val="00565E7A"/>
    <w:rsid w:val="0056626E"/>
    <w:rsid w:val="005662F8"/>
    <w:rsid w:val="00566387"/>
    <w:rsid w:val="005663BE"/>
    <w:rsid w:val="0056649F"/>
    <w:rsid w:val="0056678F"/>
    <w:rsid w:val="00566B5A"/>
    <w:rsid w:val="00566F2D"/>
    <w:rsid w:val="005673FD"/>
    <w:rsid w:val="00567D0D"/>
    <w:rsid w:val="005700D7"/>
    <w:rsid w:val="0057011A"/>
    <w:rsid w:val="00570397"/>
    <w:rsid w:val="00570467"/>
    <w:rsid w:val="005706A0"/>
    <w:rsid w:val="0057070C"/>
    <w:rsid w:val="005707AC"/>
    <w:rsid w:val="0057087A"/>
    <w:rsid w:val="00570A2E"/>
    <w:rsid w:val="005711F3"/>
    <w:rsid w:val="00571525"/>
    <w:rsid w:val="005715F2"/>
    <w:rsid w:val="00571898"/>
    <w:rsid w:val="00571B69"/>
    <w:rsid w:val="00571BF1"/>
    <w:rsid w:val="00571F25"/>
    <w:rsid w:val="005722A3"/>
    <w:rsid w:val="005722F8"/>
    <w:rsid w:val="005724C2"/>
    <w:rsid w:val="005726F2"/>
    <w:rsid w:val="00572837"/>
    <w:rsid w:val="00572BFA"/>
    <w:rsid w:val="00572EE7"/>
    <w:rsid w:val="00573298"/>
    <w:rsid w:val="00573778"/>
    <w:rsid w:val="00573C8B"/>
    <w:rsid w:val="00573DA5"/>
    <w:rsid w:val="00574283"/>
    <w:rsid w:val="0057443D"/>
    <w:rsid w:val="0057444F"/>
    <w:rsid w:val="00574822"/>
    <w:rsid w:val="0057496B"/>
    <w:rsid w:val="00574D78"/>
    <w:rsid w:val="00574FCB"/>
    <w:rsid w:val="00575135"/>
    <w:rsid w:val="005752D0"/>
    <w:rsid w:val="005756C2"/>
    <w:rsid w:val="005759CC"/>
    <w:rsid w:val="00575D69"/>
    <w:rsid w:val="00575E50"/>
    <w:rsid w:val="00575F86"/>
    <w:rsid w:val="00575FD1"/>
    <w:rsid w:val="00576047"/>
    <w:rsid w:val="005761DE"/>
    <w:rsid w:val="00576594"/>
    <w:rsid w:val="00576AB9"/>
    <w:rsid w:val="00577023"/>
    <w:rsid w:val="00577155"/>
    <w:rsid w:val="005771F2"/>
    <w:rsid w:val="00577394"/>
    <w:rsid w:val="005773E6"/>
    <w:rsid w:val="00577A51"/>
    <w:rsid w:val="00577F6B"/>
    <w:rsid w:val="00577FA0"/>
    <w:rsid w:val="005800DA"/>
    <w:rsid w:val="00580732"/>
    <w:rsid w:val="00580905"/>
    <w:rsid w:val="005809CE"/>
    <w:rsid w:val="00580B82"/>
    <w:rsid w:val="00580E45"/>
    <w:rsid w:val="00581057"/>
    <w:rsid w:val="005813B0"/>
    <w:rsid w:val="0058188E"/>
    <w:rsid w:val="005819E8"/>
    <w:rsid w:val="005819E9"/>
    <w:rsid w:val="00581D04"/>
    <w:rsid w:val="00581EF0"/>
    <w:rsid w:val="00581FE8"/>
    <w:rsid w:val="005820EB"/>
    <w:rsid w:val="0058243E"/>
    <w:rsid w:val="0058268C"/>
    <w:rsid w:val="005827E5"/>
    <w:rsid w:val="00582B7B"/>
    <w:rsid w:val="00582CD9"/>
    <w:rsid w:val="00582E09"/>
    <w:rsid w:val="00582EE0"/>
    <w:rsid w:val="005830A3"/>
    <w:rsid w:val="005831DB"/>
    <w:rsid w:val="005836FA"/>
    <w:rsid w:val="00583BF5"/>
    <w:rsid w:val="00583D36"/>
    <w:rsid w:val="00583FD8"/>
    <w:rsid w:val="0058405B"/>
    <w:rsid w:val="00584109"/>
    <w:rsid w:val="005842FF"/>
    <w:rsid w:val="005843E1"/>
    <w:rsid w:val="00584A1F"/>
    <w:rsid w:val="00584BD1"/>
    <w:rsid w:val="00584F84"/>
    <w:rsid w:val="0058511C"/>
    <w:rsid w:val="005851A2"/>
    <w:rsid w:val="0058524D"/>
    <w:rsid w:val="005853D3"/>
    <w:rsid w:val="005853DE"/>
    <w:rsid w:val="005858D7"/>
    <w:rsid w:val="0058598E"/>
    <w:rsid w:val="00585A0D"/>
    <w:rsid w:val="00585A8D"/>
    <w:rsid w:val="0058678B"/>
    <w:rsid w:val="005867F1"/>
    <w:rsid w:val="00586918"/>
    <w:rsid w:val="0058712D"/>
    <w:rsid w:val="00587373"/>
    <w:rsid w:val="00587454"/>
    <w:rsid w:val="00587605"/>
    <w:rsid w:val="005877EC"/>
    <w:rsid w:val="00587B53"/>
    <w:rsid w:val="00587CE5"/>
    <w:rsid w:val="00587EA6"/>
    <w:rsid w:val="0059019F"/>
    <w:rsid w:val="00590376"/>
    <w:rsid w:val="00590896"/>
    <w:rsid w:val="00590CB3"/>
    <w:rsid w:val="00590E74"/>
    <w:rsid w:val="00590F81"/>
    <w:rsid w:val="005913F4"/>
    <w:rsid w:val="005915AB"/>
    <w:rsid w:val="0059185D"/>
    <w:rsid w:val="00591866"/>
    <w:rsid w:val="005919A7"/>
    <w:rsid w:val="00591BE8"/>
    <w:rsid w:val="00591C34"/>
    <w:rsid w:val="00591FE1"/>
    <w:rsid w:val="00592518"/>
    <w:rsid w:val="0059256F"/>
    <w:rsid w:val="00592599"/>
    <w:rsid w:val="00592FB6"/>
    <w:rsid w:val="00592FDE"/>
    <w:rsid w:val="005930C6"/>
    <w:rsid w:val="00593A65"/>
    <w:rsid w:val="00593C0F"/>
    <w:rsid w:val="005940BC"/>
    <w:rsid w:val="005943DF"/>
    <w:rsid w:val="00594786"/>
    <w:rsid w:val="0059499F"/>
    <w:rsid w:val="00594BF3"/>
    <w:rsid w:val="00594DB7"/>
    <w:rsid w:val="00594F20"/>
    <w:rsid w:val="00594FE1"/>
    <w:rsid w:val="0059520E"/>
    <w:rsid w:val="00595713"/>
    <w:rsid w:val="005957A9"/>
    <w:rsid w:val="005958AE"/>
    <w:rsid w:val="005958BB"/>
    <w:rsid w:val="005959D6"/>
    <w:rsid w:val="00595D3D"/>
    <w:rsid w:val="00595D5D"/>
    <w:rsid w:val="00595F03"/>
    <w:rsid w:val="005960D0"/>
    <w:rsid w:val="005962F2"/>
    <w:rsid w:val="00596526"/>
    <w:rsid w:val="005965C3"/>
    <w:rsid w:val="00596728"/>
    <w:rsid w:val="00596756"/>
    <w:rsid w:val="005967C2"/>
    <w:rsid w:val="00596A33"/>
    <w:rsid w:val="00597092"/>
    <w:rsid w:val="00597223"/>
    <w:rsid w:val="005977A2"/>
    <w:rsid w:val="005979EF"/>
    <w:rsid w:val="00597C62"/>
    <w:rsid w:val="00597EFC"/>
    <w:rsid w:val="005A0075"/>
    <w:rsid w:val="005A044C"/>
    <w:rsid w:val="005A06DF"/>
    <w:rsid w:val="005A070D"/>
    <w:rsid w:val="005A09CF"/>
    <w:rsid w:val="005A0BBB"/>
    <w:rsid w:val="005A0F3E"/>
    <w:rsid w:val="005A1370"/>
    <w:rsid w:val="005A1734"/>
    <w:rsid w:val="005A1D1C"/>
    <w:rsid w:val="005A1D60"/>
    <w:rsid w:val="005A1F0B"/>
    <w:rsid w:val="005A2074"/>
    <w:rsid w:val="005A22B7"/>
    <w:rsid w:val="005A2758"/>
    <w:rsid w:val="005A2A23"/>
    <w:rsid w:val="005A31A9"/>
    <w:rsid w:val="005A31CA"/>
    <w:rsid w:val="005A34E9"/>
    <w:rsid w:val="005A35AA"/>
    <w:rsid w:val="005A35DB"/>
    <w:rsid w:val="005A3698"/>
    <w:rsid w:val="005A3750"/>
    <w:rsid w:val="005A3AB5"/>
    <w:rsid w:val="005A3ED7"/>
    <w:rsid w:val="005A3F44"/>
    <w:rsid w:val="005A3FAC"/>
    <w:rsid w:val="005A439A"/>
    <w:rsid w:val="005A4966"/>
    <w:rsid w:val="005A51EF"/>
    <w:rsid w:val="005A5258"/>
    <w:rsid w:val="005A5604"/>
    <w:rsid w:val="005A5783"/>
    <w:rsid w:val="005A57D5"/>
    <w:rsid w:val="005A5B51"/>
    <w:rsid w:val="005A5D59"/>
    <w:rsid w:val="005A5F42"/>
    <w:rsid w:val="005A61DB"/>
    <w:rsid w:val="005A63E9"/>
    <w:rsid w:val="005A67B3"/>
    <w:rsid w:val="005A6C18"/>
    <w:rsid w:val="005A6F43"/>
    <w:rsid w:val="005A6F9E"/>
    <w:rsid w:val="005A7222"/>
    <w:rsid w:val="005A723C"/>
    <w:rsid w:val="005A77A9"/>
    <w:rsid w:val="005A7910"/>
    <w:rsid w:val="005A7B31"/>
    <w:rsid w:val="005B001D"/>
    <w:rsid w:val="005B008E"/>
    <w:rsid w:val="005B01FD"/>
    <w:rsid w:val="005B0216"/>
    <w:rsid w:val="005B0290"/>
    <w:rsid w:val="005B092F"/>
    <w:rsid w:val="005B09F9"/>
    <w:rsid w:val="005B0E84"/>
    <w:rsid w:val="005B1203"/>
    <w:rsid w:val="005B1467"/>
    <w:rsid w:val="005B1627"/>
    <w:rsid w:val="005B1858"/>
    <w:rsid w:val="005B1A47"/>
    <w:rsid w:val="005B1BB4"/>
    <w:rsid w:val="005B1CAE"/>
    <w:rsid w:val="005B1D23"/>
    <w:rsid w:val="005B1D7C"/>
    <w:rsid w:val="005B1E7B"/>
    <w:rsid w:val="005B2158"/>
    <w:rsid w:val="005B21DF"/>
    <w:rsid w:val="005B2339"/>
    <w:rsid w:val="005B268E"/>
    <w:rsid w:val="005B281A"/>
    <w:rsid w:val="005B2895"/>
    <w:rsid w:val="005B2C19"/>
    <w:rsid w:val="005B2C5A"/>
    <w:rsid w:val="005B2DA3"/>
    <w:rsid w:val="005B300E"/>
    <w:rsid w:val="005B330A"/>
    <w:rsid w:val="005B3310"/>
    <w:rsid w:val="005B3721"/>
    <w:rsid w:val="005B38E5"/>
    <w:rsid w:val="005B3BFB"/>
    <w:rsid w:val="005B3F6A"/>
    <w:rsid w:val="005B3FAA"/>
    <w:rsid w:val="005B4195"/>
    <w:rsid w:val="005B4495"/>
    <w:rsid w:val="005B4885"/>
    <w:rsid w:val="005B524A"/>
    <w:rsid w:val="005B526C"/>
    <w:rsid w:val="005B5771"/>
    <w:rsid w:val="005B5A73"/>
    <w:rsid w:val="005B61C6"/>
    <w:rsid w:val="005B6717"/>
    <w:rsid w:val="005B6B49"/>
    <w:rsid w:val="005B6CDD"/>
    <w:rsid w:val="005B6F12"/>
    <w:rsid w:val="005B7364"/>
    <w:rsid w:val="005B73F4"/>
    <w:rsid w:val="005B75CC"/>
    <w:rsid w:val="005B75E0"/>
    <w:rsid w:val="005B76EB"/>
    <w:rsid w:val="005B771D"/>
    <w:rsid w:val="005B7B18"/>
    <w:rsid w:val="005B7C09"/>
    <w:rsid w:val="005B7E52"/>
    <w:rsid w:val="005B7E58"/>
    <w:rsid w:val="005C0002"/>
    <w:rsid w:val="005C00A6"/>
    <w:rsid w:val="005C02B6"/>
    <w:rsid w:val="005C04AB"/>
    <w:rsid w:val="005C0584"/>
    <w:rsid w:val="005C0664"/>
    <w:rsid w:val="005C079E"/>
    <w:rsid w:val="005C0C89"/>
    <w:rsid w:val="005C19FB"/>
    <w:rsid w:val="005C1D0A"/>
    <w:rsid w:val="005C1E7F"/>
    <w:rsid w:val="005C1F6C"/>
    <w:rsid w:val="005C28FD"/>
    <w:rsid w:val="005C2C03"/>
    <w:rsid w:val="005C2F4C"/>
    <w:rsid w:val="005C3153"/>
    <w:rsid w:val="005C346A"/>
    <w:rsid w:val="005C3786"/>
    <w:rsid w:val="005C3929"/>
    <w:rsid w:val="005C39A9"/>
    <w:rsid w:val="005C3CC7"/>
    <w:rsid w:val="005C3E67"/>
    <w:rsid w:val="005C3F2D"/>
    <w:rsid w:val="005C40A3"/>
    <w:rsid w:val="005C4464"/>
    <w:rsid w:val="005C4518"/>
    <w:rsid w:val="005C48DC"/>
    <w:rsid w:val="005C4975"/>
    <w:rsid w:val="005C4E32"/>
    <w:rsid w:val="005C5058"/>
    <w:rsid w:val="005C57E4"/>
    <w:rsid w:val="005C5835"/>
    <w:rsid w:val="005C58C2"/>
    <w:rsid w:val="005C5DCA"/>
    <w:rsid w:val="005C6105"/>
    <w:rsid w:val="005C6848"/>
    <w:rsid w:val="005C68FB"/>
    <w:rsid w:val="005C763D"/>
    <w:rsid w:val="005C7AC5"/>
    <w:rsid w:val="005C7B8D"/>
    <w:rsid w:val="005C7DAD"/>
    <w:rsid w:val="005C7F18"/>
    <w:rsid w:val="005D011B"/>
    <w:rsid w:val="005D0393"/>
    <w:rsid w:val="005D060B"/>
    <w:rsid w:val="005D07C9"/>
    <w:rsid w:val="005D0952"/>
    <w:rsid w:val="005D0A77"/>
    <w:rsid w:val="005D0CA4"/>
    <w:rsid w:val="005D1049"/>
    <w:rsid w:val="005D139C"/>
    <w:rsid w:val="005D1558"/>
    <w:rsid w:val="005D1B83"/>
    <w:rsid w:val="005D202B"/>
    <w:rsid w:val="005D20A4"/>
    <w:rsid w:val="005D233C"/>
    <w:rsid w:val="005D261F"/>
    <w:rsid w:val="005D2934"/>
    <w:rsid w:val="005D29AD"/>
    <w:rsid w:val="005D2AA7"/>
    <w:rsid w:val="005D2E21"/>
    <w:rsid w:val="005D2ED7"/>
    <w:rsid w:val="005D332A"/>
    <w:rsid w:val="005D36AF"/>
    <w:rsid w:val="005D3755"/>
    <w:rsid w:val="005D3799"/>
    <w:rsid w:val="005D3B62"/>
    <w:rsid w:val="005D3D0D"/>
    <w:rsid w:val="005D48F9"/>
    <w:rsid w:val="005D4F08"/>
    <w:rsid w:val="005D5056"/>
    <w:rsid w:val="005D5274"/>
    <w:rsid w:val="005D5A27"/>
    <w:rsid w:val="005D5FB7"/>
    <w:rsid w:val="005D604F"/>
    <w:rsid w:val="005D6062"/>
    <w:rsid w:val="005D6385"/>
    <w:rsid w:val="005D65B9"/>
    <w:rsid w:val="005D6811"/>
    <w:rsid w:val="005D6CD4"/>
    <w:rsid w:val="005D6E79"/>
    <w:rsid w:val="005D7161"/>
    <w:rsid w:val="005D75E7"/>
    <w:rsid w:val="005D7A52"/>
    <w:rsid w:val="005D7E08"/>
    <w:rsid w:val="005E0A90"/>
    <w:rsid w:val="005E111D"/>
    <w:rsid w:val="005E1794"/>
    <w:rsid w:val="005E17A2"/>
    <w:rsid w:val="005E1904"/>
    <w:rsid w:val="005E1AA7"/>
    <w:rsid w:val="005E1B66"/>
    <w:rsid w:val="005E1BCB"/>
    <w:rsid w:val="005E1D2B"/>
    <w:rsid w:val="005E296B"/>
    <w:rsid w:val="005E2B4C"/>
    <w:rsid w:val="005E2E05"/>
    <w:rsid w:val="005E32EE"/>
    <w:rsid w:val="005E385D"/>
    <w:rsid w:val="005E3BAA"/>
    <w:rsid w:val="005E3D7D"/>
    <w:rsid w:val="005E4A2A"/>
    <w:rsid w:val="005E4BDF"/>
    <w:rsid w:val="005E4D02"/>
    <w:rsid w:val="005E5142"/>
    <w:rsid w:val="005E51F9"/>
    <w:rsid w:val="005E58D5"/>
    <w:rsid w:val="005E5BC9"/>
    <w:rsid w:val="005E5C03"/>
    <w:rsid w:val="005E5C0C"/>
    <w:rsid w:val="005E6156"/>
    <w:rsid w:val="005E6199"/>
    <w:rsid w:val="005E6F07"/>
    <w:rsid w:val="005E73C1"/>
    <w:rsid w:val="005E7713"/>
    <w:rsid w:val="005E78E1"/>
    <w:rsid w:val="005F07DF"/>
    <w:rsid w:val="005F0852"/>
    <w:rsid w:val="005F0990"/>
    <w:rsid w:val="005F0B20"/>
    <w:rsid w:val="005F0CC9"/>
    <w:rsid w:val="005F1785"/>
    <w:rsid w:val="005F1856"/>
    <w:rsid w:val="005F186E"/>
    <w:rsid w:val="005F1B67"/>
    <w:rsid w:val="005F1FF3"/>
    <w:rsid w:val="005F22F8"/>
    <w:rsid w:val="005F2332"/>
    <w:rsid w:val="005F25FF"/>
    <w:rsid w:val="005F268B"/>
    <w:rsid w:val="005F3453"/>
    <w:rsid w:val="005F3605"/>
    <w:rsid w:val="005F3CB1"/>
    <w:rsid w:val="005F3EA3"/>
    <w:rsid w:val="005F3F4E"/>
    <w:rsid w:val="005F3F58"/>
    <w:rsid w:val="005F4646"/>
    <w:rsid w:val="005F4F64"/>
    <w:rsid w:val="005F5058"/>
    <w:rsid w:val="005F517E"/>
    <w:rsid w:val="005F51A9"/>
    <w:rsid w:val="005F5406"/>
    <w:rsid w:val="005F546F"/>
    <w:rsid w:val="005F55EA"/>
    <w:rsid w:val="005F5B56"/>
    <w:rsid w:val="005F5C4B"/>
    <w:rsid w:val="005F5F1F"/>
    <w:rsid w:val="005F6000"/>
    <w:rsid w:val="005F60A3"/>
    <w:rsid w:val="005F61EC"/>
    <w:rsid w:val="005F64ED"/>
    <w:rsid w:val="005F695A"/>
    <w:rsid w:val="005F6F6D"/>
    <w:rsid w:val="005F7310"/>
    <w:rsid w:val="005F74DD"/>
    <w:rsid w:val="005F7537"/>
    <w:rsid w:val="005F7985"/>
    <w:rsid w:val="005F79C3"/>
    <w:rsid w:val="005F7C38"/>
    <w:rsid w:val="005F7C75"/>
    <w:rsid w:val="005F7F13"/>
    <w:rsid w:val="006002C8"/>
    <w:rsid w:val="00600C81"/>
    <w:rsid w:val="00600F44"/>
    <w:rsid w:val="0060104B"/>
    <w:rsid w:val="00601606"/>
    <w:rsid w:val="00601734"/>
    <w:rsid w:val="006018E3"/>
    <w:rsid w:val="00601F3F"/>
    <w:rsid w:val="00601F55"/>
    <w:rsid w:val="0060240D"/>
    <w:rsid w:val="006024C7"/>
    <w:rsid w:val="006024D6"/>
    <w:rsid w:val="00602695"/>
    <w:rsid w:val="006027AD"/>
    <w:rsid w:val="006027D4"/>
    <w:rsid w:val="0060287B"/>
    <w:rsid w:val="00602B2B"/>
    <w:rsid w:val="00602BC0"/>
    <w:rsid w:val="00602DC5"/>
    <w:rsid w:val="006031FA"/>
    <w:rsid w:val="006033F7"/>
    <w:rsid w:val="006035C0"/>
    <w:rsid w:val="00603BED"/>
    <w:rsid w:val="00603CC0"/>
    <w:rsid w:val="00603D5C"/>
    <w:rsid w:val="00604053"/>
    <w:rsid w:val="0060440F"/>
    <w:rsid w:val="00604488"/>
    <w:rsid w:val="006045CA"/>
    <w:rsid w:val="00604601"/>
    <w:rsid w:val="00604703"/>
    <w:rsid w:val="006047AA"/>
    <w:rsid w:val="00604A19"/>
    <w:rsid w:val="00604BD0"/>
    <w:rsid w:val="00604F15"/>
    <w:rsid w:val="00604F8F"/>
    <w:rsid w:val="0060516D"/>
    <w:rsid w:val="006051BA"/>
    <w:rsid w:val="0060526C"/>
    <w:rsid w:val="00605384"/>
    <w:rsid w:val="00605477"/>
    <w:rsid w:val="00605685"/>
    <w:rsid w:val="0060568E"/>
    <w:rsid w:val="006057A4"/>
    <w:rsid w:val="006057E2"/>
    <w:rsid w:val="00605A0B"/>
    <w:rsid w:val="00605D37"/>
    <w:rsid w:val="00606170"/>
    <w:rsid w:val="0060626B"/>
    <w:rsid w:val="006063CA"/>
    <w:rsid w:val="00606549"/>
    <w:rsid w:val="0060671F"/>
    <w:rsid w:val="006069DF"/>
    <w:rsid w:val="00606AC1"/>
    <w:rsid w:val="00606E0C"/>
    <w:rsid w:val="00606E31"/>
    <w:rsid w:val="006071B8"/>
    <w:rsid w:val="00607298"/>
    <w:rsid w:val="0060735E"/>
    <w:rsid w:val="00607485"/>
    <w:rsid w:val="006075DA"/>
    <w:rsid w:val="006077A6"/>
    <w:rsid w:val="00607F3D"/>
    <w:rsid w:val="00607F70"/>
    <w:rsid w:val="0061002C"/>
    <w:rsid w:val="006100F6"/>
    <w:rsid w:val="006103E9"/>
    <w:rsid w:val="006103ED"/>
    <w:rsid w:val="00610416"/>
    <w:rsid w:val="00610434"/>
    <w:rsid w:val="006105F4"/>
    <w:rsid w:val="006105F6"/>
    <w:rsid w:val="006107F8"/>
    <w:rsid w:val="00610AB9"/>
    <w:rsid w:val="00610D7B"/>
    <w:rsid w:val="00610FA4"/>
    <w:rsid w:val="00611108"/>
    <w:rsid w:val="00611427"/>
    <w:rsid w:val="006115F3"/>
    <w:rsid w:val="00611670"/>
    <w:rsid w:val="006116A6"/>
    <w:rsid w:val="00611D32"/>
    <w:rsid w:val="00611FE0"/>
    <w:rsid w:val="006127C3"/>
    <w:rsid w:val="00612880"/>
    <w:rsid w:val="00612B04"/>
    <w:rsid w:val="00612CD6"/>
    <w:rsid w:val="00612DC4"/>
    <w:rsid w:val="00613353"/>
    <w:rsid w:val="006137F6"/>
    <w:rsid w:val="006137FA"/>
    <w:rsid w:val="00613814"/>
    <w:rsid w:val="00613D31"/>
    <w:rsid w:val="006144A4"/>
    <w:rsid w:val="006147D6"/>
    <w:rsid w:val="00614FFD"/>
    <w:rsid w:val="0061501A"/>
    <w:rsid w:val="00615496"/>
    <w:rsid w:val="006154B8"/>
    <w:rsid w:val="0061552B"/>
    <w:rsid w:val="00615652"/>
    <w:rsid w:val="00615A97"/>
    <w:rsid w:val="00615AD5"/>
    <w:rsid w:val="00615D2E"/>
    <w:rsid w:val="00615F05"/>
    <w:rsid w:val="0061613C"/>
    <w:rsid w:val="0061614D"/>
    <w:rsid w:val="006163C8"/>
    <w:rsid w:val="00616725"/>
    <w:rsid w:val="006168A5"/>
    <w:rsid w:val="00616AB8"/>
    <w:rsid w:val="00616B6F"/>
    <w:rsid w:val="00616B97"/>
    <w:rsid w:val="0061740D"/>
    <w:rsid w:val="006178F6"/>
    <w:rsid w:val="00617C2F"/>
    <w:rsid w:val="00617DEC"/>
    <w:rsid w:val="00617E02"/>
    <w:rsid w:val="00617E55"/>
    <w:rsid w:val="0062004F"/>
    <w:rsid w:val="006209FB"/>
    <w:rsid w:val="00621255"/>
    <w:rsid w:val="006217C7"/>
    <w:rsid w:val="006218C0"/>
    <w:rsid w:val="00621EEF"/>
    <w:rsid w:val="00621F84"/>
    <w:rsid w:val="006226CF"/>
    <w:rsid w:val="006229E8"/>
    <w:rsid w:val="00622C2E"/>
    <w:rsid w:val="00622C39"/>
    <w:rsid w:val="00622D4F"/>
    <w:rsid w:val="00622DA1"/>
    <w:rsid w:val="00623036"/>
    <w:rsid w:val="00623264"/>
    <w:rsid w:val="006234F2"/>
    <w:rsid w:val="00623F3F"/>
    <w:rsid w:val="006242C5"/>
    <w:rsid w:val="006246A9"/>
    <w:rsid w:val="006246DB"/>
    <w:rsid w:val="00624892"/>
    <w:rsid w:val="006248F5"/>
    <w:rsid w:val="006249F6"/>
    <w:rsid w:val="006253C4"/>
    <w:rsid w:val="00625675"/>
    <w:rsid w:val="00625DC3"/>
    <w:rsid w:val="00625DF4"/>
    <w:rsid w:val="006265BD"/>
    <w:rsid w:val="006267CA"/>
    <w:rsid w:val="00626BEF"/>
    <w:rsid w:val="00627114"/>
    <w:rsid w:val="00627671"/>
    <w:rsid w:val="0062777B"/>
    <w:rsid w:val="00627CF7"/>
    <w:rsid w:val="00627E33"/>
    <w:rsid w:val="00630B90"/>
    <w:rsid w:val="00630CE5"/>
    <w:rsid w:val="00630D7C"/>
    <w:rsid w:val="00630EC2"/>
    <w:rsid w:val="0063134C"/>
    <w:rsid w:val="0063137E"/>
    <w:rsid w:val="0063145B"/>
    <w:rsid w:val="0063156A"/>
    <w:rsid w:val="00631591"/>
    <w:rsid w:val="00631682"/>
    <w:rsid w:val="0063170D"/>
    <w:rsid w:val="00631926"/>
    <w:rsid w:val="00631C32"/>
    <w:rsid w:val="00631F9F"/>
    <w:rsid w:val="006323AF"/>
    <w:rsid w:val="0063275C"/>
    <w:rsid w:val="0063284C"/>
    <w:rsid w:val="00632A5A"/>
    <w:rsid w:val="00632B60"/>
    <w:rsid w:val="00632D1E"/>
    <w:rsid w:val="00632EB2"/>
    <w:rsid w:val="0063347A"/>
    <w:rsid w:val="006334AB"/>
    <w:rsid w:val="00633B27"/>
    <w:rsid w:val="00633D14"/>
    <w:rsid w:val="00633DDC"/>
    <w:rsid w:val="00634180"/>
    <w:rsid w:val="006347E3"/>
    <w:rsid w:val="00634FE6"/>
    <w:rsid w:val="00635071"/>
    <w:rsid w:val="00635903"/>
    <w:rsid w:val="00635A3A"/>
    <w:rsid w:val="00635B6B"/>
    <w:rsid w:val="00635E7B"/>
    <w:rsid w:val="00636045"/>
    <w:rsid w:val="006362F9"/>
    <w:rsid w:val="006364DE"/>
    <w:rsid w:val="0063723D"/>
    <w:rsid w:val="00637283"/>
    <w:rsid w:val="0063732A"/>
    <w:rsid w:val="006373E8"/>
    <w:rsid w:val="006377D4"/>
    <w:rsid w:val="00637ACF"/>
    <w:rsid w:val="00637C87"/>
    <w:rsid w:val="00637F72"/>
    <w:rsid w:val="006401A7"/>
    <w:rsid w:val="0064028F"/>
    <w:rsid w:val="00640CA5"/>
    <w:rsid w:val="00640E6A"/>
    <w:rsid w:val="00640E93"/>
    <w:rsid w:val="00641411"/>
    <w:rsid w:val="006414FA"/>
    <w:rsid w:val="006418FC"/>
    <w:rsid w:val="006419BA"/>
    <w:rsid w:val="00641A4C"/>
    <w:rsid w:val="006420F2"/>
    <w:rsid w:val="00642101"/>
    <w:rsid w:val="00642442"/>
    <w:rsid w:val="006425D9"/>
    <w:rsid w:val="00642791"/>
    <w:rsid w:val="006430EE"/>
    <w:rsid w:val="00643C73"/>
    <w:rsid w:val="00644214"/>
    <w:rsid w:val="00644838"/>
    <w:rsid w:val="006448E4"/>
    <w:rsid w:val="0064508D"/>
    <w:rsid w:val="0064515A"/>
    <w:rsid w:val="006456CE"/>
    <w:rsid w:val="006457D7"/>
    <w:rsid w:val="00645D7B"/>
    <w:rsid w:val="00645E4D"/>
    <w:rsid w:val="00645EE9"/>
    <w:rsid w:val="00646345"/>
    <w:rsid w:val="00646604"/>
    <w:rsid w:val="00646768"/>
    <w:rsid w:val="00646A92"/>
    <w:rsid w:val="00646B60"/>
    <w:rsid w:val="00646CE9"/>
    <w:rsid w:val="00646FF2"/>
    <w:rsid w:val="00647115"/>
    <w:rsid w:val="00647437"/>
    <w:rsid w:val="00647675"/>
    <w:rsid w:val="0064773F"/>
    <w:rsid w:val="00647A98"/>
    <w:rsid w:val="00647B32"/>
    <w:rsid w:val="00647CEE"/>
    <w:rsid w:val="006501AD"/>
    <w:rsid w:val="0065034B"/>
    <w:rsid w:val="006503D6"/>
    <w:rsid w:val="00650402"/>
    <w:rsid w:val="006505E6"/>
    <w:rsid w:val="00650628"/>
    <w:rsid w:val="00650662"/>
    <w:rsid w:val="00650785"/>
    <w:rsid w:val="00650C47"/>
    <w:rsid w:val="00650E9F"/>
    <w:rsid w:val="00651219"/>
    <w:rsid w:val="00651248"/>
    <w:rsid w:val="00651590"/>
    <w:rsid w:val="006515B3"/>
    <w:rsid w:val="00651A5A"/>
    <w:rsid w:val="00651B20"/>
    <w:rsid w:val="00651CB3"/>
    <w:rsid w:val="00651F74"/>
    <w:rsid w:val="00652045"/>
    <w:rsid w:val="006520BF"/>
    <w:rsid w:val="0065215F"/>
    <w:rsid w:val="006524C5"/>
    <w:rsid w:val="0065287D"/>
    <w:rsid w:val="00652B19"/>
    <w:rsid w:val="00652BF6"/>
    <w:rsid w:val="00652E55"/>
    <w:rsid w:val="00652F24"/>
    <w:rsid w:val="006532B2"/>
    <w:rsid w:val="006533CB"/>
    <w:rsid w:val="006535CA"/>
    <w:rsid w:val="0065384F"/>
    <w:rsid w:val="006542BF"/>
    <w:rsid w:val="006543D0"/>
    <w:rsid w:val="006547F5"/>
    <w:rsid w:val="0065481D"/>
    <w:rsid w:val="006548E0"/>
    <w:rsid w:val="00654944"/>
    <w:rsid w:val="00654DEF"/>
    <w:rsid w:val="00654E33"/>
    <w:rsid w:val="00654F18"/>
    <w:rsid w:val="00654F22"/>
    <w:rsid w:val="00655160"/>
    <w:rsid w:val="0065527D"/>
    <w:rsid w:val="006553DE"/>
    <w:rsid w:val="00655660"/>
    <w:rsid w:val="00655A47"/>
    <w:rsid w:val="00655E8B"/>
    <w:rsid w:val="006562CB"/>
    <w:rsid w:val="006565DA"/>
    <w:rsid w:val="006569A2"/>
    <w:rsid w:val="00656C35"/>
    <w:rsid w:val="00656E09"/>
    <w:rsid w:val="00656E22"/>
    <w:rsid w:val="00656E33"/>
    <w:rsid w:val="006571E7"/>
    <w:rsid w:val="006572E0"/>
    <w:rsid w:val="00657478"/>
    <w:rsid w:val="00657D37"/>
    <w:rsid w:val="00657E6A"/>
    <w:rsid w:val="00657FC4"/>
    <w:rsid w:val="0066041C"/>
    <w:rsid w:val="006604ED"/>
    <w:rsid w:val="00660808"/>
    <w:rsid w:val="00660B5B"/>
    <w:rsid w:val="00660C9B"/>
    <w:rsid w:val="00660D53"/>
    <w:rsid w:val="00661177"/>
    <w:rsid w:val="006611DD"/>
    <w:rsid w:val="0066169F"/>
    <w:rsid w:val="006617E1"/>
    <w:rsid w:val="00661BD5"/>
    <w:rsid w:val="00661C62"/>
    <w:rsid w:val="006620D6"/>
    <w:rsid w:val="00662240"/>
    <w:rsid w:val="00662627"/>
    <w:rsid w:val="00662691"/>
    <w:rsid w:val="0066289B"/>
    <w:rsid w:val="00662A57"/>
    <w:rsid w:val="00662A84"/>
    <w:rsid w:val="00662B47"/>
    <w:rsid w:val="00662C01"/>
    <w:rsid w:val="006630C8"/>
    <w:rsid w:val="006630F0"/>
    <w:rsid w:val="00663287"/>
    <w:rsid w:val="006635E9"/>
    <w:rsid w:val="0066386C"/>
    <w:rsid w:val="00663AD5"/>
    <w:rsid w:val="00664293"/>
    <w:rsid w:val="00664298"/>
    <w:rsid w:val="00664573"/>
    <w:rsid w:val="0066476C"/>
    <w:rsid w:val="006648EB"/>
    <w:rsid w:val="00664A93"/>
    <w:rsid w:val="00664B08"/>
    <w:rsid w:val="00664C40"/>
    <w:rsid w:val="00664F5C"/>
    <w:rsid w:val="006650C2"/>
    <w:rsid w:val="0066562B"/>
    <w:rsid w:val="006658EE"/>
    <w:rsid w:val="00665DCB"/>
    <w:rsid w:val="00665E97"/>
    <w:rsid w:val="0066615D"/>
    <w:rsid w:val="0066628A"/>
    <w:rsid w:val="0066634E"/>
    <w:rsid w:val="006666B7"/>
    <w:rsid w:val="00666BF3"/>
    <w:rsid w:val="00666E54"/>
    <w:rsid w:val="00667156"/>
    <w:rsid w:val="006676C6"/>
    <w:rsid w:val="0066793F"/>
    <w:rsid w:val="00667B91"/>
    <w:rsid w:val="0067006A"/>
    <w:rsid w:val="006700AC"/>
    <w:rsid w:val="006700B3"/>
    <w:rsid w:val="006707F4"/>
    <w:rsid w:val="0067119C"/>
    <w:rsid w:val="006713F8"/>
    <w:rsid w:val="006717C1"/>
    <w:rsid w:val="0067196D"/>
    <w:rsid w:val="00671ED1"/>
    <w:rsid w:val="006721EE"/>
    <w:rsid w:val="006723C5"/>
    <w:rsid w:val="00672416"/>
    <w:rsid w:val="00672867"/>
    <w:rsid w:val="00672C50"/>
    <w:rsid w:val="00672CA3"/>
    <w:rsid w:val="00672FA9"/>
    <w:rsid w:val="006737B7"/>
    <w:rsid w:val="00673943"/>
    <w:rsid w:val="006739A1"/>
    <w:rsid w:val="006739C9"/>
    <w:rsid w:val="00673D2A"/>
    <w:rsid w:val="00673E1E"/>
    <w:rsid w:val="0067403A"/>
    <w:rsid w:val="00674850"/>
    <w:rsid w:val="006749E5"/>
    <w:rsid w:val="00674DD4"/>
    <w:rsid w:val="006756CC"/>
    <w:rsid w:val="006758A1"/>
    <w:rsid w:val="00675B9D"/>
    <w:rsid w:val="00675E1E"/>
    <w:rsid w:val="00675EAF"/>
    <w:rsid w:val="0067606F"/>
    <w:rsid w:val="006760C8"/>
    <w:rsid w:val="0067613A"/>
    <w:rsid w:val="0067679E"/>
    <w:rsid w:val="00676860"/>
    <w:rsid w:val="006769CE"/>
    <w:rsid w:val="00676CD5"/>
    <w:rsid w:val="00676DAC"/>
    <w:rsid w:val="00676E26"/>
    <w:rsid w:val="00677331"/>
    <w:rsid w:val="00677469"/>
    <w:rsid w:val="00677A3C"/>
    <w:rsid w:val="00677B61"/>
    <w:rsid w:val="00677EB2"/>
    <w:rsid w:val="00677F77"/>
    <w:rsid w:val="006808C0"/>
    <w:rsid w:val="00680910"/>
    <w:rsid w:val="006809C9"/>
    <w:rsid w:val="00680DDD"/>
    <w:rsid w:val="0068113C"/>
    <w:rsid w:val="0068139F"/>
    <w:rsid w:val="006816CC"/>
    <w:rsid w:val="00681747"/>
    <w:rsid w:val="00681841"/>
    <w:rsid w:val="0068186F"/>
    <w:rsid w:val="0068294C"/>
    <w:rsid w:val="00682D02"/>
    <w:rsid w:val="00682E25"/>
    <w:rsid w:val="00682F9B"/>
    <w:rsid w:val="0068311A"/>
    <w:rsid w:val="0068318C"/>
    <w:rsid w:val="006839D2"/>
    <w:rsid w:val="00683BBF"/>
    <w:rsid w:val="00683C68"/>
    <w:rsid w:val="00683FCD"/>
    <w:rsid w:val="00684455"/>
    <w:rsid w:val="00684537"/>
    <w:rsid w:val="00684651"/>
    <w:rsid w:val="0068483E"/>
    <w:rsid w:val="006848E2"/>
    <w:rsid w:val="00685042"/>
    <w:rsid w:val="0068547B"/>
    <w:rsid w:val="00685497"/>
    <w:rsid w:val="00685E07"/>
    <w:rsid w:val="006862E9"/>
    <w:rsid w:val="0068683D"/>
    <w:rsid w:val="00687390"/>
    <w:rsid w:val="00687548"/>
    <w:rsid w:val="00687B63"/>
    <w:rsid w:val="00687C75"/>
    <w:rsid w:val="0069040A"/>
    <w:rsid w:val="006904E1"/>
    <w:rsid w:val="006904ED"/>
    <w:rsid w:val="00690565"/>
    <w:rsid w:val="006906AD"/>
    <w:rsid w:val="006906B4"/>
    <w:rsid w:val="0069075E"/>
    <w:rsid w:val="00690830"/>
    <w:rsid w:val="0069094A"/>
    <w:rsid w:val="00690E5A"/>
    <w:rsid w:val="00691015"/>
    <w:rsid w:val="00691119"/>
    <w:rsid w:val="00691207"/>
    <w:rsid w:val="00691268"/>
    <w:rsid w:val="0069165B"/>
    <w:rsid w:val="00691662"/>
    <w:rsid w:val="00691819"/>
    <w:rsid w:val="006918EF"/>
    <w:rsid w:val="00691992"/>
    <w:rsid w:val="00691CCD"/>
    <w:rsid w:val="00691F22"/>
    <w:rsid w:val="00692EF8"/>
    <w:rsid w:val="0069304C"/>
    <w:rsid w:val="006931D9"/>
    <w:rsid w:val="00693381"/>
    <w:rsid w:val="00693389"/>
    <w:rsid w:val="00693944"/>
    <w:rsid w:val="00693A2F"/>
    <w:rsid w:val="00693D83"/>
    <w:rsid w:val="006941EB"/>
    <w:rsid w:val="0069428A"/>
    <w:rsid w:val="0069471B"/>
    <w:rsid w:val="00694B9A"/>
    <w:rsid w:val="00694EB6"/>
    <w:rsid w:val="0069510B"/>
    <w:rsid w:val="00695247"/>
    <w:rsid w:val="0069573F"/>
    <w:rsid w:val="00695884"/>
    <w:rsid w:val="00695CB4"/>
    <w:rsid w:val="00695E12"/>
    <w:rsid w:val="00695EAB"/>
    <w:rsid w:val="006963A0"/>
    <w:rsid w:val="0069675B"/>
    <w:rsid w:val="00696794"/>
    <w:rsid w:val="006967AA"/>
    <w:rsid w:val="006968E6"/>
    <w:rsid w:val="00696940"/>
    <w:rsid w:val="00696B2C"/>
    <w:rsid w:val="00696CBC"/>
    <w:rsid w:val="00696F29"/>
    <w:rsid w:val="00697317"/>
    <w:rsid w:val="00697375"/>
    <w:rsid w:val="00697F59"/>
    <w:rsid w:val="006A091A"/>
    <w:rsid w:val="006A0EDB"/>
    <w:rsid w:val="006A14FF"/>
    <w:rsid w:val="006A1AA9"/>
    <w:rsid w:val="006A263E"/>
    <w:rsid w:val="006A296C"/>
    <w:rsid w:val="006A2991"/>
    <w:rsid w:val="006A2997"/>
    <w:rsid w:val="006A2C6A"/>
    <w:rsid w:val="006A3755"/>
    <w:rsid w:val="006A3DC0"/>
    <w:rsid w:val="006A3FF5"/>
    <w:rsid w:val="006A4103"/>
    <w:rsid w:val="006A4201"/>
    <w:rsid w:val="006A4ABA"/>
    <w:rsid w:val="006A4E22"/>
    <w:rsid w:val="006A539E"/>
    <w:rsid w:val="006A5894"/>
    <w:rsid w:val="006A5AEB"/>
    <w:rsid w:val="006A5C28"/>
    <w:rsid w:val="006A5CB1"/>
    <w:rsid w:val="006A5E85"/>
    <w:rsid w:val="006A611E"/>
    <w:rsid w:val="006A61D7"/>
    <w:rsid w:val="006A6283"/>
    <w:rsid w:val="006A6974"/>
    <w:rsid w:val="006A69EB"/>
    <w:rsid w:val="006A6CB9"/>
    <w:rsid w:val="006A6F64"/>
    <w:rsid w:val="006A7360"/>
    <w:rsid w:val="006A758C"/>
    <w:rsid w:val="006A7A57"/>
    <w:rsid w:val="006A7CED"/>
    <w:rsid w:val="006B015E"/>
    <w:rsid w:val="006B0526"/>
    <w:rsid w:val="006B0588"/>
    <w:rsid w:val="006B0B20"/>
    <w:rsid w:val="006B0B82"/>
    <w:rsid w:val="006B0D01"/>
    <w:rsid w:val="006B0D3F"/>
    <w:rsid w:val="006B0DF4"/>
    <w:rsid w:val="006B0EA5"/>
    <w:rsid w:val="006B121A"/>
    <w:rsid w:val="006B1365"/>
    <w:rsid w:val="006B15A6"/>
    <w:rsid w:val="006B1623"/>
    <w:rsid w:val="006B1766"/>
    <w:rsid w:val="006B1B43"/>
    <w:rsid w:val="006B1DAA"/>
    <w:rsid w:val="006B2025"/>
    <w:rsid w:val="006B206A"/>
    <w:rsid w:val="006B20D1"/>
    <w:rsid w:val="006B241C"/>
    <w:rsid w:val="006B26DE"/>
    <w:rsid w:val="006B287A"/>
    <w:rsid w:val="006B2B1E"/>
    <w:rsid w:val="006B2B9E"/>
    <w:rsid w:val="006B2EC2"/>
    <w:rsid w:val="006B3672"/>
    <w:rsid w:val="006B3E17"/>
    <w:rsid w:val="006B4390"/>
    <w:rsid w:val="006B4C7B"/>
    <w:rsid w:val="006B4E91"/>
    <w:rsid w:val="006B5260"/>
    <w:rsid w:val="006B529C"/>
    <w:rsid w:val="006B5831"/>
    <w:rsid w:val="006B5A6E"/>
    <w:rsid w:val="006B5D1B"/>
    <w:rsid w:val="006B5DD2"/>
    <w:rsid w:val="006B6276"/>
    <w:rsid w:val="006B62C4"/>
    <w:rsid w:val="006B655A"/>
    <w:rsid w:val="006B67AC"/>
    <w:rsid w:val="006B6815"/>
    <w:rsid w:val="006B68BF"/>
    <w:rsid w:val="006B6A0B"/>
    <w:rsid w:val="006B6BD9"/>
    <w:rsid w:val="006B70E6"/>
    <w:rsid w:val="006B726E"/>
    <w:rsid w:val="006B7564"/>
    <w:rsid w:val="006B7CC4"/>
    <w:rsid w:val="006B7F7A"/>
    <w:rsid w:val="006C0713"/>
    <w:rsid w:val="006C072E"/>
    <w:rsid w:val="006C07E0"/>
    <w:rsid w:val="006C087E"/>
    <w:rsid w:val="006C0E3A"/>
    <w:rsid w:val="006C10FB"/>
    <w:rsid w:val="006C114E"/>
    <w:rsid w:val="006C1664"/>
    <w:rsid w:val="006C16C3"/>
    <w:rsid w:val="006C18DB"/>
    <w:rsid w:val="006C1A34"/>
    <w:rsid w:val="006C1F0F"/>
    <w:rsid w:val="006C1F90"/>
    <w:rsid w:val="006C22A2"/>
    <w:rsid w:val="006C2EAE"/>
    <w:rsid w:val="006C2FCB"/>
    <w:rsid w:val="006C32A2"/>
    <w:rsid w:val="006C345C"/>
    <w:rsid w:val="006C348E"/>
    <w:rsid w:val="006C3C1B"/>
    <w:rsid w:val="006C3F7A"/>
    <w:rsid w:val="006C432D"/>
    <w:rsid w:val="006C4342"/>
    <w:rsid w:val="006C4352"/>
    <w:rsid w:val="006C46DE"/>
    <w:rsid w:val="006C47C6"/>
    <w:rsid w:val="006C48DB"/>
    <w:rsid w:val="006C4900"/>
    <w:rsid w:val="006C4965"/>
    <w:rsid w:val="006C4C7A"/>
    <w:rsid w:val="006C4DCF"/>
    <w:rsid w:val="006C51B4"/>
    <w:rsid w:val="006C51FB"/>
    <w:rsid w:val="006C5690"/>
    <w:rsid w:val="006C59DA"/>
    <w:rsid w:val="006C5CA1"/>
    <w:rsid w:val="006C5DE5"/>
    <w:rsid w:val="006C5F14"/>
    <w:rsid w:val="006C6059"/>
    <w:rsid w:val="006C6083"/>
    <w:rsid w:val="006C63E6"/>
    <w:rsid w:val="006C6855"/>
    <w:rsid w:val="006C6BD9"/>
    <w:rsid w:val="006C6C2B"/>
    <w:rsid w:val="006C6C7A"/>
    <w:rsid w:val="006C6E6A"/>
    <w:rsid w:val="006C6EBC"/>
    <w:rsid w:val="006C7273"/>
    <w:rsid w:val="006C7452"/>
    <w:rsid w:val="006C7580"/>
    <w:rsid w:val="006C795C"/>
    <w:rsid w:val="006C7AA5"/>
    <w:rsid w:val="006C7AC0"/>
    <w:rsid w:val="006C7F84"/>
    <w:rsid w:val="006D0314"/>
    <w:rsid w:val="006D0733"/>
    <w:rsid w:val="006D0C6D"/>
    <w:rsid w:val="006D0D4C"/>
    <w:rsid w:val="006D0DEF"/>
    <w:rsid w:val="006D0F77"/>
    <w:rsid w:val="006D0FD2"/>
    <w:rsid w:val="006D108C"/>
    <w:rsid w:val="006D1210"/>
    <w:rsid w:val="006D12A9"/>
    <w:rsid w:val="006D1604"/>
    <w:rsid w:val="006D1B7F"/>
    <w:rsid w:val="006D1F16"/>
    <w:rsid w:val="006D21A0"/>
    <w:rsid w:val="006D2446"/>
    <w:rsid w:val="006D26F4"/>
    <w:rsid w:val="006D2746"/>
    <w:rsid w:val="006D29D1"/>
    <w:rsid w:val="006D3409"/>
    <w:rsid w:val="006D3448"/>
    <w:rsid w:val="006D35BD"/>
    <w:rsid w:val="006D37E9"/>
    <w:rsid w:val="006D3946"/>
    <w:rsid w:val="006D3D54"/>
    <w:rsid w:val="006D479A"/>
    <w:rsid w:val="006D4AF7"/>
    <w:rsid w:val="006D4DC1"/>
    <w:rsid w:val="006D513A"/>
    <w:rsid w:val="006D52AE"/>
    <w:rsid w:val="006D5583"/>
    <w:rsid w:val="006D5601"/>
    <w:rsid w:val="006D580A"/>
    <w:rsid w:val="006D5877"/>
    <w:rsid w:val="006D5C5F"/>
    <w:rsid w:val="006D5CCB"/>
    <w:rsid w:val="006D6128"/>
    <w:rsid w:val="006D638F"/>
    <w:rsid w:val="006D6A8F"/>
    <w:rsid w:val="006D6C1C"/>
    <w:rsid w:val="006D6D85"/>
    <w:rsid w:val="006D6E5B"/>
    <w:rsid w:val="006D7128"/>
    <w:rsid w:val="006D72F2"/>
    <w:rsid w:val="006D7402"/>
    <w:rsid w:val="006D7BF3"/>
    <w:rsid w:val="006D7C8F"/>
    <w:rsid w:val="006E00A2"/>
    <w:rsid w:val="006E02C0"/>
    <w:rsid w:val="006E041B"/>
    <w:rsid w:val="006E08F8"/>
    <w:rsid w:val="006E099E"/>
    <w:rsid w:val="006E0B5D"/>
    <w:rsid w:val="006E11E5"/>
    <w:rsid w:val="006E127B"/>
    <w:rsid w:val="006E150B"/>
    <w:rsid w:val="006E155A"/>
    <w:rsid w:val="006E1640"/>
    <w:rsid w:val="006E17DE"/>
    <w:rsid w:val="006E182F"/>
    <w:rsid w:val="006E19CB"/>
    <w:rsid w:val="006E1DF0"/>
    <w:rsid w:val="006E1E35"/>
    <w:rsid w:val="006E20F0"/>
    <w:rsid w:val="006E2148"/>
    <w:rsid w:val="006E228F"/>
    <w:rsid w:val="006E254E"/>
    <w:rsid w:val="006E2671"/>
    <w:rsid w:val="006E2896"/>
    <w:rsid w:val="006E2AA1"/>
    <w:rsid w:val="006E2BAE"/>
    <w:rsid w:val="006E2C13"/>
    <w:rsid w:val="006E2CD6"/>
    <w:rsid w:val="006E2EF0"/>
    <w:rsid w:val="006E303E"/>
    <w:rsid w:val="006E319B"/>
    <w:rsid w:val="006E3715"/>
    <w:rsid w:val="006E3776"/>
    <w:rsid w:val="006E3E27"/>
    <w:rsid w:val="006E4453"/>
    <w:rsid w:val="006E44F6"/>
    <w:rsid w:val="006E469B"/>
    <w:rsid w:val="006E470A"/>
    <w:rsid w:val="006E48D3"/>
    <w:rsid w:val="006E4BFE"/>
    <w:rsid w:val="006E5126"/>
    <w:rsid w:val="006E52AF"/>
    <w:rsid w:val="006E537F"/>
    <w:rsid w:val="006E5580"/>
    <w:rsid w:val="006E58FE"/>
    <w:rsid w:val="006E5BFD"/>
    <w:rsid w:val="006E5DD5"/>
    <w:rsid w:val="006E60FA"/>
    <w:rsid w:val="006E628A"/>
    <w:rsid w:val="006E6301"/>
    <w:rsid w:val="006E664F"/>
    <w:rsid w:val="006E6710"/>
    <w:rsid w:val="006E67B9"/>
    <w:rsid w:val="006E6825"/>
    <w:rsid w:val="006E6954"/>
    <w:rsid w:val="006E6D42"/>
    <w:rsid w:val="006E717E"/>
    <w:rsid w:val="006E748A"/>
    <w:rsid w:val="006E79DB"/>
    <w:rsid w:val="006E7A79"/>
    <w:rsid w:val="006E7EB9"/>
    <w:rsid w:val="006F0099"/>
    <w:rsid w:val="006F0155"/>
    <w:rsid w:val="006F021D"/>
    <w:rsid w:val="006F0339"/>
    <w:rsid w:val="006F0BA8"/>
    <w:rsid w:val="006F0BE3"/>
    <w:rsid w:val="006F0DEB"/>
    <w:rsid w:val="006F0E9B"/>
    <w:rsid w:val="006F101A"/>
    <w:rsid w:val="006F11FB"/>
    <w:rsid w:val="006F13EF"/>
    <w:rsid w:val="006F15C9"/>
    <w:rsid w:val="006F1B79"/>
    <w:rsid w:val="006F209F"/>
    <w:rsid w:val="006F214D"/>
    <w:rsid w:val="006F2447"/>
    <w:rsid w:val="006F2505"/>
    <w:rsid w:val="006F2A31"/>
    <w:rsid w:val="006F2B1A"/>
    <w:rsid w:val="006F2C5C"/>
    <w:rsid w:val="006F344C"/>
    <w:rsid w:val="006F3470"/>
    <w:rsid w:val="006F36EB"/>
    <w:rsid w:val="006F462A"/>
    <w:rsid w:val="006F4744"/>
    <w:rsid w:val="006F4A3E"/>
    <w:rsid w:val="006F4C53"/>
    <w:rsid w:val="006F4D81"/>
    <w:rsid w:val="006F54EB"/>
    <w:rsid w:val="006F5620"/>
    <w:rsid w:val="006F5BFF"/>
    <w:rsid w:val="006F5FBF"/>
    <w:rsid w:val="006F63EC"/>
    <w:rsid w:val="006F649B"/>
    <w:rsid w:val="006F651D"/>
    <w:rsid w:val="006F69D9"/>
    <w:rsid w:val="006F6A1C"/>
    <w:rsid w:val="006F6C7D"/>
    <w:rsid w:val="006F6D79"/>
    <w:rsid w:val="006F7173"/>
    <w:rsid w:val="006F7201"/>
    <w:rsid w:val="006F73C4"/>
    <w:rsid w:val="006F77F9"/>
    <w:rsid w:val="006F78D1"/>
    <w:rsid w:val="006F7CF0"/>
    <w:rsid w:val="0070011B"/>
    <w:rsid w:val="0070017F"/>
    <w:rsid w:val="007002EB"/>
    <w:rsid w:val="00700582"/>
    <w:rsid w:val="00701847"/>
    <w:rsid w:val="007020DD"/>
    <w:rsid w:val="00702102"/>
    <w:rsid w:val="00702422"/>
    <w:rsid w:val="00702772"/>
    <w:rsid w:val="00702969"/>
    <w:rsid w:val="00702B84"/>
    <w:rsid w:val="00702D63"/>
    <w:rsid w:val="00702E2B"/>
    <w:rsid w:val="0070312C"/>
    <w:rsid w:val="00703198"/>
    <w:rsid w:val="007036F9"/>
    <w:rsid w:val="007037A4"/>
    <w:rsid w:val="00703A3F"/>
    <w:rsid w:val="00703DDD"/>
    <w:rsid w:val="007040BE"/>
    <w:rsid w:val="007041F9"/>
    <w:rsid w:val="00704620"/>
    <w:rsid w:val="00704726"/>
    <w:rsid w:val="00704CEB"/>
    <w:rsid w:val="00705127"/>
    <w:rsid w:val="00705144"/>
    <w:rsid w:val="0070521D"/>
    <w:rsid w:val="00705279"/>
    <w:rsid w:val="007057A4"/>
    <w:rsid w:val="0070581F"/>
    <w:rsid w:val="0070592D"/>
    <w:rsid w:val="0070593B"/>
    <w:rsid w:val="007059AD"/>
    <w:rsid w:val="00705C26"/>
    <w:rsid w:val="007062DE"/>
    <w:rsid w:val="007062E5"/>
    <w:rsid w:val="0070658E"/>
    <w:rsid w:val="007066C8"/>
    <w:rsid w:val="0070672A"/>
    <w:rsid w:val="00706AAA"/>
    <w:rsid w:val="00706EDB"/>
    <w:rsid w:val="00706FE6"/>
    <w:rsid w:val="007073CF"/>
    <w:rsid w:val="007077B9"/>
    <w:rsid w:val="00707840"/>
    <w:rsid w:val="007078D6"/>
    <w:rsid w:val="00707C21"/>
    <w:rsid w:val="00707E70"/>
    <w:rsid w:val="00707E9F"/>
    <w:rsid w:val="0071008E"/>
    <w:rsid w:val="007100C4"/>
    <w:rsid w:val="00710862"/>
    <w:rsid w:val="00710A42"/>
    <w:rsid w:val="00710AAC"/>
    <w:rsid w:val="00710F6F"/>
    <w:rsid w:val="00710FBE"/>
    <w:rsid w:val="0071170F"/>
    <w:rsid w:val="0071189B"/>
    <w:rsid w:val="00711A76"/>
    <w:rsid w:val="007120A6"/>
    <w:rsid w:val="007121E6"/>
    <w:rsid w:val="007124C4"/>
    <w:rsid w:val="007124DF"/>
    <w:rsid w:val="0071250F"/>
    <w:rsid w:val="007126D3"/>
    <w:rsid w:val="00713077"/>
    <w:rsid w:val="007132B7"/>
    <w:rsid w:val="0071342C"/>
    <w:rsid w:val="0071352F"/>
    <w:rsid w:val="00713706"/>
    <w:rsid w:val="0071390F"/>
    <w:rsid w:val="00713918"/>
    <w:rsid w:val="00713919"/>
    <w:rsid w:val="00713A05"/>
    <w:rsid w:val="00713A9B"/>
    <w:rsid w:val="00713F0E"/>
    <w:rsid w:val="00713F15"/>
    <w:rsid w:val="00713FDB"/>
    <w:rsid w:val="007142F3"/>
    <w:rsid w:val="00714645"/>
    <w:rsid w:val="00714998"/>
    <w:rsid w:val="007149D8"/>
    <w:rsid w:val="00714BFF"/>
    <w:rsid w:val="00714CED"/>
    <w:rsid w:val="0071522D"/>
    <w:rsid w:val="00715445"/>
    <w:rsid w:val="00715755"/>
    <w:rsid w:val="007157BD"/>
    <w:rsid w:val="0071598F"/>
    <w:rsid w:val="00715ABD"/>
    <w:rsid w:val="00715B8E"/>
    <w:rsid w:val="00715E0D"/>
    <w:rsid w:val="00715FAA"/>
    <w:rsid w:val="00715FD7"/>
    <w:rsid w:val="00716057"/>
    <w:rsid w:val="00716359"/>
    <w:rsid w:val="007164D0"/>
    <w:rsid w:val="0071653C"/>
    <w:rsid w:val="0071677A"/>
    <w:rsid w:val="0071696E"/>
    <w:rsid w:val="00716B4A"/>
    <w:rsid w:val="00716CB1"/>
    <w:rsid w:val="007173DA"/>
    <w:rsid w:val="00717483"/>
    <w:rsid w:val="0071753C"/>
    <w:rsid w:val="007179E5"/>
    <w:rsid w:val="00717BF1"/>
    <w:rsid w:val="0072014F"/>
    <w:rsid w:val="00720365"/>
    <w:rsid w:val="00720891"/>
    <w:rsid w:val="0072117C"/>
    <w:rsid w:val="00721349"/>
    <w:rsid w:val="00721524"/>
    <w:rsid w:val="0072167F"/>
    <w:rsid w:val="007216AB"/>
    <w:rsid w:val="00721A06"/>
    <w:rsid w:val="00721C55"/>
    <w:rsid w:val="00721D01"/>
    <w:rsid w:val="00721DB9"/>
    <w:rsid w:val="007220BC"/>
    <w:rsid w:val="00722373"/>
    <w:rsid w:val="007228F8"/>
    <w:rsid w:val="00722C8F"/>
    <w:rsid w:val="00722CF0"/>
    <w:rsid w:val="007230B4"/>
    <w:rsid w:val="0072322F"/>
    <w:rsid w:val="00723230"/>
    <w:rsid w:val="00723579"/>
    <w:rsid w:val="00723A10"/>
    <w:rsid w:val="00723D91"/>
    <w:rsid w:val="00723F06"/>
    <w:rsid w:val="00724055"/>
    <w:rsid w:val="00724152"/>
    <w:rsid w:val="007241A1"/>
    <w:rsid w:val="007245AB"/>
    <w:rsid w:val="0072480A"/>
    <w:rsid w:val="007249E2"/>
    <w:rsid w:val="00724A7F"/>
    <w:rsid w:val="00724B90"/>
    <w:rsid w:val="00724D6B"/>
    <w:rsid w:val="00724D92"/>
    <w:rsid w:val="00724DB4"/>
    <w:rsid w:val="0072534D"/>
    <w:rsid w:val="007253B9"/>
    <w:rsid w:val="00725768"/>
    <w:rsid w:val="00725831"/>
    <w:rsid w:val="0072590D"/>
    <w:rsid w:val="00725B9F"/>
    <w:rsid w:val="00725E64"/>
    <w:rsid w:val="007265B7"/>
    <w:rsid w:val="007268D5"/>
    <w:rsid w:val="00726D1B"/>
    <w:rsid w:val="00726EA7"/>
    <w:rsid w:val="007271B9"/>
    <w:rsid w:val="007271FB"/>
    <w:rsid w:val="007273BB"/>
    <w:rsid w:val="007278D6"/>
    <w:rsid w:val="00727B49"/>
    <w:rsid w:val="00727D5A"/>
    <w:rsid w:val="00730490"/>
    <w:rsid w:val="0073058C"/>
    <w:rsid w:val="00730758"/>
    <w:rsid w:val="00730BCE"/>
    <w:rsid w:val="00730D85"/>
    <w:rsid w:val="00730D8C"/>
    <w:rsid w:val="00730DD5"/>
    <w:rsid w:val="00730E31"/>
    <w:rsid w:val="00730F8D"/>
    <w:rsid w:val="00731777"/>
    <w:rsid w:val="00731D38"/>
    <w:rsid w:val="00732026"/>
    <w:rsid w:val="0073249A"/>
    <w:rsid w:val="00732C2F"/>
    <w:rsid w:val="00732C53"/>
    <w:rsid w:val="00732D40"/>
    <w:rsid w:val="0073354B"/>
    <w:rsid w:val="007335E8"/>
    <w:rsid w:val="007339B5"/>
    <w:rsid w:val="00733A2C"/>
    <w:rsid w:val="00733EB8"/>
    <w:rsid w:val="0073455E"/>
    <w:rsid w:val="00734631"/>
    <w:rsid w:val="007346B1"/>
    <w:rsid w:val="00734BEB"/>
    <w:rsid w:val="00734CFA"/>
    <w:rsid w:val="00734DC3"/>
    <w:rsid w:val="0073536A"/>
    <w:rsid w:val="00735410"/>
    <w:rsid w:val="007357D6"/>
    <w:rsid w:val="0073589C"/>
    <w:rsid w:val="007358E2"/>
    <w:rsid w:val="007359AB"/>
    <w:rsid w:val="00735ABC"/>
    <w:rsid w:val="00735D12"/>
    <w:rsid w:val="00735D39"/>
    <w:rsid w:val="0073658D"/>
    <w:rsid w:val="0073672F"/>
    <w:rsid w:val="00736842"/>
    <w:rsid w:val="0073696B"/>
    <w:rsid w:val="00736A00"/>
    <w:rsid w:val="00736B1E"/>
    <w:rsid w:val="00736B37"/>
    <w:rsid w:val="00736C06"/>
    <w:rsid w:val="00736C82"/>
    <w:rsid w:val="007371FE"/>
    <w:rsid w:val="0073744A"/>
    <w:rsid w:val="00737815"/>
    <w:rsid w:val="007379C7"/>
    <w:rsid w:val="00737C30"/>
    <w:rsid w:val="00737F68"/>
    <w:rsid w:val="00737FF6"/>
    <w:rsid w:val="0074008E"/>
    <w:rsid w:val="00740189"/>
    <w:rsid w:val="007402B9"/>
    <w:rsid w:val="00740388"/>
    <w:rsid w:val="00740589"/>
    <w:rsid w:val="00740751"/>
    <w:rsid w:val="00740AB7"/>
    <w:rsid w:val="00740F3F"/>
    <w:rsid w:val="0074144C"/>
    <w:rsid w:val="007415A8"/>
    <w:rsid w:val="00741617"/>
    <w:rsid w:val="007419E5"/>
    <w:rsid w:val="00741B67"/>
    <w:rsid w:val="007423E9"/>
    <w:rsid w:val="00742766"/>
    <w:rsid w:val="00742ADB"/>
    <w:rsid w:val="00742D1E"/>
    <w:rsid w:val="00742D47"/>
    <w:rsid w:val="00742FF4"/>
    <w:rsid w:val="0074321B"/>
    <w:rsid w:val="007432A5"/>
    <w:rsid w:val="00743E6D"/>
    <w:rsid w:val="00743F51"/>
    <w:rsid w:val="0074416B"/>
    <w:rsid w:val="007442F6"/>
    <w:rsid w:val="007445F7"/>
    <w:rsid w:val="00744B8F"/>
    <w:rsid w:val="00744CA8"/>
    <w:rsid w:val="00744D69"/>
    <w:rsid w:val="00744DAF"/>
    <w:rsid w:val="007450A5"/>
    <w:rsid w:val="0074519B"/>
    <w:rsid w:val="00745714"/>
    <w:rsid w:val="007459AB"/>
    <w:rsid w:val="00745DB4"/>
    <w:rsid w:val="007460BB"/>
    <w:rsid w:val="00746125"/>
    <w:rsid w:val="00746144"/>
    <w:rsid w:val="00746281"/>
    <w:rsid w:val="0074651E"/>
    <w:rsid w:val="007466EE"/>
    <w:rsid w:val="00746AB1"/>
    <w:rsid w:val="00747208"/>
    <w:rsid w:val="00747AF4"/>
    <w:rsid w:val="00747C50"/>
    <w:rsid w:val="0074B35A"/>
    <w:rsid w:val="007501A4"/>
    <w:rsid w:val="0075068E"/>
    <w:rsid w:val="007508EC"/>
    <w:rsid w:val="0075091B"/>
    <w:rsid w:val="00750CF0"/>
    <w:rsid w:val="00750F65"/>
    <w:rsid w:val="00751199"/>
    <w:rsid w:val="007513E9"/>
    <w:rsid w:val="007514DE"/>
    <w:rsid w:val="0075160C"/>
    <w:rsid w:val="0075173D"/>
    <w:rsid w:val="007518E6"/>
    <w:rsid w:val="007519D5"/>
    <w:rsid w:val="00752270"/>
    <w:rsid w:val="007524AA"/>
    <w:rsid w:val="007524D0"/>
    <w:rsid w:val="00752740"/>
    <w:rsid w:val="00752CD3"/>
    <w:rsid w:val="00752DAF"/>
    <w:rsid w:val="007530DB"/>
    <w:rsid w:val="00753419"/>
    <w:rsid w:val="00753A03"/>
    <w:rsid w:val="0075405C"/>
    <w:rsid w:val="00754248"/>
    <w:rsid w:val="00754396"/>
    <w:rsid w:val="00754658"/>
    <w:rsid w:val="00754BA7"/>
    <w:rsid w:val="00754C10"/>
    <w:rsid w:val="007552FF"/>
    <w:rsid w:val="00755521"/>
    <w:rsid w:val="00755657"/>
    <w:rsid w:val="00755A2F"/>
    <w:rsid w:val="00755A87"/>
    <w:rsid w:val="00755C0F"/>
    <w:rsid w:val="007561A4"/>
    <w:rsid w:val="00756249"/>
    <w:rsid w:val="00756550"/>
    <w:rsid w:val="007566F4"/>
    <w:rsid w:val="00756804"/>
    <w:rsid w:val="007569AE"/>
    <w:rsid w:val="007572FB"/>
    <w:rsid w:val="00757382"/>
    <w:rsid w:val="00757552"/>
    <w:rsid w:val="00757C35"/>
    <w:rsid w:val="00757E71"/>
    <w:rsid w:val="00757FF8"/>
    <w:rsid w:val="00760118"/>
    <w:rsid w:val="00760711"/>
    <w:rsid w:val="0076079A"/>
    <w:rsid w:val="00760979"/>
    <w:rsid w:val="00760A1A"/>
    <w:rsid w:val="00760C73"/>
    <w:rsid w:val="00760C99"/>
    <w:rsid w:val="00760D94"/>
    <w:rsid w:val="00760DD5"/>
    <w:rsid w:val="0076101D"/>
    <w:rsid w:val="007611D7"/>
    <w:rsid w:val="0076132D"/>
    <w:rsid w:val="0076142A"/>
    <w:rsid w:val="00761497"/>
    <w:rsid w:val="007619F4"/>
    <w:rsid w:val="00761ABC"/>
    <w:rsid w:val="00761B2C"/>
    <w:rsid w:val="00761F0F"/>
    <w:rsid w:val="0076204D"/>
    <w:rsid w:val="007622A9"/>
    <w:rsid w:val="0076268D"/>
    <w:rsid w:val="0076337A"/>
    <w:rsid w:val="007636D5"/>
    <w:rsid w:val="007637AD"/>
    <w:rsid w:val="00763861"/>
    <w:rsid w:val="00763899"/>
    <w:rsid w:val="007641BF"/>
    <w:rsid w:val="00764922"/>
    <w:rsid w:val="0076494B"/>
    <w:rsid w:val="00764B96"/>
    <w:rsid w:val="007651B7"/>
    <w:rsid w:val="00765364"/>
    <w:rsid w:val="007654C1"/>
    <w:rsid w:val="00765718"/>
    <w:rsid w:val="007657B2"/>
    <w:rsid w:val="00765F98"/>
    <w:rsid w:val="0076602C"/>
    <w:rsid w:val="0076655C"/>
    <w:rsid w:val="007669FB"/>
    <w:rsid w:val="00766A32"/>
    <w:rsid w:val="00766C2D"/>
    <w:rsid w:val="00766E49"/>
    <w:rsid w:val="007671F6"/>
    <w:rsid w:val="00767388"/>
    <w:rsid w:val="00767623"/>
    <w:rsid w:val="0076777C"/>
    <w:rsid w:val="00767888"/>
    <w:rsid w:val="00767D98"/>
    <w:rsid w:val="007703B9"/>
    <w:rsid w:val="00770624"/>
    <w:rsid w:val="00770683"/>
    <w:rsid w:val="00770751"/>
    <w:rsid w:val="00770778"/>
    <w:rsid w:val="00770A05"/>
    <w:rsid w:val="00770FB3"/>
    <w:rsid w:val="0077178A"/>
    <w:rsid w:val="00771B75"/>
    <w:rsid w:val="00771ED6"/>
    <w:rsid w:val="00772124"/>
    <w:rsid w:val="00772232"/>
    <w:rsid w:val="00772297"/>
    <w:rsid w:val="00772BBE"/>
    <w:rsid w:val="00772D99"/>
    <w:rsid w:val="0077323D"/>
    <w:rsid w:val="00773378"/>
    <w:rsid w:val="007734F4"/>
    <w:rsid w:val="007739D8"/>
    <w:rsid w:val="00773A36"/>
    <w:rsid w:val="00773AA1"/>
    <w:rsid w:val="00773D67"/>
    <w:rsid w:val="007742E3"/>
    <w:rsid w:val="00774342"/>
    <w:rsid w:val="00774F5B"/>
    <w:rsid w:val="00774F8F"/>
    <w:rsid w:val="0077502F"/>
    <w:rsid w:val="00775123"/>
    <w:rsid w:val="007753F9"/>
    <w:rsid w:val="00775456"/>
    <w:rsid w:val="007754E9"/>
    <w:rsid w:val="007758B3"/>
    <w:rsid w:val="00776075"/>
    <w:rsid w:val="007764C5"/>
    <w:rsid w:val="00776709"/>
    <w:rsid w:val="00776AA6"/>
    <w:rsid w:val="00776D77"/>
    <w:rsid w:val="00776F7D"/>
    <w:rsid w:val="0077725A"/>
    <w:rsid w:val="00777440"/>
    <w:rsid w:val="007775A4"/>
    <w:rsid w:val="007776B1"/>
    <w:rsid w:val="007779D1"/>
    <w:rsid w:val="00777BD6"/>
    <w:rsid w:val="00777C1D"/>
    <w:rsid w:val="00780227"/>
    <w:rsid w:val="00780328"/>
    <w:rsid w:val="007809CE"/>
    <w:rsid w:val="00780A42"/>
    <w:rsid w:val="00780DE2"/>
    <w:rsid w:val="007817CD"/>
    <w:rsid w:val="00781832"/>
    <w:rsid w:val="00781D4D"/>
    <w:rsid w:val="00782109"/>
    <w:rsid w:val="007826E2"/>
    <w:rsid w:val="007827A3"/>
    <w:rsid w:val="00782BC1"/>
    <w:rsid w:val="0078302F"/>
    <w:rsid w:val="0078314A"/>
    <w:rsid w:val="007831F5"/>
    <w:rsid w:val="0078325B"/>
    <w:rsid w:val="00783588"/>
    <w:rsid w:val="007836D1"/>
    <w:rsid w:val="00783D97"/>
    <w:rsid w:val="00784016"/>
    <w:rsid w:val="00784087"/>
    <w:rsid w:val="00784267"/>
    <w:rsid w:val="007843C1"/>
    <w:rsid w:val="007847A1"/>
    <w:rsid w:val="007847EF"/>
    <w:rsid w:val="0078487C"/>
    <w:rsid w:val="007848F1"/>
    <w:rsid w:val="007848F6"/>
    <w:rsid w:val="0078493C"/>
    <w:rsid w:val="007849B3"/>
    <w:rsid w:val="00785154"/>
    <w:rsid w:val="00785737"/>
    <w:rsid w:val="00785832"/>
    <w:rsid w:val="00785855"/>
    <w:rsid w:val="0078650B"/>
    <w:rsid w:val="00786860"/>
    <w:rsid w:val="00786A5A"/>
    <w:rsid w:val="00786B1B"/>
    <w:rsid w:val="00786FCB"/>
    <w:rsid w:val="00787113"/>
    <w:rsid w:val="0078718D"/>
    <w:rsid w:val="0078730D"/>
    <w:rsid w:val="00787480"/>
    <w:rsid w:val="007875BB"/>
    <w:rsid w:val="007877E5"/>
    <w:rsid w:val="00787AA3"/>
    <w:rsid w:val="00787BDD"/>
    <w:rsid w:val="00787D6C"/>
    <w:rsid w:val="0079046C"/>
    <w:rsid w:val="00791057"/>
    <w:rsid w:val="007910FB"/>
    <w:rsid w:val="0079139F"/>
    <w:rsid w:val="00791E84"/>
    <w:rsid w:val="00792143"/>
    <w:rsid w:val="0079259F"/>
    <w:rsid w:val="007928B4"/>
    <w:rsid w:val="007929F9"/>
    <w:rsid w:val="00792DFD"/>
    <w:rsid w:val="0079304C"/>
    <w:rsid w:val="00793138"/>
    <w:rsid w:val="0079412D"/>
    <w:rsid w:val="00794374"/>
    <w:rsid w:val="007948C7"/>
    <w:rsid w:val="00794E55"/>
    <w:rsid w:val="00794E56"/>
    <w:rsid w:val="00794E59"/>
    <w:rsid w:val="00795107"/>
    <w:rsid w:val="007952CB"/>
    <w:rsid w:val="007952EE"/>
    <w:rsid w:val="00796114"/>
    <w:rsid w:val="0079611D"/>
    <w:rsid w:val="007961F2"/>
    <w:rsid w:val="0079637E"/>
    <w:rsid w:val="00796535"/>
    <w:rsid w:val="0079673E"/>
    <w:rsid w:val="007967CB"/>
    <w:rsid w:val="0079683B"/>
    <w:rsid w:val="007969B6"/>
    <w:rsid w:val="007970E8"/>
    <w:rsid w:val="007973F4"/>
    <w:rsid w:val="007976FC"/>
    <w:rsid w:val="00797828"/>
    <w:rsid w:val="0079798A"/>
    <w:rsid w:val="007979FA"/>
    <w:rsid w:val="00797AB9"/>
    <w:rsid w:val="00797D4A"/>
    <w:rsid w:val="007A029D"/>
    <w:rsid w:val="007A042E"/>
    <w:rsid w:val="007A047C"/>
    <w:rsid w:val="007A06A3"/>
    <w:rsid w:val="007A08A4"/>
    <w:rsid w:val="007A0937"/>
    <w:rsid w:val="007A0BE7"/>
    <w:rsid w:val="007A0CE1"/>
    <w:rsid w:val="007A0E81"/>
    <w:rsid w:val="007A15A1"/>
    <w:rsid w:val="007A16AD"/>
    <w:rsid w:val="007A1C2A"/>
    <w:rsid w:val="007A210B"/>
    <w:rsid w:val="007A2337"/>
    <w:rsid w:val="007A236D"/>
    <w:rsid w:val="007A2967"/>
    <w:rsid w:val="007A2B3C"/>
    <w:rsid w:val="007A2B57"/>
    <w:rsid w:val="007A2CBD"/>
    <w:rsid w:val="007A2F4A"/>
    <w:rsid w:val="007A3104"/>
    <w:rsid w:val="007A3466"/>
    <w:rsid w:val="007A352D"/>
    <w:rsid w:val="007A3899"/>
    <w:rsid w:val="007A3B56"/>
    <w:rsid w:val="007A3BFB"/>
    <w:rsid w:val="007A40BA"/>
    <w:rsid w:val="007A41BC"/>
    <w:rsid w:val="007A42C1"/>
    <w:rsid w:val="007A45D2"/>
    <w:rsid w:val="007A4617"/>
    <w:rsid w:val="007A4648"/>
    <w:rsid w:val="007A46A4"/>
    <w:rsid w:val="007A4785"/>
    <w:rsid w:val="007A4954"/>
    <w:rsid w:val="007A4C5B"/>
    <w:rsid w:val="007A51EA"/>
    <w:rsid w:val="007A5468"/>
    <w:rsid w:val="007A56A0"/>
    <w:rsid w:val="007A57B5"/>
    <w:rsid w:val="007A57C5"/>
    <w:rsid w:val="007A5842"/>
    <w:rsid w:val="007A5DA8"/>
    <w:rsid w:val="007A5E99"/>
    <w:rsid w:val="007A608A"/>
    <w:rsid w:val="007A62EE"/>
    <w:rsid w:val="007A64D1"/>
    <w:rsid w:val="007A68DD"/>
    <w:rsid w:val="007A6AB4"/>
    <w:rsid w:val="007A6BBE"/>
    <w:rsid w:val="007A6F79"/>
    <w:rsid w:val="007A6F7E"/>
    <w:rsid w:val="007A7038"/>
    <w:rsid w:val="007A709C"/>
    <w:rsid w:val="007A7209"/>
    <w:rsid w:val="007A77C6"/>
    <w:rsid w:val="007A7851"/>
    <w:rsid w:val="007A7BB4"/>
    <w:rsid w:val="007A7CAF"/>
    <w:rsid w:val="007A7E96"/>
    <w:rsid w:val="007A7FD8"/>
    <w:rsid w:val="007B0A54"/>
    <w:rsid w:val="007B0CFF"/>
    <w:rsid w:val="007B0D45"/>
    <w:rsid w:val="007B0DBF"/>
    <w:rsid w:val="007B1320"/>
    <w:rsid w:val="007B133E"/>
    <w:rsid w:val="007B1C96"/>
    <w:rsid w:val="007B1D14"/>
    <w:rsid w:val="007B1F19"/>
    <w:rsid w:val="007B2411"/>
    <w:rsid w:val="007B2610"/>
    <w:rsid w:val="007B26BF"/>
    <w:rsid w:val="007B2826"/>
    <w:rsid w:val="007B298B"/>
    <w:rsid w:val="007B2AF6"/>
    <w:rsid w:val="007B2AF7"/>
    <w:rsid w:val="007B2BC3"/>
    <w:rsid w:val="007B2DC7"/>
    <w:rsid w:val="007B2E3B"/>
    <w:rsid w:val="007B2EDD"/>
    <w:rsid w:val="007B2F11"/>
    <w:rsid w:val="007B30D7"/>
    <w:rsid w:val="007B30E3"/>
    <w:rsid w:val="007B3138"/>
    <w:rsid w:val="007B35ED"/>
    <w:rsid w:val="007B3636"/>
    <w:rsid w:val="007B3797"/>
    <w:rsid w:val="007B3F91"/>
    <w:rsid w:val="007B4629"/>
    <w:rsid w:val="007B4658"/>
    <w:rsid w:val="007B46D7"/>
    <w:rsid w:val="007B4733"/>
    <w:rsid w:val="007B4775"/>
    <w:rsid w:val="007B4C5E"/>
    <w:rsid w:val="007B5088"/>
    <w:rsid w:val="007B529B"/>
    <w:rsid w:val="007B52B2"/>
    <w:rsid w:val="007B58A7"/>
    <w:rsid w:val="007B5E4C"/>
    <w:rsid w:val="007B5F2E"/>
    <w:rsid w:val="007B61A4"/>
    <w:rsid w:val="007B6489"/>
    <w:rsid w:val="007B649B"/>
    <w:rsid w:val="007B6C8A"/>
    <w:rsid w:val="007B7127"/>
    <w:rsid w:val="007B7166"/>
    <w:rsid w:val="007B71A4"/>
    <w:rsid w:val="007B7306"/>
    <w:rsid w:val="007B7D0C"/>
    <w:rsid w:val="007B7D26"/>
    <w:rsid w:val="007B7E22"/>
    <w:rsid w:val="007C02FE"/>
    <w:rsid w:val="007C053A"/>
    <w:rsid w:val="007C05AF"/>
    <w:rsid w:val="007C0738"/>
    <w:rsid w:val="007C07AD"/>
    <w:rsid w:val="007C0FCF"/>
    <w:rsid w:val="007C12C0"/>
    <w:rsid w:val="007C13C5"/>
    <w:rsid w:val="007C1624"/>
    <w:rsid w:val="007C1967"/>
    <w:rsid w:val="007C1C13"/>
    <w:rsid w:val="007C1CDB"/>
    <w:rsid w:val="007C1F5B"/>
    <w:rsid w:val="007C2087"/>
    <w:rsid w:val="007C2619"/>
    <w:rsid w:val="007C261D"/>
    <w:rsid w:val="007C2B6F"/>
    <w:rsid w:val="007C2C1C"/>
    <w:rsid w:val="007C2F0A"/>
    <w:rsid w:val="007C3043"/>
    <w:rsid w:val="007C33F1"/>
    <w:rsid w:val="007C3410"/>
    <w:rsid w:val="007C38A6"/>
    <w:rsid w:val="007C3FE2"/>
    <w:rsid w:val="007C4183"/>
    <w:rsid w:val="007C451C"/>
    <w:rsid w:val="007C46A2"/>
    <w:rsid w:val="007C4899"/>
    <w:rsid w:val="007C4EEF"/>
    <w:rsid w:val="007C52FD"/>
    <w:rsid w:val="007C57C3"/>
    <w:rsid w:val="007C58F8"/>
    <w:rsid w:val="007C59F4"/>
    <w:rsid w:val="007C5A0E"/>
    <w:rsid w:val="007C5E7B"/>
    <w:rsid w:val="007C6238"/>
    <w:rsid w:val="007C62D3"/>
    <w:rsid w:val="007C63B7"/>
    <w:rsid w:val="007C64C1"/>
    <w:rsid w:val="007C659B"/>
    <w:rsid w:val="007C6662"/>
    <w:rsid w:val="007C6728"/>
    <w:rsid w:val="007C674D"/>
    <w:rsid w:val="007C6779"/>
    <w:rsid w:val="007C6784"/>
    <w:rsid w:val="007C69BA"/>
    <w:rsid w:val="007C6B04"/>
    <w:rsid w:val="007C6B10"/>
    <w:rsid w:val="007C6B59"/>
    <w:rsid w:val="007C6C06"/>
    <w:rsid w:val="007C6CC8"/>
    <w:rsid w:val="007C76EB"/>
    <w:rsid w:val="007C7719"/>
    <w:rsid w:val="007C7B1C"/>
    <w:rsid w:val="007C7EA6"/>
    <w:rsid w:val="007D01FC"/>
    <w:rsid w:val="007D0433"/>
    <w:rsid w:val="007D058B"/>
    <w:rsid w:val="007D05B5"/>
    <w:rsid w:val="007D089B"/>
    <w:rsid w:val="007D0C79"/>
    <w:rsid w:val="007D0C8A"/>
    <w:rsid w:val="007D0F7D"/>
    <w:rsid w:val="007D0FBE"/>
    <w:rsid w:val="007D10F0"/>
    <w:rsid w:val="007D114B"/>
    <w:rsid w:val="007D14CB"/>
    <w:rsid w:val="007D1617"/>
    <w:rsid w:val="007D180F"/>
    <w:rsid w:val="007D19A2"/>
    <w:rsid w:val="007D1C45"/>
    <w:rsid w:val="007D2194"/>
    <w:rsid w:val="007D25E8"/>
    <w:rsid w:val="007D2A9C"/>
    <w:rsid w:val="007D2DD1"/>
    <w:rsid w:val="007D338C"/>
    <w:rsid w:val="007D3472"/>
    <w:rsid w:val="007D36D4"/>
    <w:rsid w:val="007D3B51"/>
    <w:rsid w:val="007D3E0F"/>
    <w:rsid w:val="007D3EE3"/>
    <w:rsid w:val="007D3F4A"/>
    <w:rsid w:val="007D42EE"/>
    <w:rsid w:val="007D4403"/>
    <w:rsid w:val="007D4448"/>
    <w:rsid w:val="007D47C4"/>
    <w:rsid w:val="007D4CEC"/>
    <w:rsid w:val="007D4DEE"/>
    <w:rsid w:val="007D4F5D"/>
    <w:rsid w:val="007D5729"/>
    <w:rsid w:val="007D57F6"/>
    <w:rsid w:val="007D5F21"/>
    <w:rsid w:val="007D5FDC"/>
    <w:rsid w:val="007D5FE8"/>
    <w:rsid w:val="007D6648"/>
    <w:rsid w:val="007D66D5"/>
    <w:rsid w:val="007D7077"/>
    <w:rsid w:val="007D7471"/>
    <w:rsid w:val="007D768F"/>
    <w:rsid w:val="007D76D0"/>
    <w:rsid w:val="007D7919"/>
    <w:rsid w:val="007D797D"/>
    <w:rsid w:val="007D79D2"/>
    <w:rsid w:val="007D7BA9"/>
    <w:rsid w:val="007D7C5D"/>
    <w:rsid w:val="007D7D0F"/>
    <w:rsid w:val="007D7D7C"/>
    <w:rsid w:val="007D7DA3"/>
    <w:rsid w:val="007D7EAF"/>
    <w:rsid w:val="007D7ED2"/>
    <w:rsid w:val="007D7F91"/>
    <w:rsid w:val="007E03F6"/>
    <w:rsid w:val="007E05AA"/>
    <w:rsid w:val="007E08C5"/>
    <w:rsid w:val="007E0B8A"/>
    <w:rsid w:val="007E0C96"/>
    <w:rsid w:val="007E0CBF"/>
    <w:rsid w:val="007E0CC8"/>
    <w:rsid w:val="007E0D82"/>
    <w:rsid w:val="007E0E83"/>
    <w:rsid w:val="007E1088"/>
    <w:rsid w:val="007E115A"/>
    <w:rsid w:val="007E12B9"/>
    <w:rsid w:val="007E1347"/>
    <w:rsid w:val="007E1517"/>
    <w:rsid w:val="007E1A05"/>
    <w:rsid w:val="007E1B07"/>
    <w:rsid w:val="007E1BDC"/>
    <w:rsid w:val="007E1CC5"/>
    <w:rsid w:val="007E1D09"/>
    <w:rsid w:val="007E1E26"/>
    <w:rsid w:val="007E1FE8"/>
    <w:rsid w:val="007E2758"/>
    <w:rsid w:val="007E29E7"/>
    <w:rsid w:val="007E2C81"/>
    <w:rsid w:val="007E2E86"/>
    <w:rsid w:val="007E314C"/>
    <w:rsid w:val="007E331E"/>
    <w:rsid w:val="007E3410"/>
    <w:rsid w:val="007E3D3C"/>
    <w:rsid w:val="007E3E7D"/>
    <w:rsid w:val="007E3F55"/>
    <w:rsid w:val="007E3FF4"/>
    <w:rsid w:val="007E41A3"/>
    <w:rsid w:val="007E421A"/>
    <w:rsid w:val="007E462B"/>
    <w:rsid w:val="007E4A9D"/>
    <w:rsid w:val="007E4CE9"/>
    <w:rsid w:val="007E4E90"/>
    <w:rsid w:val="007E508B"/>
    <w:rsid w:val="007E5402"/>
    <w:rsid w:val="007E5445"/>
    <w:rsid w:val="007E5480"/>
    <w:rsid w:val="007E55C0"/>
    <w:rsid w:val="007E560F"/>
    <w:rsid w:val="007E57C0"/>
    <w:rsid w:val="007E59D9"/>
    <w:rsid w:val="007E5BFB"/>
    <w:rsid w:val="007E5C3C"/>
    <w:rsid w:val="007E5DA0"/>
    <w:rsid w:val="007E613E"/>
    <w:rsid w:val="007E6253"/>
    <w:rsid w:val="007E65AE"/>
    <w:rsid w:val="007E6AFA"/>
    <w:rsid w:val="007E6BDD"/>
    <w:rsid w:val="007E6D86"/>
    <w:rsid w:val="007E7206"/>
    <w:rsid w:val="007E7285"/>
    <w:rsid w:val="007E72D9"/>
    <w:rsid w:val="007E73C8"/>
    <w:rsid w:val="007E749A"/>
    <w:rsid w:val="007E754A"/>
    <w:rsid w:val="007E7824"/>
    <w:rsid w:val="007E7A66"/>
    <w:rsid w:val="007F0193"/>
    <w:rsid w:val="007F09C3"/>
    <w:rsid w:val="007F09EB"/>
    <w:rsid w:val="007F0C0C"/>
    <w:rsid w:val="007F0C58"/>
    <w:rsid w:val="007F0C6D"/>
    <w:rsid w:val="007F1214"/>
    <w:rsid w:val="007F129B"/>
    <w:rsid w:val="007F12E7"/>
    <w:rsid w:val="007F154B"/>
    <w:rsid w:val="007F1AD4"/>
    <w:rsid w:val="007F1E15"/>
    <w:rsid w:val="007F2348"/>
    <w:rsid w:val="007F2915"/>
    <w:rsid w:val="007F2A98"/>
    <w:rsid w:val="007F2EBD"/>
    <w:rsid w:val="007F2F34"/>
    <w:rsid w:val="007F3171"/>
    <w:rsid w:val="007F32B1"/>
    <w:rsid w:val="007F38B7"/>
    <w:rsid w:val="007F3F6A"/>
    <w:rsid w:val="007F400F"/>
    <w:rsid w:val="007F40E8"/>
    <w:rsid w:val="007F4510"/>
    <w:rsid w:val="007F4552"/>
    <w:rsid w:val="007F48DA"/>
    <w:rsid w:val="007F51C6"/>
    <w:rsid w:val="007F5430"/>
    <w:rsid w:val="007F5436"/>
    <w:rsid w:val="007F5986"/>
    <w:rsid w:val="007F5AF6"/>
    <w:rsid w:val="007F5B21"/>
    <w:rsid w:val="007F5F99"/>
    <w:rsid w:val="007F6132"/>
    <w:rsid w:val="007F62E1"/>
    <w:rsid w:val="007F644B"/>
    <w:rsid w:val="007F6499"/>
    <w:rsid w:val="007F6FD6"/>
    <w:rsid w:val="007F71C1"/>
    <w:rsid w:val="007F7239"/>
    <w:rsid w:val="007F728E"/>
    <w:rsid w:val="007F72A7"/>
    <w:rsid w:val="007F79C8"/>
    <w:rsid w:val="007F7A0C"/>
    <w:rsid w:val="007F7B86"/>
    <w:rsid w:val="007F7DE6"/>
    <w:rsid w:val="00800004"/>
    <w:rsid w:val="0080035D"/>
    <w:rsid w:val="00800522"/>
    <w:rsid w:val="00800589"/>
    <w:rsid w:val="00800621"/>
    <w:rsid w:val="008009E7"/>
    <w:rsid w:val="00800A11"/>
    <w:rsid w:val="00800BB5"/>
    <w:rsid w:val="0080107C"/>
    <w:rsid w:val="008019C2"/>
    <w:rsid w:val="00801A56"/>
    <w:rsid w:val="00801F8D"/>
    <w:rsid w:val="008022DD"/>
    <w:rsid w:val="00802371"/>
    <w:rsid w:val="00802BCC"/>
    <w:rsid w:val="00802DB0"/>
    <w:rsid w:val="00802E96"/>
    <w:rsid w:val="00802F04"/>
    <w:rsid w:val="008034BB"/>
    <w:rsid w:val="008035DE"/>
    <w:rsid w:val="00803AD5"/>
    <w:rsid w:val="00803C1A"/>
    <w:rsid w:val="00803DB1"/>
    <w:rsid w:val="00803DDF"/>
    <w:rsid w:val="00803F91"/>
    <w:rsid w:val="0080434B"/>
    <w:rsid w:val="0080458B"/>
    <w:rsid w:val="00804650"/>
    <w:rsid w:val="008048E8"/>
    <w:rsid w:val="00804E2D"/>
    <w:rsid w:val="00804F49"/>
    <w:rsid w:val="00805088"/>
    <w:rsid w:val="0080522F"/>
    <w:rsid w:val="00805C80"/>
    <w:rsid w:val="008066B9"/>
    <w:rsid w:val="00806713"/>
    <w:rsid w:val="008067FD"/>
    <w:rsid w:val="008068B2"/>
    <w:rsid w:val="00806904"/>
    <w:rsid w:val="00806BC0"/>
    <w:rsid w:val="00806C48"/>
    <w:rsid w:val="00806DEB"/>
    <w:rsid w:val="008072E0"/>
    <w:rsid w:val="00807489"/>
    <w:rsid w:val="008079A4"/>
    <w:rsid w:val="00807AE5"/>
    <w:rsid w:val="00807F95"/>
    <w:rsid w:val="0081023E"/>
    <w:rsid w:val="00810285"/>
    <w:rsid w:val="008103F5"/>
    <w:rsid w:val="00810475"/>
    <w:rsid w:val="0081096E"/>
    <w:rsid w:val="00810CC4"/>
    <w:rsid w:val="00810D80"/>
    <w:rsid w:val="00810DCE"/>
    <w:rsid w:val="00810F4D"/>
    <w:rsid w:val="008110BB"/>
    <w:rsid w:val="00811241"/>
    <w:rsid w:val="00811303"/>
    <w:rsid w:val="008114D1"/>
    <w:rsid w:val="00811D0C"/>
    <w:rsid w:val="00811F7F"/>
    <w:rsid w:val="0081200D"/>
    <w:rsid w:val="00812893"/>
    <w:rsid w:val="00812AA7"/>
    <w:rsid w:val="008131A9"/>
    <w:rsid w:val="008137A9"/>
    <w:rsid w:val="008138B5"/>
    <w:rsid w:val="00813D0F"/>
    <w:rsid w:val="00813D56"/>
    <w:rsid w:val="00813D6E"/>
    <w:rsid w:val="008140E5"/>
    <w:rsid w:val="0081411E"/>
    <w:rsid w:val="00814620"/>
    <w:rsid w:val="00814626"/>
    <w:rsid w:val="008147DA"/>
    <w:rsid w:val="00815512"/>
    <w:rsid w:val="008159A1"/>
    <w:rsid w:val="00815A40"/>
    <w:rsid w:val="00815C7A"/>
    <w:rsid w:val="00815E2F"/>
    <w:rsid w:val="008161AE"/>
    <w:rsid w:val="00816543"/>
    <w:rsid w:val="00816802"/>
    <w:rsid w:val="0081685D"/>
    <w:rsid w:val="00816FBD"/>
    <w:rsid w:val="0081705F"/>
    <w:rsid w:val="00817099"/>
    <w:rsid w:val="0081720B"/>
    <w:rsid w:val="00817367"/>
    <w:rsid w:val="00817617"/>
    <w:rsid w:val="0081762E"/>
    <w:rsid w:val="0081764E"/>
    <w:rsid w:val="00817740"/>
    <w:rsid w:val="00820044"/>
    <w:rsid w:val="00820188"/>
    <w:rsid w:val="00820253"/>
    <w:rsid w:val="008204E3"/>
    <w:rsid w:val="008206F6"/>
    <w:rsid w:val="00820E10"/>
    <w:rsid w:val="00820E1C"/>
    <w:rsid w:val="00820E29"/>
    <w:rsid w:val="00820F5A"/>
    <w:rsid w:val="0082110E"/>
    <w:rsid w:val="0082148F"/>
    <w:rsid w:val="00821A62"/>
    <w:rsid w:val="00821EA4"/>
    <w:rsid w:val="00822135"/>
    <w:rsid w:val="0082221A"/>
    <w:rsid w:val="0082228B"/>
    <w:rsid w:val="0082234B"/>
    <w:rsid w:val="008226E2"/>
    <w:rsid w:val="00822CE0"/>
    <w:rsid w:val="00822D05"/>
    <w:rsid w:val="00822E60"/>
    <w:rsid w:val="00822EC2"/>
    <w:rsid w:val="00822F4B"/>
    <w:rsid w:val="008233DD"/>
    <w:rsid w:val="00823A54"/>
    <w:rsid w:val="00823C71"/>
    <w:rsid w:val="00823CDE"/>
    <w:rsid w:val="00823EFD"/>
    <w:rsid w:val="008241DC"/>
    <w:rsid w:val="008245C5"/>
    <w:rsid w:val="00824894"/>
    <w:rsid w:val="008248C8"/>
    <w:rsid w:val="00824CEA"/>
    <w:rsid w:val="008250CF"/>
    <w:rsid w:val="00825124"/>
    <w:rsid w:val="00825235"/>
    <w:rsid w:val="008255CE"/>
    <w:rsid w:val="008257C5"/>
    <w:rsid w:val="00825A60"/>
    <w:rsid w:val="00826136"/>
    <w:rsid w:val="008261B2"/>
    <w:rsid w:val="0082620B"/>
    <w:rsid w:val="008262D5"/>
    <w:rsid w:val="008263EE"/>
    <w:rsid w:val="00826434"/>
    <w:rsid w:val="008266E0"/>
    <w:rsid w:val="0082694C"/>
    <w:rsid w:val="008274EC"/>
    <w:rsid w:val="0082762A"/>
    <w:rsid w:val="008277DD"/>
    <w:rsid w:val="0082796A"/>
    <w:rsid w:val="0083026B"/>
    <w:rsid w:val="008303C7"/>
    <w:rsid w:val="0083060B"/>
    <w:rsid w:val="00830A60"/>
    <w:rsid w:val="00830DA3"/>
    <w:rsid w:val="00831125"/>
    <w:rsid w:val="008311CF"/>
    <w:rsid w:val="00831247"/>
    <w:rsid w:val="00831327"/>
    <w:rsid w:val="00831393"/>
    <w:rsid w:val="00831449"/>
    <w:rsid w:val="008314D0"/>
    <w:rsid w:val="00831D57"/>
    <w:rsid w:val="00832424"/>
    <w:rsid w:val="00832624"/>
    <w:rsid w:val="0083288D"/>
    <w:rsid w:val="00832C02"/>
    <w:rsid w:val="00832FC7"/>
    <w:rsid w:val="0083327A"/>
    <w:rsid w:val="008332F6"/>
    <w:rsid w:val="00833635"/>
    <w:rsid w:val="008338F3"/>
    <w:rsid w:val="00833AF1"/>
    <w:rsid w:val="00833E4D"/>
    <w:rsid w:val="00833F50"/>
    <w:rsid w:val="00834003"/>
    <w:rsid w:val="0083469C"/>
    <w:rsid w:val="008347E5"/>
    <w:rsid w:val="00834C99"/>
    <w:rsid w:val="00834D5F"/>
    <w:rsid w:val="00834DA0"/>
    <w:rsid w:val="00835792"/>
    <w:rsid w:val="00835D74"/>
    <w:rsid w:val="00835E1F"/>
    <w:rsid w:val="00835E6D"/>
    <w:rsid w:val="00835ED2"/>
    <w:rsid w:val="00836621"/>
    <w:rsid w:val="008366BC"/>
    <w:rsid w:val="0083692A"/>
    <w:rsid w:val="00836CD3"/>
    <w:rsid w:val="00837035"/>
    <w:rsid w:val="008376F7"/>
    <w:rsid w:val="00837AE5"/>
    <w:rsid w:val="00837B4A"/>
    <w:rsid w:val="00837C39"/>
    <w:rsid w:val="00837DCE"/>
    <w:rsid w:val="00837DD8"/>
    <w:rsid w:val="00837F7C"/>
    <w:rsid w:val="008404D8"/>
    <w:rsid w:val="0084058F"/>
    <w:rsid w:val="008405DE"/>
    <w:rsid w:val="00840820"/>
    <w:rsid w:val="00840A15"/>
    <w:rsid w:val="00841083"/>
    <w:rsid w:val="0084136F"/>
    <w:rsid w:val="008413BE"/>
    <w:rsid w:val="00841463"/>
    <w:rsid w:val="008415BA"/>
    <w:rsid w:val="00841615"/>
    <w:rsid w:val="0084194C"/>
    <w:rsid w:val="00841A96"/>
    <w:rsid w:val="0084212F"/>
    <w:rsid w:val="00842180"/>
    <w:rsid w:val="0084219B"/>
    <w:rsid w:val="0084269B"/>
    <w:rsid w:val="00843360"/>
    <w:rsid w:val="0084391E"/>
    <w:rsid w:val="008439E9"/>
    <w:rsid w:val="00843D26"/>
    <w:rsid w:val="00843FEF"/>
    <w:rsid w:val="00844377"/>
    <w:rsid w:val="008443F7"/>
    <w:rsid w:val="00844A0E"/>
    <w:rsid w:val="00844AF7"/>
    <w:rsid w:val="00844C0E"/>
    <w:rsid w:val="00844EA7"/>
    <w:rsid w:val="00844F1E"/>
    <w:rsid w:val="0084501E"/>
    <w:rsid w:val="00845228"/>
    <w:rsid w:val="00845445"/>
    <w:rsid w:val="00845775"/>
    <w:rsid w:val="00845B4A"/>
    <w:rsid w:val="00845C9E"/>
    <w:rsid w:val="00845D1C"/>
    <w:rsid w:val="00845E89"/>
    <w:rsid w:val="00845EF6"/>
    <w:rsid w:val="00845F9B"/>
    <w:rsid w:val="008470C1"/>
    <w:rsid w:val="00847777"/>
    <w:rsid w:val="00847855"/>
    <w:rsid w:val="008478E3"/>
    <w:rsid w:val="00847FA3"/>
    <w:rsid w:val="0085090E"/>
    <w:rsid w:val="00850943"/>
    <w:rsid w:val="00851005"/>
    <w:rsid w:val="00851098"/>
    <w:rsid w:val="008511EC"/>
    <w:rsid w:val="00851260"/>
    <w:rsid w:val="00851435"/>
    <w:rsid w:val="00851604"/>
    <w:rsid w:val="00851890"/>
    <w:rsid w:val="00851947"/>
    <w:rsid w:val="0085196E"/>
    <w:rsid w:val="00851986"/>
    <w:rsid w:val="00851CE0"/>
    <w:rsid w:val="00851E47"/>
    <w:rsid w:val="00852051"/>
    <w:rsid w:val="008521A5"/>
    <w:rsid w:val="0085222D"/>
    <w:rsid w:val="008522BC"/>
    <w:rsid w:val="0085273F"/>
    <w:rsid w:val="00852F5F"/>
    <w:rsid w:val="00852FF4"/>
    <w:rsid w:val="0085308A"/>
    <w:rsid w:val="008533C4"/>
    <w:rsid w:val="00853495"/>
    <w:rsid w:val="00853591"/>
    <w:rsid w:val="008538B1"/>
    <w:rsid w:val="00853903"/>
    <w:rsid w:val="00853B01"/>
    <w:rsid w:val="00853E02"/>
    <w:rsid w:val="00853EBC"/>
    <w:rsid w:val="00853F4D"/>
    <w:rsid w:val="00853FE8"/>
    <w:rsid w:val="00854159"/>
    <w:rsid w:val="00854176"/>
    <w:rsid w:val="008542BD"/>
    <w:rsid w:val="0085467F"/>
    <w:rsid w:val="00854BD1"/>
    <w:rsid w:val="00854BEB"/>
    <w:rsid w:val="00854E3C"/>
    <w:rsid w:val="0085511C"/>
    <w:rsid w:val="0085577E"/>
    <w:rsid w:val="00855782"/>
    <w:rsid w:val="008557D5"/>
    <w:rsid w:val="008558CD"/>
    <w:rsid w:val="00855B2C"/>
    <w:rsid w:val="00855DE6"/>
    <w:rsid w:val="00855F71"/>
    <w:rsid w:val="00855F7A"/>
    <w:rsid w:val="00855FE2"/>
    <w:rsid w:val="00856038"/>
    <w:rsid w:val="008564DA"/>
    <w:rsid w:val="008566A3"/>
    <w:rsid w:val="008568DE"/>
    <w:rsid w:val="00856D08"/>
    <w:rsid w:val="00856D61"/>
    <w:rsid w:val="00856F4F"/>
    <w:rsid w:val="008570FD"/>
    <w:rsid w:val="00857295"/>
    <w:rsid w:val="008572D1"/>
    <w:rsid w:val="0085746A"/>
    <w:rsid w:val="008574AB"/>
    <w:rsid w:val="00857FD6"/>
    <w:rsid w:val="00860174"/>
    <w:rsid w:val="0086029C"/>
    <w:rsid w:val="00860438"/>
    <w:rsid w:val="00860585"/>
    <w:rsid w:val="008605A6"/>
    <w:rsid w:val="00860805"/>
    <w:rsid w:val="008608B2"/>
    <w:rsid w:val="00860A05"/>
    <w:rsid w:val="00860A7A"/>
    <w:rsid w:val="00860B23"/>
    <w:rsid w:val="00860B98"/>
    <w:rsid w:val="00861711"/>
    <w:rsid w:val="008618AD"/>
    <w:rsid w:val="00861F50"/>
    <w:rsid w:val="00862712"/>
    <w:rsid w:val="00862BFC"/>
    <w:rsid w:val="00862DDB"/>
    <w:rsid w:val="00863919"/>
    <w:rsid w:val="008639DF"/>
    <w:rsid w:val="008639E8"/>
    <w:rsid w:val="00863C14"/>
    <w:rsid w:val="008648B3"/>
    <w:rsid w:val="00864AE7"/>
    <w:rsid w:val="0086518C"/>
    <w:rsid w:val="008651B9"/>
    <w:rsid w:val="00865305"/>
    <w:rsid w:val="00865379"/>
    <w:rsid w:val="00865581"/>
    <w:rsid w:val="00865591"/>
    <w:rsid w:val="0086561F"/>
    <w:rsid w:val="0086573B"/>
    <w:rsid w:val="00865966"/>
    <w:rsid w:val="00865A78"/>
    <w:rsid w:val="00865C13"/>
    <w:rsid w:val="00865C4D"/>
    <w:rsid w:val="008660AE"/>
    <w:rsid w:val="00866212"/>
    <w:rsid w:val="00866255"/>
    <w:rsid w:val="0086678E"/>
    <w:rsid w:val="00866BEA"/>
    <w:rsid w:val="00866EC7"/>
    <w:rsid w:val="00867015"/>
    <w:rsid w:val="0086702C"/>
    <w:rsid w:val="008670DD"/>
    <w:rsid w:val="008674DC"/>
    <w:rsid w:val="008677C9"/>
    <w:rsid w:val="00867A09"/>
    <w:rsid w:val="00867AB6"/>
    <w:rsid w:val="00867C02"/>
    <w:rsid w:val="00867E62"/>
    <w:rsid w:val="008705D5"/>
    <w:rsid w:val="00870749"/>
    <w:rsid w:val="008708FE"/>
    <w:rsid w:val="00870986"/>
    <w:rsid w:val="00870BE9"/>
    <w:rsid w:val="00870D60"/>
    <w:rsid w:val="00870DE4"/>
    <w:rsid w:val="008710B2"/>
    <w:rsid w:val="00871289"/>
    <w:rsid w:val="00871588"/>
    <w:rsid w:val="008715FA"/>
    <w:rsid w:val="00872099"/>
    <w:rsid w:val="00872155"/>
    <w:rsid w:val="0087219E"/>
    <w:rsid w:val="0087222D"/>
    <w:rsid w:val="0087223F"/>
    <w:rsid w:val="00872344"/>
    <w:rsid w:val="008724C8"/>
    <w:rsid w:val="00872760"/>
    <w:rsid w:val="00872C10"/>
    <w:rsid w:val="00872FF9"/>
    <w:rsid w:val="00873463"/>
    <w:rsid w:val="0087347D"/>
    <w:rsid w:val="0087358D"/>
    <w:rsid w:val="008739C8"/>
    <w:rsid w:val="008739FE"/>
    <w:rsid w:val="00873AE8"/>
    <w:rsid w:val="00873BBF"/>
    <w:rsid w:val="008742AD"/>
    <w:rsid w:val="008743A2"/>
    <w:rsid w:val="00874646"/>
    <w:rsid w:val="00874675"/>
    <w:rsid w:val="008746D9"/>
    <w:rsid w:val="00874D3E"/>
    <w:rsid w:val="00874F36"/>
    <w:rsid w:val="00874F73"/>
    <w:rsid w:val="00875162"/>
    <w:rsid w:val="008754BC"/>
    <w:rsid w:val="00875A4D"/>
    <w:rsid w:val="00876315"/>
    <w:rsid w:val="008763AA"/>
    <w:rsid w:val="008763CE"/>
    <w:rsid w:val="00876467"/>
    <w:rsid w:val="00876807"/>
    <w:rsid w:val="0087686C"/>
    <w:rsid w:val="00876AD5"/>
    <w:rsid w:val="00876B17"/>
    <w:rsid w:val="00876DB6"/>
    <w:rsid w:val="00877022"/>
    <w:rsid w:val="008770A4"/>
    <w:rsid w:val="00877503"/>
    <w:rsid w:val="008778D5"/>
    <w:rsid w:val="00877A93"/>
    <w:rsid w:val="00877B3B"/>
    <w:rsid w:val="00877B5A"/>
    <w:rsid w:val="00877E9F"/>
    <w:rsid w:val="00877EB7"/>
    <w:rsid w:val="00877FCE"/>
    <w:rsid w:val="00880205"/>
    <w:rsid w:val="008805A4"/>
    <w:rsid w:val="00880A36"/>
    <w:rsid w:val="008811E7"/>
    <w:rsid w:val="00881272"/>
    <w:rsid w:val="008812E9"/>
    <w:rsid w:val="008819C5"/>
    <w:rsid w:val="00881E1E"/>
    <w:rsid w:val="008822DE"/>
    <w:rsid w:val="00882667"/>
    <w:rsid w:val="008828E3"/>
    <w:rsid w:val="00882A6C"/>
    <w:rsid w:val="0088335D"/>
    <w:rsid w:val="00883515"/>
    <w:rsid w:val="00883597"/>
    <w:rsid w:val="00883815"/>
    <w:rsid w:val="00883818"/>
    <w:rsid w:val="00883A22"/>
    <w:rsid w:val="0088426A"/>
    <w:rsid w:val="00884340"/>
    <w:rsid w:val="0088448A"/>
    <w:rsid w:val="00884A9D"/>
    <w:rsid w:val="00884BB7"/>
    <w:rsid w:val="00884D51"/>
    <w:rsid w:val="00884E16"/>
    <w:rsid w:val="00885128"/>
    <w:rsid w:val="008853FA"/>
    <w:rsid w:val="00885474"/>
    <w:rsid w:val="008858B1"/>
    <w:rsid w:val="00885C3D"/>
    <w:rsid w:val="008860E8"/>
    <w:rsid w:val="00886170"/>
    <w:rsid w:val="008863FE"/>
    <w:rsid w:val="00886454"/>
    <w:rsid w:val="00886512"/>
    <w:rsid w:val="00886718"/>
    <w:rsid w:val="008868AC"/>
    <w:rsid w:val="00886A26"/>
    <w:rsid w:val="00886BFE"/>
    <w:rsid w:val="00886C00"/>
    <w:rsid w:val="0088743E"/>
    <w:rsid w:val="0088773D"/>
    <w:rsid w:val="00887801"/>
    <w:rsid w:val="00887875"/>
    <w:rsid w:val="00887A2A"/>
    <w:rsid w:val="00887AE3"/>
    <w:rsid w:val="00887B4D"/>
    <w:rsid w:val="00887FA1"/>
    <w:rsid w:val="008900F7"/>
    <w:rsid w:val="008903CE"/>
    <w:rsid w:val="00891995"/>
    <w:rsid w:val="00891D01"/>
    <w:rsid w:val="00891E24"/>
    <w:rsid w:val="00891F5E"/>
    <w:rsid w:val="00892124"/>
    <w:rsid w:val="008924E5"/>
    <w:rsid w:val="008926D8"/>
    <w:rsid w:val="008926F4"/>
    <w:rsid w:val="0089299E"/>
    <w:rsid w:val="008929D3"/>
    <w:rsid w:val="00892CDB"/>
    <w:rsid w:val="00892F71"/>
    <w:rsid w:val="00893397"/>
    <w:rsid w:val="00893575"/>
    <w:rsid w:val="00893591"/>
    <w:rsid w:val="00893C0C"/>
    <w:rsid w:val="00893C60"/>
    <w:rsid w:val="00893DCD"/>
    <w:rsid w:val="008940CB"/>
    <w:rsid w:val="00894665"/>
    <w:rsid w:val="008949B7"/>
    <w:rsid w:val="00894E73"/>
    <w:rsid w:val="0089564D"/>
    <w:rsid w:val="00895835"/>
    <w:rsid w:val="008958A9"/>
    <w:rsid w:val="00895D32"/>
    <w:rsid w:val="00895D3D"/>
    <w:rsid w:val="00895F55"/>
    <w:rsid w:val="0089602C"/>
    <w:rsid w:val="008961AF"/>
    <w:rsid w:val="0089623F"/>
    <w:rsid w:val="00896627"/>
    <w:rsid w:val="00896A00"/>
    <w:rsid w:val="00896CC6"/>
    <w:rsid w:val="00896F67"/>
    <w:rsid w:val="0089701B"/>
    <w:rsid w:val="00897087"/>
    <w:rsid w:val="008971A5"/>
    <w:rsid w:val="00897215"/>
    <w:rsid w:val="0089728A"/>
    <w:rsid w:val="00897B6B"/>
    <w:rsid w:val="00897EF3"/>
    <w:rsid w:val="008A0031"/>
    <w:rsid w:val="008A0301"/>
    <w:rsid w:val="008A0730"/>
    <w:rsid w:val="008A07B0"/>
    <w:rsid w:val="008A10C8"/>
    <w:rsid w:val="008A1A1D"/>
    <w:rsid w:val="008A2145"/>
    <w:rsid w:val="008A25B6"/>
    <w:rsid w:val="008A26F4"/>
    <w:rsid w:val="008A2B59"/>
    <w:rsid w:val="008A2DAB"/>
    <w:rsid w:val="008A2E46"/>
    <w:rsid w:val="008A2EE3"/>
    <w:rsid w:val="008A3390"/>
    <w:rsid w:val="008A3502"/>
    <w:rsid w:val="008A35FC"/>
    <w:rsid w:val="008A36BB"/>
    <w:rsid w:val="008A399F"/>
    <w:rsid w:val="008A3D7F"/>
    <w:rsid w:val="008A413E"/>
    <w:rsid w:val="008A45A4"/>
    <w:rsid w:val="008A47F1"/>
    <w:rsid w:val="008A4A41"/>
    <w:rsid w:val="008A4ACC"/>
    <w:rsid w:val="008A4CCF"/>
    <w:rsid w:val="008A4EB9"/>
    <w:rsid w:val="008A5776"/>
    <w:rsid w:val="008A5A4B"/>
    <w:rsid w:val="008A5F46"/>
    <w:rsid w:val="008A6132"/>
    <w:rsid w:val="008A62AD"/>
    <w:rsid w:val="008A6409"/>
    <w:rsid w:val="008A6762"/>
    <w:rsid w:val="008A692C"/>
    <w:rsid w:val="008A6A00"/>
    <w:rsid w:val="008A6C6D"/>
    <w:rsid w:val="008A6FBF"/>
    <w:rsid w:val="008A704F"/>
    <w:rsid w:val="008A73FC"/>
    <w:rsid w:val="008A7447"/>
    <w:rsid w:val="008A751C"/>
    <w:rsid w:val="008A7802"/>
    <w:rsid w:val="008A7AE1"/>
    <w:rsid w:val="008A7D28"/>
    <w:rsid w:val="008A7D73"/>
    <w:rsid w:val="008B0940"/>
    <w:rsid w:val="008B09C9"/>
    <w:rsid w:val="008B0A96"/>
    <w:rsid w:val="008B0ADD"/>
    <w:rsid w:val="008B148A"/>
    <w:rsid w:val="008B1AEE"/>
    <w:rsid w:val="008B1C6B"/>
    <w:rsid w:val="008B1CC5"/>
    <w:rsid w:val="008B1D0E"/>
    <w:rsid w:val="008B1EA9"/>
    <w:rsid w:val="008B21FD"/>
    <w:rsid w:val="008B23AD"/>
    <w:rsid w:val="008B2682"/>
    <w:rsid w:val="008B2790"/>
    <w:rsid w:val="008B2A4B"/>
    <w:rsid w:val="008B2C93"/>
    <w:rsid w:val="008B2CF0"/>
    <w:rsid w:val="008B2F65"/>
    <w:rsid w:val="008B317A"/>
    <w:rsid w:val="008B31FE"/>
    <w:rsid w:val="008B3557"/>
    <w:rsid w:val="008B371C"/>
    <w:rsid w:val="008B3945"/>
    <w:rsid w:val="008B4B16"/>
    <w:rsid w:val="008B4F2E"/>
    <w:rsid w:val="008B50BF"/>
    <w:rsid w:val="008B54E8"/>
    <w:rsid w:val="008B561C"/>
    <w:rsid w:val="008B59C5"/>
    <w:rsid w:val="008B6417"/>
    <w:rsid w:val="008B65A1"/>
    <w:rsid w:val="008B717D"/>
    <w:rsid w:val="008B719E"/>
    <w:rsid w:val="008B7218"/>
    <w:rsid w:val="008B7427"/>
    <w:rsid w:val="008B762D"/>
    <w:rsid w:val="008B7818"/>
    <w:rsid w:val="008B79A7"/>
    <w:rsid w:val="008C04AB"/>
    <w:rsid w:val="008C0669"/>
    <w:rsid w:val="008C066D"/>
    <w:rsid w:val="008C10E9"/>
    <w:rsid w:val="008C1494"/>
    <w:rsid w:val="008C1575"/>
    <w:rsid w:val="008C1929"/>
    <w:rsid w:val="008C1999"/>
    <w:rsid w:val="008C1A26"/>
    <w:rsid w:val="008C1A68"/>
    <w:rsid w:val="008C1CCD"/>
    <w:rsid w:val="008C1CE4"/>
    <w:rsid w:val="008C2287"/>
    <w:rsid w:val="008C25B9"/>
    <w:rsid w:val="008C2630"/>
    <w:rsid w:val="008C276C"/>
    <w:rsid w:val="008C277F"/>
    <w:rsid w:val="008C27C3"/>
    <w:rsid w:val="008C2A6E"/>
    <w:rsid w:val="008C2C23"/>
    <w:rsid w:val="008C3059"/>
    <w:rsid w:val="008C3231"/>
    <w:rsid w:val="008C32CF"/>
    <w:rsid w:val="008C332D"/>
    <w:rsid w:val="008C344F"/>
    <w:rsid w:val="008C3859"/>
    <w:rsid w:val="008C3BAE"/>
    <w:rsid w:val="008C3E51"/>
    <w:rsid w:val="008C3E8A"/>
    <w:rsid w:val="008C437F"/>
    <w:rsid w:val="008C4406"/>
    <w:rsid w:val="008C45C9"/>
    <w:rsid w:val="008C48CE"/>
    <w:rsid w:val="008C4CE6"/>
    <w:rsid w:val="008C4E2A"/>
    <w:rsid w:val="008C4E43"/>
    <w:rsid w:val="008C4E44"/>
    <w:rsid w:val="008C4F62"/>
    <w:rsid w:val="008C529E"/>
    <w:rsid w:val="008C5E4D"/>
    <w:rsid w:val="008C6213"/>
    <w:rsid w:val="008C647E"/>
    <w:rsid w:val="008C6517"/>
    <w:rsid w:val="008C662C"/>
    <w:rsid w:val="008C6994"/>
    <w:rsid w:val="008C6AF7"/>
    <w:rsid w:val="008C6CD7"/>
    <w:rsid w:val="008C6E9B"/>
    <w:rsid w:val="008C7261"/>
    <w:rsid w:val="008D01C4"/>
    <w:rsid w:val="008D051B"/>
    <w:rsid w:val="008D07EF"/>
    <w:rsid w:val="008D0D95"/>
    <w:rsid w:val="008D10CD"/>
    <w:rsid w:val="008D10F9"/>
    <w:rsid w:val="008D137B"/>
    <w:rsid w:val="008D18A9"/>
    <w:rsid w:val="008D1947"/>
    <w:rsid w:val="008D1BFE"/>
    <w:rsid w:val="008D1E2F"/>
    <w:rsid w:val="008D1ED8"/>
    <w:rsid w:val="008D21F7"/>
    <w:rsid w:val="008D22DD"/>
    <w:rsid w:val="008D2352"/>
    <w:rsid w:val="008D2609"/>
    <w:rsid w:val="008D2778"/>
    <w:rsid w:val="008D2A24"/>
    <w:rsid w:val="008D2C1E"/>
    <w:rsid w:val="008D2DB3"/>
    <w:rsid w:val="008D3035"/>
    <w:rsid w:val="008D31AC"/>
    <w:rsid w:val="008D3265"/>
    <w:rsid w:val="008D34F5"/>
    <w:rsid w:val="008D37EE"/>
    <w:rsid w:val="008D3C08"/>
    <w:rsid w:val="008D3C53"/>
    <w:rsid w:val="008D400C"/>
    <w:rsid w:val="008D4416"/>
    <w:rsid w:val="008D4515"/>
    <w:rsid w:val="008D4647"/>
    <w:rsid w:val="008D4D7F"/>
    <w:rsid w:val="008D573A"/>
    <w:rsid w:val="008D5A77"/>
    <w:rsid w:val="008D5BAD"/>
    <w:rsid w:val="008D6245"/>
    <w:rsid w:val="008D6460"/>
    <w:rsid w:val="008D6767"/>
    <w:rsid w:val="008D70A7"/>
    <w:rsid w:val="008D72C6"/>
    <w:rsid w:val="008D7586"/>
    <w:rsid w:val="008D7606"/>
    <w:rsid w:val="008D7676"/>
    <w:rsid w:val="008D76F0"/>
    <w:rsid w:val="008D78F8"/>
    <w:rsid w:val="008E0347"/>
    <w:rsid w:val="008E05FC"/>
    <w:rsid w:val="008E0DF3"/>
    <w:rsid w:val="008E0F2C"/>
    <w:rsid w:val="008E1686"/>
    <w:rsid w:val="008E179E"/>
    <w:rsid w:val="008E19BB"/>
    <w:rsid w:val="008E1BAD"/>
    <w:rsid w:val="008E1BE3"/>
    <w:rsid w:val="008E1DE7"/>
    <w:rsid w:val="008E2164"/>
    <w:rsid w:val="008E23DD"/>
    <w:rsid w:val="008E24E2"/>
    <w:rsid w:val="008E2680"/>
    <w:rsid w:val="008E2A20"/>
    <w:rsid w:val="008E2A5A"/>
    <w:rsid w:val="008E2B73"/>
    <w:rsid w:val="008E2EF2"/>
    <w:rsid w:val="008E33F4"/>
    <w:rsid w:val="008E36C2"/>
    <w:rsid w:val="008E36DE"/>
    <w:rsid w:val="008E3BFE"/>
    <w:rsid w:val="008E3E58"/>
    <w:rsid w:val="008E3F53"/>
    <w:rsid w:val="008E400A"/>
    <w:rsid w:val="008E400D"/>
    <w:rsid w:val="008E44BD"/>
    <w:rsid w:val="008E45A7"/>
    <w:rsid w:val="008E473D"/>
    <w:rsid w:val="008E4799"/>
    <w:rsid w:val="008E47AD"/>
    <w:rsid w:val="008E4A5A"/>
    <w:rsid w:val="008E5223"/>
    <w:rsid w:val="008E595B"/>
    <w:rsid w:val="008E5B84"/>
    <w:rsid w:val="008E5D24"/>
    <w:rsid w:val="008E5F2D"/>
    <w:rsid w:val="008E654D"/>
    <w:rsid w:val="008E6A79"/>
    <w:rsid w:val="008E6D64"/>
    <w:rsid w:val="008E74F5"/>
    <w:rsid w:val="008E7541"/>
    <w:rsid w:val="008E75D8"/>
    <w:rsid w:val="008E7C49"/>
    <w:rsid w:val="008E7EFC"/>
    <w:rsid w:val="008F05A5"/>
    <w:rsid w:val="008F0A69"/>
    <w:rsid w:val="008F0B67"/>
    <w:rsid w:val="008F0EBE"/>
    <w:rsid w:val="008F0EC8"/>
    <w:rsid w:val="008F13D2"/>
    <w:rsid w:val="008F15FB"/>
    <w:rsid w:val="008F1AAA"/>
    <w:rsid w:val="008F1F6F"/>
    <w:rsid w:val="008F2429"/>
    <w:rsid w:val="008F242D"/>
    <w:rsid w:val="008F2569"/>
    <w:rsid w:val="008F297B"/>
    <w:rsid w:val="008F3237"/>
    <w:rsid w:val="008F341A"/>
    <w:rsid w:val="008F34EF"/>
    <w:rsid w:val="008F3511"/>
    <w:rsid w:val="008F3561"/>
    <w:rsid w:val="008F360C"/>
    <w:rsid w:val="008F39B9"/>
    <w:rsid w:val="008F3B91"/>
    <w:rsid w:val="008F3D62"/>
    <w:rsid w:val="008F3F11"/>
    <w:rsid w:val="008F4161"/>
    <w:rsid w:val="008F462D"/>
    <w:rsid w:val="008F462F"/>
    <w:rsid w:val="008F515B"/>
    <w:rsid w:val="008F52B3"/>
    <w:rsid w:val="008F53E3"/>
    <w:rsid w:val="008F54C5"/>
    <w:rsid w:val="008F554F"/>
    <w:rsid w:val="008F564F"/>
    <w:rsid w:val="008F5905"/>
    <w:rsid w:val="008F5974"/>
    <w:rsid w:val="008F59FC"/>
    <w:rsid w:val="008F5B5E"/>
    <w:rsid w:val="008F6151"/>
    <w:rsid w:val="008F61DB"/>
    <w:rsid w:val="008F6257"/>
    <w:rsid w:val="008F6296"/>
    <w:rsid w:val="008F6499"/>
    <w:rsid w:val="008F6B00"/>
    <w:rsid w:val="008F6FA9"/>
    <w:rsid w:val="008F7254"/>
    <w:rsid w:val="008F743E"/>
    <w:rsid w:val="008F7D46"/>
    <w:rsid w:val="009000C4"/>
    <w:rsid w:val="00900238"/>
    <w:rsid w:val="00900663"/>
    <w:rsid w:val="009007AF"/>
    <w:rsid w:val="009008E3"/>
    <w:rsid w:val="00900BC8"/>
    <w:rsid w:val="00900F7F"/>
    <w:rsid w:val="00901481"/>
    <w:rsid w:val="0090193A"/>
    <w:rsid w:val="00901A24"/>
    <w:rsid w:val="00901A7B"/>
    <w:rsid w:val="00901AC3"/>
    <w:rsid w:val="00901D4E"/>
    <w:rsid w:val="00901D50"/>
    <w:rsid w:val="00901E59"/>
    <w:rsid w:val="0090202C"/>
    <w:rsid w:val="0090207E"/>
    <w:rsid w:val="0090227E"/>
    <w:rsid w:val="0090282E"/>
    <w:rsid w:val="009028E7"/>
    <w:rsid w:val="00902D00"/>
    <w:rsid w:val="00903267"/>
    <w:rsid w:val="0090327A"/>
    <w:rsid w:val="009032ED"/>
    <w:rsid w:val="009036DD"/>
    <w:rsid w:val="009037D2"/>
    <w:rsid w:val="00903907"/>
    <w:rsid w:val="00903E2E"/>
    <w:rsid w:val="009042A8"/>
    <w:rsid w:val="0090440A"/>
    <w:rsid w:val="0090454B"/>
    <w:rsid w:val="0090472B"/>
    <w:rsid w:val="00904BC1"/>
    <w:rsid w:val="00904C53"/>
    <w:rsid w:val="00904D38"/>
    <w:rsid w:val="00905180"/>
    <w:rsid w:val="009052D9"/>
    <w:rsid w:val="00905BE3"/>
    <w:rsid w:val="00905D26"/>
    <w:rsid w:val="00906088"/>
    <w:rsid w:val="00906494"/>
    <w:rsid w:val="00906604"/>
    <w:rsid w:val="0090680F"/>
    <w:rsid w:val="00907979"/>
    <w:rsid w:val="009100DF"/>
    <w:rsid w:val="009103B3"/>
    <w:rsid w:val="00910B08"/>
    <w:rsid w:val="00910CA2"/>
    <w:rsid w:val="00911516"/>
    <w:rsid w:val="00911B7C"/>
    <w:rsid w:val="00911DD5"/>
    <w:rsid w:val="00911F7E"/>
    <w:rsid w:val="009121DF"/>
    <w:rsid w:val="009122D0"/>
    <w:rsid w:val="00912307"/>
    <w:rsid w:val="00912CCB"/>
    <w:rsid w:val="00912E2B"/>
    <w:rsid w:val="0091308E"/>
    <w:rsid w:val="00913374"/>
    <w:rsid w:val="00913389"/>
    <w:rsid w:val="0091384F"/>
    <w:rsid w:val="00913948"/>
    <w:rsid w:val="00913A57"/>
    <w:rsid w:val="00913CBC"/>
    <w:rsid w:val="00914014"/>
    <w:rsid w:val="00914223"/>
    <w:rsid w:val="00914260"/>
    <w:rsid w:val="009142B6"/>
    <w:rsid w:val="0091460E"/>
    <w:rsid w:val="009147E6"/>
    <w:rsid w:val="00915004"/>
    <w:rsid w:val="009156DD"/>
    <w:rsid w:val="00915A50"/>
    <w:rsid w:val="00915D18"/>
    <w:rsid w:val="00915D70"/>
    <w:rsid w:val="0091601D"/>
    <w:rsid w:val="0091622C"/>
    <w:rsid w:val="00916466"/>
    <w:rsid w:val="009165EA"/>
    <w:rsid w:val="009166BE"/>
    <w:rsid w:val="0091677A"/>
    <w:rsid w:val="0091679B"/>
    <w:rsid w:val="009169EC"/>
    <w:rsid w:val="00916E42"/>
    <w:rsid w:val="00916EBF"/>
    <w:rsid w:val="00917067"/>
    <w:rsid w:val="00917189"/>
    <w:rsid w:val="00917205"/>
    <w:rsid w:val="00917427"/>
    <w:rsid w:val="009175C4"/>
    <w:rsid w:val="00917715"/>
    <w:rsid w:val="009179FD"/>
    <w:rsid w:val="00920253"/>
    <w:rsid w:val="00920686"/>
    <w:rsid w:val="00920C3A"/>
    <w:rsid w:val="009213E8"/>
    <w:rsid w:val="00921468"/>
    <w:rsid w:val="00921A67"/>
    <w:rsid w:val="00921B0E"/>
    <w:rsid w:val="00921BC8"/>
    <w:rsid w:val="00921E12"/>
    <w:rsid w:val="00922117"/>
    <w:rsid w:val="00922195"/>
    <w:rsid w:val="00922494"/>
    <w:rsid w:val="00922EE4"/>
    <w:rsid w:val="00923355"/>
    <w:rsid w:val="009234A0"/>
    <w:rsid w:val="00923639"/>
    <w:rsid w:val="00923699"/>
    <w:rsid w:val="00923850"/>
    <w:rsid w:val="00923A7B"/>
    <w:rsid w:val="00923B02"/>
    <w:rsid w:val="00923B08"/>
    <w:rsid w:val="00923E54"/>
    <w:rsid w:val="00923EDC"/>
    <w:rsid w:val="00923F54"/>
    <w:rsid w:val="009247CC"/>
    <w:rsid w:val="00924C9D"/>
    <w:rsid w:val="00924D00"/>
    <w:rsid w:val="00925257"/>
    <w:rsid w:val="0092530C"/>
    <w:rsid w:val="0092551A"/>
    <w:rsid w:val="00925988"/>
    <w:rsid w:val="00925D04"/>
    <w:rsid w:val="00925F40"/>
    <w:rsid w:val="0092677F"/>
    <w:rsid w:val="00926784"/>
    <w:rsid w:val="00926A42"/>
    <w:rsid w:val="00926B12"/>
    <w:rsid w:val="00927584"/>
    <w:rsid w:val="009276CF"/>
    <w:rsid w:val="0092781F"/>
    <w:rsid w:val="009278D6"/>
    <w:rsid w:val="00927DC2"/>
    <w:rsid w:val="009303D3"/>
    <w:rsid w:val="0093068B"/>
    <w:rsid w:val="0093072A"/>
    <w:rsid w:val="00930C8E"/>
    <w:rsid w:val="00930CFB"/>
    <w:rsid w:val="009313A5"/>
    <w:rsid w:val="00931439"/>
    <w:rsid w:val="009317B9"/>
    <w:rsid w:val="00931B06"/>
    <w:rsid w:val="00931DB6"/>
    <w:rsid w:val="00932042"/>
    <w:rsid w:val="009320BD"/>
    <w:rsid w:val="0093248E"/>
    <w:rsid w:val="00932565"/>
    <w:rsid w:val="00932619"/>
    <w:rsid w:val="009326F9"/>
    <w:rsid w:val="00932823"/>
    <w:rsid w:val="009328AF"/>
    <w:rsid w:val="00932ADB"/>
    <w:rsid w:val="009337BA"/>
    <w:rsid w:val="00933E0E"/>
    <w:rsid w:val="00934096"/>
    <w:rsid w:val="0093423E"/>
    <w:rsid w:val="009342EB"/>
    <w:rsid w:val="00934493"/>
    <w:rsid w:val="0093471F"/>
    <w:rsid w:val="009348FB"/>
    <w:rsid w:val="009349D4"/>
    <w:rsid w:val="00934A9B"/>
    <w:rsid w:val="00934AD2"/>
    <w:rsid w:val="00935104"/>
    <w:rsid w:val="00935201"/>
    <w:rsid w:val="00935270"/>
    <w:rsid w:val="009354A9"/>
    <w:rsid w:val="009358B9"/>
    <w:rsid w:val="00935962"/>
    <w:rsid w:val="00935ADC"/>
    <w:rsid w:val="00936179"/>
    <w:rsid w:val="0093633C"/>
    <w:rsid w:val="0093633E"/>
    <w:rsid w:val="009365BC"/>
    <w:rsid w:val="009373EB"/>
    <w:rsid w:val="00937564"/>
    <w:rsid w:val="0093767A"/>
    <w:rsid w:val="009378E3"/>
    <w:rsid w:val="00937A74"/>
    <w:rsid w:val="00937AAE"/>
    <w:rsid w:val="00937CBB"/>
    <w:rsid w:val="00937D5F"/>
    <w:rsid w:val="00937DBC"/>
    <w:rsid w:val="00937DF4"/>
    <w:rsid w:val="009403AE"/>
    <w:rsid w:val="009404AF"/>
    <w:rsid w:val="00940580"/>
    <w:rsid w:val="00940A04"/>
    <w:rsid w:val="00940B69"/>
    <w:rsid w:val="0094100D"/>
    <w:rsid w:val="00941158"/>
    <w:rsid w:val="00941452"/>
    <w:rsid w:val="00941595"/>
    <w:rsid w:val="009417EA"/>
    <w:rsid w:val="00941BB8"/>
    <w:rsid w:val="00941BDE"/>
    <w:rsid w:val="00941DE2"/>
    <w:rsid w:val="009421D8"/>
    <w:rsid w:val="00942231"/>
    <w:rsid w:val="009428EB"/>
    <w:rsid w:val="0094295F"/>
    <w:rsid w:val="00942A34"/>
    <w:rsid w:val="00942B54"/>
    <w:rsid w:val="00942DCC"/>
    <w:rsid w:val="00942E68"/>
    <w:rsid w:val="00942ED2"/>
    <w:rsid w:val="00942F8B"/>
    <w:rsid w:val="00943131"/>
    <w:rsid w:val="00943413"/>
    <w:rsid w:val="009436EC"/>
    <w:rsid w:val="0094388B"/>
    <w:rsid w:val="00943BCD"/>
    <w:rsid w:val="00943D83"/>
    <w:rsid w:val="00943D91"/>
    <w:rsid w:val="00943E81"/>
    <w:rsid w:val="00943F67"/>
    <w:rsid w:val="0094407C"/>
    <w:rsid w:val="00944980"/>
    <w:rsid w:val="00944C77"/>
    <w:rsid w:val="00944C9B"/>
    <w:rsid w:val="00944DD5"/>
    <w:rsid w:val="00945388"/>
    <w:rsid w:val="00945529"/>
    <w:rsid w:val="00945806"/>
    <w:rsid w:val="00945DBD"/>
    <w:rsid w:val="00945ED3"/>
    <w:rsid w:val="009460D0"/>
    <w:rsid w:val="009461EF"/>
    <w:rsid w:val="0094626A"/>
    <w:rsid w:val="00946440"/>
    <w:rsid w:val="00946714"/>
    <w:rsid w:val="00946CDB"/>
    <w:rsid w:val="0094706F"/>
    <w:rsid w:val="009470C4"/>
    <w:rsid w:val="00947292"/>
    <w:rsid w:val="00947854"/>
    <w:rsid w:val="0094785E"/>
    <w:rsid w:val="00947E31"/>
    <w:rsid w:val="00950632"/>
    <w:rsid w:val="00950834"/>
    <w:rsid w:val="009508AF"/>
    <w:rsid w:val="009508DB"/>
    <w:rsid w:val="00950916"/>
    <w:rsid w:val="0095093C"/>
    <w:rsid w:val="00950AE1"/>
    <w:rsid w:val="00951377"/>
    <w:rsid w:val="009515CA"/>
    <w:rsid w:val="009516BF"/>
    <w:rsid w:val="00951B66"/>
    <w:rsid w:val="00951D8F"/>
    <w:rsid w:val="00951DC5"/>
    <w:rsid w:val="0095212E"/>
    <w:rsid w:val="00952167"/>
    <w:rsid w:val="009522A5"/>
    <w:rsid w:val="00952394"/>
    <w:rsid w:val="0095289E"/>
    <w:rsid w:val="00952926"/>
    <w:rsid w:val="00952BA3"/>
    <w:rsid w:val="00952FB0"/>
    <w:rsid w:val="00953017"/>
    <w:rsid w:val="009532DD"/>
    <w:rsid w:val="00953510"/>
    <w:rsid w:val="0095353B"/>
    <w:rsid w:val="0095361F"/>
    <w:rsid w:val="00953649"/>
    <w:rsid w:val="00953660"/>
    <w:rsid w:val="0095395F"/>
    <w:rsid w:val="00953974"/>
    <w:rsid w:val="00953D4A"/>
    <w:rsid w:val="00953ED9"/>
    <w:rsid w:val="00953F89"/>
    <w:rsid w:val="00954151"/>
    <w:rsid w:val="009542FA"/>
    <w:rsid w:val="00954431"/>
    <w:rsid w:val="00954769"/>
    <w:rsid w:val="009549AB"/>
    <w:rsid w:val="00954B9F"/>
    <w:rsid w:val="00954C85"/>
    <w:rsid w:val="009550DD"/>
    <w:rsid w:val="00955772"/>
    <w:rsid w:val="00955820"/>
    <w:rsid w:val="00955861"/>
    <w:rsid w:val="009559C7"/>
    <w:rsid w:val="00955D9D"/>
    <w:rsid w:val="0095633B"/>
    <w:rsid w:val="009567C1"/>
    <w:rsid w:val="00956AA4"/>
    <w:rsid w:val="00956AA9"/>
    <w:rsid w:val="0095707D"/>
    <w:rsid w:val="00957286"/>
    <w:rsid w:val="009577C0"/>
    <w:rsid w:val="00957AD4"/>
    <w:rsid w:val="00957BE9"/>
    <w:rsid w:val="00957CC8"/>
    <w:rsid w:val="0096033B"/>
    <w:rsid w:val="00960362"/>
    <w:rsid w:val="009603B6"/>
    <w:rsid w:val="00960A91"/>
    <w:rsid w:val="00960EAC"/>
    <w:rsid w:val="00960F04"/>
    <w:rsid w:val="00960F2E"/>
    <w:rsid w:val="00961286"/>
    <w:rsid w:val="009613F2"/>
    <w:rsid w:val="00961CD3"/>
    <w:rsid w:val="00961CF9"/>
    <w:rsid w:val="00961FEB"/>
    <w:rsid w:val="00962053"/>
    <w:rsid w:val="00962198"/>
    <w:rsid w:val="009621E3"/>
    <w:rsid w:val="009624E8"/>
    <w:rsid w:val="0096276F"/>
    <w:rsid w:val="00962805"/>
    <w:rsid w:val="00962954"/>
    <w:rsid w:val="0096299F"/>
    <w:rsid w:val="00962FBC"/>
    <w:rsid w:val="009633A4"/>
    <w:rsid w:val="009634CF"/>
    <w:rsid w:val="00963802"/>
    <w:rsid w:val="0096382C"/>
    <w:rsid w:val="00963917"/>
    <w:rsid w:val="00963A1A"/>
    <w:rsid w:val="00963C6E"/>
    <w:rsid w:val="009648F6"/>
    <w:rsid w:val="0096497E"/>
    <w:rsid w:val="00964C4C"/>
    <w:rsid w:val="00964C6F"/>
    <w:rsid w:val="00964E47"/>
    <w:rsid w:val="009651D8"/>
    <w:rsid w:val="009652FD"/>
    <w:rsid w:val="009653CA"/>
    <w:rsid w:val="00965600"/>
    <w:rsid w:val="00965722"/>
    <w:rsid w:val="00965EA8"/>
    <w:rsid w:val="00965FED"/>
    <w:rsid w:val="009661C5"/>
    <w:rsid w:val="00966565"/>
    <w:rsid w:val="00966681"/>
    <w:rsid w:val="00966A74"/>
    <w:rsid w:val="00966C9F"/>
    <w:rsid w:val="00966CA6"/>
    <w:rsid w:val="0096715A"/>
    <w:rsid w:val="0096777B"/>
    <w:rsid w:val="0096784B"/>
    <w:rsid w:val="009678D5"/>
    <w:rsid w:val="00967A77"/>
    <w:rsid w:val="00967C17"/>
    <w:rsid w:val="00967D6D"/>
    <w:rsid w:val="00967F70"/>
    <w:rsid w:val="00967FD4"/>
    <w:rsid w:val="0096AA1A"/>
    <w:rsid w:val="0097000E"/>
    <w:rsid w:val="009702C3"/>
    <w:rsid w:val="009703C1"/>
    <w:rsid w:val="00970493"/>
    <w:rsid w:val="009704F4"/>
    <w:rsid w:val="00970570"/>
    <w:rsid w:val="00970BEA"/>
    <w:rsid w:val="00970E0A"/>
    <w:rsid w:val="009714EC"/>
    <w:rsid w:val="009717E3"/>
    <w:rsid w:val="00971E9F"/>
    <w:rsid w:val="00972884"/>
    <w:rsid w:val="00972B8D"/>
    <w:rsid w:val="00973081"/>
    <w:rsid w:val="009736A2"/>
    <w:rsid w:val="00973EA7"/>
    <w:rsid w:val="00973ED3"/>
    <w:rsid w:val="00973F1D"/>
    <w:rsid w:val="0097416D"/>
    <w:rsid w:val="009742C7"/>
    <w:rsid w:val="009742DA"/>
    <w:rsid w:val="009743D1"/>
    <w:rsid w:val="00974790"/>
    <w:rsid w:val="00974953"/>
    <w:rsid w:val="00974ADF"/>
    <w:rsid w:val="00974B72"/>
    <w:rsid w:val="00974B8E"/>
    <w:rsid w:val="00974BEE"/>
    <w:rsid w:val="00974C7D"/>
    <w:rsid w:val="00974E41"/>
    <w:rsid w:val="00974EF1"/>
    <w:rsid w:val="00975548"/>
    <w:rsid w:val="009755D7"/>
    <w:rsid w:val="00975A9C"/>
    <w:rsid w:val="009760C5"/>
    <w:rsid w:val="0097653C"/>
    <w:rsid w:val="009765DD"/>
    <w:rsid w:val="00976877"/>
    <w:rsid w:val="009769DA"/>
    <w:rsid w:val="00976CFB"/>
    <w:rsid w:val="00976D04"/>
    <w:rsid w:val="00976DCC"/>
    <w:rsid w:val="00976F80"/>
    <w:rsid w:val="00977050"/>
    <w:rsid w:val="009770B0"/>
    <w:rsid w:val="00977149"/>
    <w:rsid w:val="0097758D"/>
    <w:rsid w:val="009775F5"/>
    <w:rsid w:val="00977FBA"/>
    <w:rsid w:val="0098009C"/>
    <w:rsid w:val="00980502"/>
    <w:rsid w:val="00980504"/>
    <w:rsid w:val="0098054A"/>
    <w:rsid w:val="00980A3F"/>
    <w:rsid w:val="00980FEB"/>
    <w:rsid w:val="009811D5"/>
    <w:rsid w:val="009815DA"/>
    <w:rsid w:val="009818E0"/>
    <w:rsid w:val="00981BB8"/>
    <w:rsid w:val="00981F31"/>
    <w:rsid w:val="00982202"/>
    <w:rsid w:val="00982386"/>
    <w:rsid w:val="00982652"/>
    <w:rsid w:val="00982F3B"/>
    <w:rsid w:val="00983095"/>
    <w:rsid w:val="00983649"/>
    <w:rsid w:val="00983F3E"/>
    <w:rsid w:val="0098404E"/>
    <w:rsid w:val="0098407D"/>
    <w:rsid w:val="0098477E"/>
    <w:rsid w:val="00984A0B"/>
    <w:rsid w:val="00984EAA"/>
    <w:rsid w:val="00984F10"/>
    <w:rsid w:val="00985A3B"/>
    <w:rsid w:val="00985E65"/>
    <w:rsid w:val="0098648C"/>
    <w:rsid w:val="00986525"/>
    <w:rsid w:val="0098669D"/>
    <w:rsid w:val="0098682F"/>
    <w:rsid w:val="009871C6"/>
    <w:rsid w:val="00987425"/>
    <w:rsid w:val="0098764A"/>
    <w:rsid w:val="00987789"/>
    <w:rsid w:val="009877F4"/>
    <w:rsid w:val="0098799A"/>
    <w:rsid w:val="0099062A"/>
    <w:rsid w:val="00990C56"/>
    <w:rsid w:val="00990E94"/>
    <w:rsid w:val="0099120F"/>
    <w:rsid w:val="009912D6"/>
    <w:rsid w:val="0099155D"/>
    <w:rsid w:val="0099158F"/>
    <w:rsid w:val="00991628"/>
    <w:rsid w:val="00991688"/>
    <w:rsid w:val="00991D4E"/>
    <w:rsid w:val="00991EE9"/>
    <w:rsid w:val="00991EF1"/>
    <w:rsid w:val="00992274"/>
    <w:rsid w:val="009923FA"/>
    <w:rsid w:val="00993002"/>
    <w:rsid w:val="009930B6"/>
    <w:rsid w:val="00993282"/>
    <w:rsid w:val="00993312"/>
    <w:rsid w:val="00993464"/>
    <w:rsid w:val="009934E4"/>
    <w:rsid w:val="009934FD"/>
    <w:rsid w:val="00993596"/>
    <w:rsid w:val="009939A8"/>
    <w:rsid w:val="00993B52"/>
    <w:rsid w:val="00993EB5"/>
    <w:rsid w:val="0099407B"/>
    <w:rsid w:val="009946AA"/>
    <w:rsid w:val="00994866"/>
    <w:rsid w:val="0099509B"/>
    <w:rsid w:val="0099523E"/>
    <w:rsid w:val="00995321"/>
    <w:rsid w:val="0099547D"/>
    <w:rsid w:val="009958EE"/>
    <w:rsid w:val="00995BB8"/>
    <w:rsid w:val="00995E10"/>
    <w:rsid w:val="0099659A"/>
    <w:rsid w:val="009965CD"/>
    <w:rsid w:val="009965D7"/>
    <w:rsid w:val="009968F0"/>
    <w:rsid w:val="00996928"/>
    <w:rsid w:val="00996938"/>
    <w:rsid w:val="00996981"/>
    <w:rsid w:val="00996C34"/>
    <w:rsid w:val="00996E50"/>
    <w:rsid w:val="009975DC"/>
    <w:rsid w:val="00997925"/>
    <w:rsid w:val="00997A5F"/>
    <w:rsid w:val="00997BCE"/>
    <w:rsid w:val="00997E97"/>
    <w:rsid w:val="00997EDC"/>
    <w:rsid w:val="009A00E2"/>
    <w:rsid w:val="009A06E7"/>
    <w:rsid w:val="009A09C0"/>
    <w:rsid w:val="009A0C1E"/>
    <w:rsid w:val="009A0EF0"/>
    <w:rsid w:val="009A101A"/>
    <w:rsid w:val="009A1651"/>
    <w:rsid w:val="009A19A8"/>
    <w:rsid w:val="009A1A4A"/>
    <w:rsid w:val="009A202A"/>
    <w:rsid w:val="009A248A"/>
    <w:rsid w:val="009A24BE"/>
    <w:rsid w:val="009A272F"/>
    <w:rsid w:val="009A2C5D"/>
    <w:rsid w:val="009A2F58"/>
    <w:rsid w:val="009A3720"/>
    <w:rsid w:val="009A3AA1"/>
    <w:rsid w:val="009A3E9F"/>
    <w:rsid w:val="009A3FDB"/>
    <w:rsid w:val="009A3FE7"/>
    <w:rsid w:val="009A4273"/>
    <w:rsid w:val="009A44D9"/>
    <w:rsid w:val="009A4521"/>
    <w:rsid w:val="009A4624"/>
    <w:rsid w:val="009A4B99"/>
    <w:rsid w:val="009A4E59"/>
    <w:rsid w:val="009A51CA"/>
    <w:rsid w:val="009A533E"/>
    <w:rsid w:val="009A5870"/>
    <w:rsid w:val="009A58A8"/>
    <w:rsid w:val="009A5E28"/>
    <w:rsid w:val="009A5E99"/>
    <w:rsid w:val="009A6196"/>
    <w:rsid w:val="009A6711"/>
    <w:rsid w:val="009A6B9E"/>
    <w:rsid w:val="009A6BA4"/>
    <w:rsid w:val="009A6D0E"/>
    <w:rsid w:val="009A6E60"/>
    <w:rsid w:val="009A721D"/>
    <w:rsid w:val="009A78FC"/>
    <w:rsid w:val="009A7AE2"/>
    <w:rsid w:val="009A7BB2"/>
    <w:rsid w:val="009A7FED"/>
    <w:rsid w:val="009B06A4"/>
    <w:rsid w:val="009B0818"/>
    <w:rsid w:val="009B084F"/>
    <w:rsid w:val="009B09AE"/>
    <w:rsid w:val="009B0BBD"/>
    <w:rsid w:val="009B0DBC"/>
    <w:rsid w:val="009B0EE7"/>
    <w:rsid w:val="009B106B"/>
    <w:rsid w:val="009B148C"/>
    <w:rsid w:val="009B163E"/>
    <w:rsid w:val="009B1AB6"/>
    <w:rsid w:val="009B1B9D"/>
    <w:rsid w:val="009B1DA0"/>
    <w:rsid w:val="009B1DAB"/>
    <w:rsid w:val="009B2338"/>
    <w:rsid w:val="009B2373"/>
    <w:rsid w:val="009B2916"/>
    <w:rsid w:val="009B2BF5"/>
    <w:rsid w:val="009B2C2C"/>
    <w:rsid w:val="009B2ED2"/>
    <w:rsid w:val="009B3125"/>
    <w:rsid w:val="009B3202"/>
    <w:rsid w:val="009B33F2"/>
    <w:rsid w:val="009B359F"/>
    <w:rsid w:val="009B37D9"/>
    <w:rsid w:val="009B390A"/>
    <w:rsid w:val="009B3C2E"/>
    <w:rsid w:val="009B3D01"/>
    <w:rsid w:val="009B447C"/>
    <w:rsid w:val="009B475E"/>
    <w:rsid w:val="009B4764"/>
    <w:rsid w:val="009B5029"/>
    <w:rsid w:val="009B559D"/>
    <w:rsid w:val="009B5860"/>
    <w:rsid w:val="009B5C05"/>
    <w:rsid w:val="009B5D13"/>
    <w:rsid w:val="009B5DEF"/>
    <w:rsid w:val="009B5F98"/>
    <w:rsid w:val="009B607F"/>
    <w:rsid w:val="009B60ED"/>
    <w:rsid w:val="009B6356"/>
    <w:rsid w:val="009B63E5"/>
    <w:rsid w:val="009B64B0"/>
    <w:rsid w:val="009B67C6"/>
    <w:rsid w:val="009B6A70"/>
    <w:rsid w:val="009B6D5B"/>
    <w:rsid w:val="009B6D6A"/>
    <w:rsid w:val="009B6DD1"/>
    <w:rsid w:val="009B7780"/>
    <w:rsid w:val="009B77FD"/>
    <w:rsid w:val="009B7D05"/>
    <w:rsid w:val="009B7DE4"/>
    <w:rsid w:val="009C012A"/>
    <w:rsid w:val="009C04AB"/>
    <w:rsid w:val="009C057F"/>
    <w:rsid w:val="009C061D"/>
    <w:rsid w:val="009C0921"/>
    <w:rsid w:val="009C0A43"/>
    <w:rsid w:val="009C0CB4"/>
    <w:rsid w:val="009C0E4E"/>
    <w:rsid w:val="009C10C2"/>
    <w:rsid w:val="009C1328"/>
    <w:rsid w:val="009C135E"/>
    <w:rsid w:val="009C1503"/>
    <w:rsid w:val="009C1513"/>
    <w:rsid w:val="009C16A4"/>
    <w:rsid w:val="009C1F79"/>
    <w:rsid w:val="009C2CBA"/>
    <w:rsid w:val="009C2D57"/>
    <w:rsid w:val="009C2F25"/>
    <w:rsid w:val="009C3009"/>
    <w:rsid w:val="009C3B98"/>
    <w:rsid w:val="009C3DBE"/>
    <w:rsid w:val="009C3E94"/>
    <w:rsid w:val="009C40AD"/>
    <w:rsid w:val="009C4A2F"/>
    <w:rsid w:val="009C4ABC"/>
    <w:rsid w:val="009C4B6F"/>
    <w:rsid w:val="009C4C90"/>
    <w:rsid w:val="009C4D4C"/>
    <w:rsid w:val="009C4EB2"/>
    <w:rsid w:val="009C523D"/>
    <w:rsid w:val="009C5350"/>
    <w:rsid w:val="009C5406"/>
    <w:rsid w:val="009C5612"/>
    <w:rsid w:val="009C5D08"/>
    <w:rsid w:val="009C612A"/>
    <w:rsid w:val="009C620B"/>
    <w:rsid w:val="009C6246"/>
    <w:rsid w:val="009C642E"/>
    <w:rsid w:val="009C671A"/>
    <w:rsid w:val="009C72B1"/>
    <w:rsid w:val="009C765F"/>
    <w:rsid w:val="009C7665"/>
    <w:rsid w:val="009C7B89"/>
    <w:rsid w:val="009C7C9E"/>
    <w:rsid w:val="009C7D5A"/>
    <w:rsid w:val="009D0129"/>
    <w:rsid w:val="009D052A"/>
    <w:rsid w:val="009D0B4C"/>
    <w:rsid w:val="009D103D"/>
    <w:rsid w:val="009D1169"/>
    <w:rsid w:val="009D1346"/>
    <w:rsid w:val="009D13AD"/>
    <w:rsid w:val="009D1695"/>
    <w:rsid w:val="009D1965"/>
    <w:rsid w:val="009D1DDB"/>
    <w:rsid w:val="009D1E46"/>
    <w:rsid w:val="009D1F88"/>
    <w:rsid w:val="009D2167"/>
    <w:rsid w:val="009D25E2"/>
    <w:rsid w:val="009D2E68"/>
    <w:rsid w:val="009D2E6D"/>
    <w:rsid w:val="009D3530"/>
    <w:rsid w:val="009D3745"/>
    <w:rsid w:val="009D3A39"/>
    <w:rsid w:val="009D3C13"/>
    <w:rsid w:val="009D3C37"/>
    <w:rsid w:val="009D3FDC"/>
    <w:rsid w:val="009D406C"/>
    <w:rsid w:val="009D48C4"/>
    <w:rsid w:val="009D4BE6"/>
    <w:rsid w:val="009D4E1D"/>
    <w:rsid w:val="009D5061"/>
    <w:rsid w:val="009D538B"/>
    <w:rsid w:val="009D543E"/>
    <w:rsid w:val="009D5500"/>
    <w:rsid w:val="009D5749"/>
    <w:rsid w:val="009D5BE1"/>
    <w:rsid w:val="009D5CF1"/>
    <w:rsid w:val="009D5D2D"/>
    <w:rsid w:val="009D5EEB"/>
    <w:rsid w:val="009D619D"/>
    <w:rsid w:val="009D6453"/>
    <w:rsid w:val="009D64F0"/>
    <w:rsid w:val="009D6D65"/>
    <w:rsid w:val="009D6D97"/>
    <w:rsid w:val="009D70A8"/>
    <w:rsid w:val="009D7224"/>
    <w:rsid w:val="009D7229"/>
    <w:rsid w:val="009D72EA"/>
    <w:rsid w:val="009D79EA"/>
    <w:rsid w:val="009D7D22"/>
    <w:rsid w:val="009D7DFB"/>
    <w:rsid w:val="009E04E3"/>
    <w:rsid w:val="009E0525"/>
    <w:rsid w:val="009E10CE"/>
    <w:rsid w:val="009E1217"/>
    <w:rsid w:val="009E15D1"/>
    <w:rsid w:val="009E19D9"/>
    <w:rsid w:val="009E1A42"/>
    <w:rsid w:val="009E1B15"/>
    <w:rsid w:val="009E1C0B"/>
    <w:rsid w:val="009E1D64"/>
    <w:rsid w:val="009E2056"/>
    <w:rsid w:val="009E20F7"/>
    <w:rsid w:val="009E22C2"/>
    <w:rsid w:val="009E2436"/>
    <w:rsid w:val="009E2645"/>
    <w:rsid w:val="009E2776"/>
    <w:rsid w:val="009E2C12"/>
    <w:rsid w:val="009E2CB3"/>
    <w:rsid w:val="009E2E13"/>
    <w:rsid w:val="009E3015"/>
    <w:rsid w:val="009E35EA"/>
    <w:rsid w:val="009E3837"/>
    <w:rsid w:val="009E3C72"/>
    <w:rsid w:val="009E3C7D"/>
    <w:rsid w:val="009E3E5C"/>
    <w:rsid w:val="009E3EDA"/>
    <w:rsid w:val="009E4176"/>
    <w:rsid w:val="009E44EC"/>
    <w:rsid w:val="009E49B1"/>
    <w:rsid w:val="009E4E18"/>
    <w:rsid w:val="009E4E38"/>
    <w:rsid w:val="009E4E95"/>
    <w:rsid w:val="009E52C5"/>
    <w:rsid w:val="009E57AD"/>
    <w:rsid w:val="009E5BCA"/>
    <w:rsid w:val="009E5C5C"/>
    <w:rsid w:val="009E5EA8"/>
    <w:rsid w:val="009E5F01"/>
    <w:rsid w:val="009E6107"/>
    <w:rsid w:val="009E683E"/>
    <w:rsid w:val="009E68E7"/>
    <w:rsid w:val="009E691A"/>
    <w:rsid w:val="009E6A2C"/>
    <w:rsid w:val="009E6AD2"/>
    <w:rsid w:val="009E6CC7"/>
    <w:rsid w:val="009E6D51"/>
    <w:rsid w:val="009E6DE2"/>
    <w:rsid w:val="009E711C"/>
    <w:rsid w:val="009E72AD"/>
    <w:rsid w:val="009E72C6"/>
    <w:rsid w:val="009E7487"/>
    <w:rsid w:val="009E7539"/>
    <w:rsid w:val="009E78C8"/>
    <w:rsid w:val="009E7900"/>
    <w:rsid w:val="009E7968"/>
    <w:rsid w:val="009E7E9B"/>
    <w:rsid w:val="009F0081"/>
    <w:rsid w:val="009F023D"/>
    <w:rsid w:val="009F0264"/>
    <w:rsid w:val="009F0844"/>
    <w:rsid w:val="009F09C8"/>
    <w:rsid w:val="009F0C2F"/>
    <w:rsid w:val="009F0D02"/>
    <w:rsid w:val="009F0D5D"/>
    <w:rsid w:val="009F0F15"/>
    <w:rsid w:val="009F10AC"/>
    <w:rsid w:val="009F1177"/>
    <w:rsid w:val="009F1450"/>
    <w:rsid w:val="009F17F3"/>
    <w:rsid w:val="009F19BC"/>
    <w:rsid w:val="009F1C0C"/>
    <w:rsid w:val="009F1C0D"/>
    <w:rsid w:val="009F2001"/>
    <w:rsid w:val="009F2464"/>
    <w:rsid w:val="009F2474"/>
    <w:rsid w:val="009F261E"/>
    <w:rsid w:val="009F262B"/>
    <w:rsid w:val="009F2758"/>
    <w:rsid w:val="009F3210"/>
    <w:rsid w:val="009F3363"/>
    <w:rsid w:val="009F34F4"/>
    <w:rsid w:val="009F351D"/>
    <w:rsid w:val="009F35EE"/>
    <w:rsid w:val="009F3D14"/>
    <w:rsid w:val="009F45B3"/>
    <w:rsid w:val="009F498C"/>
    <w:rsid w:val="009F4AAF"/>
    <w:rsid w:val="009F4DD7"/>
    <w:rsid w:val="009F55AC"/>
    <w:rsid w:val="009F5CF4"/>
    <w:rsid w:val="009F6546"/>
    <w:rsid w:val="009F6CB7"/>
    <w:rsid w:val="009F6D10"/>
    <w:rsid w:val="009F6FF5"/>
    <w:rsid w:val="009F7022"/>
    <w:rsid w:val="009F7389"/>
    <w:rsid w:val="009F73AC"/>
    <w:rsid w:val="009F76D2"/>
    <w:rsid w:val="009F7888"/>
    <w:rsid w:val="009F7C57"/>
    <w:rsid w:val="009F7EA9"/>
    <w:rsid w:val="009F7F79"/>
    <w:rsid w:val="00A00243"/>
    <w:rsid w:val="00A004D2"/>
    <w:rsid w:val="00A0062B"/>
    <w:rsid w:val="00A00CE7"/>
    <w:rsid w:val="00A00EF2"/>
    <w:rsid w:val="00A015D0"/>
    <w:rsid w:val="00A020A5"/>
    <w:rsid w:val="00A0237F"/>
    <w:rsid w:val="00A026B4"/>
    <w:rsid w:val="00A027B1"/>
    <w:rsid w:val="00A02BC4"/>
    <w:rsid w:val="00A02CBF"/>
    <w:rsid w:val="00A02E05"/>
    <w:rsid w:val="00A030E3"/>
    <w:rsid w:val="00A0313D"/>
    <w:rsid w:val="00A0344D"/>
    <w:rsid w:val="00A035D1"/>
    <w:rsid w:val="00A0361A"/>
    <w:rsid w:val="00A03AC8"/>
    <w:rsid w:val="00A03D49"/>
    <w:rsid w:val="00A03E75"/>
    <w:rsid w:val="00A0433C"/>
    <w:rsid w:val="00A04634"/>
    <w:rsid w:val="00A04908"/>
    <w:rsid w:val="00A04944"/>
    <w:rsid w:val="00A04BAC"/>
    <w:rsid w:val="00A04DFB"/>
    <w:rsid w:val="00A04E09"/>
    <w:rsid w:val="00A04EDD"/>
    <w:rsid w:val="00A0523C"/>
    <w:rsid w:val="00A05240"/>
    <w:rsid w:val="00A0564E"/>
    <w:rsid w:val="00A05A8D"/>
    <w:rsid w:val="00A05B57"/>
    <w:rsid w:val="00A05CC9"/>
    <w:rsid w:val="00A05D06"/>
    <w:rsid w:val="00A05D80"/>
    <w:rsid w:val="00A06422"/>
    <w:rsid w:val="00A0749A"/>
    <w:rsid w:val="00A07819"/>
    <w:rsid w:val="00A07CBC"/>
    <w:rsid w:val="00A07F9E"/>
    <w:rsid w:val="00A10614"/>
    <w:rsid w:val="00A10BA9"/>
    <w:rsid w:val="00A10BCE"/>
    <w:rsid w:val="00A10D1C"/>
    <w:rsid w:val="00A10D46"/>
    <w:rsid w:val="00A10D85"/>
    <w:rsid w:val="00A11180"/>
    <w:rsid w:val="00A11614"/>
    <w:rsid w:val="00A11683"/>
    <w:rsid w:val="00A118C3"/>
    <w:rsid w:val="00A11C25"/>
    <w:rsid w:val="00A11C50"/>
    <w:rsid w:val="00A11EE5"/>
    <w:rsid w:val="00A120CC"/>
    <w:rsid w:val="00A12313"/>
    <w:rsid w:val="00A12356"/>
    <w:rsid w:val="00A1269E"/>
    <w:rsid w:val="00A12921"/>
    <w:rsid w:val="00A12A26"/>
    <w:rsid w:val="00A12CF5"/>
    <w:rsid w:val="00A12E0D"/>
    <w:rsid w:val="00A12F07"/>
    <w:rsid w:val="00A137E5"/>
    <w:rsid w:val="00A138C7"/>
    <w:rsid w:val="00A13A13"/>
    <w:rsid w:val="00A13D03"/>
    <w:rsid w:val="00A13E13"/>
    <w:rsid w:val="00A13EA8"/>
    <w:rsid w:val="00A13FF8"/>
    <w:rsid w:val="00A14132"/>
    <w:rsid w:val="00A14175"/>
    <w:rsid w:val="00A1471C"/>
    <w:rsid w:val="00A1472E"/>
    <w:rsid w:val="00A14F64"/>
    <w:rsid w:val="00A14FF6"/>
    <w:rsid w:val="00A15214"/>
    <w:rsid w:val="00A155AD"/>
    <w:rsid w:val="00A155FA"/>
    <w:rsid w:val="00A1574D"/>
    <w:rsid w:val="00A157A3"/>
    <w:rsid w:val="00A15AD7"/>
    <w:rsid w:val="00A15F53"/>
    <w:rsid w:val="00A16758"/>
    <w:rsid w:val="00A167DB"/>
    <w:rsid w:val="00A16EEB"/>
    <w:rsid w:val="00A1713D"/>
    <w:rsid w:val="00A172BD"/>
    <w:rsid w:val="00A1741B"/>
    <w:rsid w:val="00A17497"/>
    <w:rsid w:val="00A17821"/>
    <w:rsid w:val="00A17857"/>
    <w:rsid w:val="00A17A30"/>
    <w:rsid w:val="00A17C0A"/>
    <w:rsid w:val="00A17D8B"/>
    <w:rsid w:val="00A17F39"/>
    <w:rsid w:val="00A20100"/>
    <w:rsid w:val="00A203EC"/>
    <w:rsid w:val="00A206AD"/>
    <w:rsid w:val="00A20FCE"/>
    <w:rsid w:val="00A213E4"/>
    <w:rsid w:val="00A218D7"/>
    <w:rsid w:val="00A21B01"/>
    <w:rsid w:val="00A21B62"/>
    <w:rsid w:val="00A21D5A"/>
    <w:rsid w:val="00A21DE8"/>
    <w:rsid w:val="00A22437"/>
    <w:rsid w:val="00A224BC"/>
    <w:rsid w:val="00A22C67"/>
    <w:rsid w:val="00A22D8D"/>
    <w:rsid w:val="00A22E25"/>
    <w:rsid w:val="00A23266"/>
    <w:rsid w:val="00A23C1C"/>
    <w:rsid w:val="00A23C8A"/>
    <w:rsid w:val="00A23D9F"/>
    <w:rsid w:val="00A23DE0"/>
    <w:rsid w:val="00A23EB5"/>
    <w:rsid w:val="00A23ED3"/>
    <w:rsid w:val="00A23ED8"/>
    <w:rsid w:val="00A23FE8"/>
    <w:rsid w:val="00A24114"/>
    <w:rsid w:val="00A24134"/>
    <w:rsid w:val="00A2416B"/>
    <w:rsid w:val="00A242A0"/>
    <w:rsid w:val="00A245A6"/>
    <w:rsid w:val="00A247AA"/>
    <w:rsid w:val="00A24853"/>
    <w:rsid w:val="00A24C2D"/>
    <w:rsid w:val="00A24D60"/>
    <w:rsid w:val="00A24E47"/>
    <w:rsid w:val="00A24EC0"/>
    <w:rsid w:val="00A24F78"/>
    <w:rsid w:val="00A2500F"/>
    <w:rsid w:val="00A25236"/>
    <w:rsid w:val="00A25689"/>
    <w:rsid w:val="00A259AD"/>
    <w:rsid w:val="00A25C1C"/>
    <w:rsid w:val="00A25E9A"/>
    <w:rsid w:val="00A25F21"/>
    <w:rsid w:val="00A26162"/>
    <w:rsid w:val="00A26343"/>
    <w:rsid w:val="00A264AC"/>
    <w:rsid w:val="00A2653B"/>
    <w:rsid w:val="00A2680D"/>
    <w:rsid w:val="00A26821"/>
    <w:rsid w:val="00A2685A"/>
    <w:rsid w:val="00A26E0A"/>
    <w:rsid w:val="00A26EEE"/>
    <w:rsid w:val="00A2704E"/>
    <w:rsid w:val="00A271F7"/>
    <w:rsid w:val="00A274B8"/>
    <w:rsid w:val="00A277C0"/>
    <w:rsid w:val="00A27809"/>
    <w:rsid w:val="00A278E3"/>
    <w:rsid w:val="00A27B0B"/>
    <w:rsid w:val="00A27C17"/>
    <w:rsid w:val="00A3010C"/>
    <w:rsid w:val="00A3046E"/>
    <w:rsid w:val="00A307DB"/>
    <w:rsid w:val="00A308AE"/>
    <w:rsid w:val="00A31817"/>
    <w:rsid w:val="00A3185E"/>
    <w:rsid w:val="00A32158"/>
    <w:rsid w:val="00A322A7"/>
    <w:rsid w:val="00A32526"/>
    <w:rsid w:val="00A32B78"/>
    <w:rsid w:val="00A32C7A"/>
    <w:rsid w:val="00A32D2E"/>
    <w:rsid w:val="00A333DC"/>
    <w:rsid w:val="00A33554"/>
    <w:rsid w:val="00A3376C"/>
    <w:rsid w:val="00A33AD1"/>
    <w:rsid w:val="00A33AEA"/>
    <w:rsid w:val="00A33B3E"/>
    <w:rsid w:val="00A33F02"/>
    <w:rsid w:val="00A3405B"/>
    <w:rsid w:val="00A3412A"/>
    <w:rsid w:val="00A34283"/>
    <w:rsid w:val="00A342CA"/>
    <w:rsid w:val="00A34955"/>
    <w:rsid w:val="00A351B7"/>
    <w:rsid w:val="00A3533D"/>
    <w:rsid w:val="00A35349"/>
    <w:rsid w:val="00A3577D"/>
    <w:rsid w:val="00A358B9"/>
    <w:rsid w:val="00A358CA"/>
    <w:rsid w:val="00A35B7D"/>
    <w:rsid w:val="00A35BA5"/>
    <w:rsid w:val="00A35C1F"/>
    <w:rsid w:val="00A35C7B"/>
    <w:rsid w:val="00A35C90"/>
    <w:rsid w:val="00A36787"/>
    <w:rsid w:val="00A36841"/>
    <w:rsid w:val="00A368D0"/>
    <w:rsid w:val="00A36A56"/>
    <w:rsid w:val="00A36ACF"/>
    <w:rsid w:val="00A36AE0"/>
    <w:rsid w:val="00A36BA2"/>
    <w:rsid w:val="00A36CE9"/>
    <w:rsid w:val="00A36F67"/>
    <w:rsid w:val="00A370A8"/>
    <w:rsid w:val="00A377D5"/>
    <w:rsid w:val="00A37B07"/>
    <w:rsid w:val="00A37D3D"/>
    <w:rsid w:val="00A37F2C"/>
    <w:rsid w:val="00A40005"/>
    <w:rsid w:val="00A40062"/>
    <w:rsid w:val="00A4057D"/>
    <w:rsid w:val="00A405DF"/>
    <w:rsid w:val="00A4090A"/>
    <w:rsid w:val="00A415FA"/>
    <w:rsid w:val="00A41B9F"/>
    <w:rsid w:val="00A4249E"/>
    <w:rsid w:val="00A427BB"/>
    <w:rsid w:val="00A42969"/>
    <w:rsid w:val="00A43323"/>
    <w:rsid w:val="00A43557"/>
    <w:rsid w:val="00A4362E"/>
    <w:rsid w:val="00A436AF"/>
    <w:rsid w:val="00A43A8D"/>
    <w:rsid w:val="00A43DDF"/>
    <w:rsid w:val="00A43F2A"/>
    <w:rsid w:val="00A44226"/>
    <w:rsid w:val="00A44309"/>
    <w:rsid w:val="00A445B7"/>
    <w:rsid w:val="00A445C2"/>
    <w:rsid w:val="00A449DF"/>
    <w:rsid w:val="00A44B4C"/>
    <w:rsid w:val="00A453F6"/>
    <w:rsid w:val="00A458E0"/>
    <w:rsid w:val="00A4597F"/>
    <w:rsid w:val="00A45DEE"/>
    <w:rsid w:val="00A460D2"/>
    <w:rsid w:val="00A46359"/>
    <w:rsid w:val="00A464DB"/>
    <w:rsid w:val="00A46942"/>
    <w:rsid w:val="00A47247"/>
    <w:rsid w:val="00A47978"/>
    <w:rsid w:val="00A47980"/>
    <w:rsid w:val="00A47B4C"/>
    <w:rsid w:val="00A47C4B"/>
    <w:rsid w:val="00A5011E"/>
    <w:rsid w:val="00A508D5"/>
    <w:rsid w:val="00A509E5"/>
    <w:rsid w:val="00A50CBD"/>
    <w:rsid w:val="00A50D84"/>
    <w:rsid w:val="00A50F66"/>
    <w:rsid w:val="00A51179"/>
    <w:rsid w:val="00A512B9"/>
    <w:rsid w:val="00A51416"/>
    <w:rsid w:val="00A514AE"/>
    <w:rsid w:val="00A51967"/>
    <w:rsid w:val="00A51993"/>
    <w:rsid w:val="00A51C68"/>
    <w:rsid w:val="00A52316"/>
    <w:rsid w:val="00A5242B"/>
    <w:rsid w:val="00A52461"/>
    <w:rsid w:val="00A52890"/>
    <w:rsid w:val="00A52B54"/>
    <w:rsid w:val="00A52C06"/>
    <w:rsid w:val="00A52E15"/>
    <w:rsid w:val="00A53102"/>
    <w:rsid w:val="00A53AB2"/>
    <w:rsid w:val="00A53B45"/>
    <w:rsid w:val="00A53EC5"/>
    <w:rsid w:val="00A54028"/>
    <w:rsid w:val="00A5433C"/>
    <w:rsid w:val="00A54AB9"/>
    <w:rsid w:val="00A54E11"/>
    <w:rsid w:val="00A553F8"/>
    <w:rsid w:val="00A55445"/>
    <w:rsid w:val="00A556CB"/>
    <w:rsid w:val="00A5577C"/>
    <w:rsid w:val="00A55A90"/>
    <w:rsid w:val="00A55B9C"/>
    <w:rsid w:val="00A55DFA"/>
    <w:rsid w:val="00A55EB0"/>
    <w:rsid w:val="00A56421"/>
    <w:rsid w:val="00A56470"/>
    <w:rsid w:val="00A565A4"/>
    <w:rsid w:val="00A56601"/>
    <w:rsid w:val="00A56703"/>
    <w:rsid w:val="00A56886"/>
    <w:rsid w:val="00A568DF"/>
    <w:rsid w:val="00A5692A"/>
    <w:rsid w:val="00A56E6E"/>
    <w:rsid w:val="00A56FA0"/>
    <w:rsid w:val="00A57119"/>
    <w:rsid w:val="00A57602"/>
    <w:rsid w:val="00A5771F"/>
    <w:rsid w:val="00A57E75"/>
    <w:rsid w:val="00A57F5D"/>
    <w:rsid w:val="00A6008B"/>
    <w:rsid w:val="00A60374"/>
    <w:rsid w:val="00A60387"/>
    <w:rsid w:val="00A6039F"/>
    <w:rsid w:val="00A60575"/>
    <w:rsid w:val="00A6067F"/>
    <w:rsid w:val="00A60A82"/>
    <w:rsid w:val="00A6107D"/>
    <w:rsid w:val="00A61097"/>
    <w:rsid w:val="00A612AD"/>
    <w:rsid w:val="00A613F7"/>
    <w:rsid w:val="00A615B2"/>
    <w:rsid w:val="00A615FF"/>
    <w:rsid w:val="00A61BDB"/>
    <w:rsid w:val="00A620C3"/>
    <w:rsid w:val="00A621CC"/>
    <w:rsid w:val="00A621F4"/>
    <w:rsid w:val="00A62297"/>
    <w:rsid w:val="00A6244C"/>
    <w:rsid w:val="00A627C2"/>
    <w:rsid w:val="00A6297B"/>
    <w:rsid w:val="00A63216"/>
    <w:rsid w:val="00A63439"/>
    <w:rsid w:val="00A63446"/>
    <w:rsid w:val="00A63670"/>
    <w:rsid w:val="00A636B4"/>
    <w:rsid w:val="00A638D9"/>
    <w:rsid w:val="00A641B8"/>
    <w:rsid w:val="00A647A7"/>
    <w:rsid w:val="00A64C93"/>
    <w:rsid w:val="00A64C97"/>
    <w:rsid w:val="00A64E1B"/>
    <w:rsid w:val="00A64F44"/>
    <w:rsid w:val="00A65023"/>
    <w:rsid w:val="00A65038"/>
    <w:rsid w:val="00A65659"/>
    <w:rsid w:val="00A65DC5"/>
    <w:rsid w:val="00A65FD5"/>
    <w:rsid w:val="00A661B2"/>
    <w:rsid w:val="00A661CD"/>
    <w:rsid w:val="00A662FD"/>
    <w:rsid w:val="00A66518"/>
    <w:rsid w:val="00A66A1E"/>
    <w:rsid w:val="00A66A28"/>
    <w:rsid w:val="00A66C3B"/>
    <w:rsid w:val="00A66C8D"/>
    <w:rsid w:val="00A670D0"/>
    <w:rsid w:val="00A670EF"/>
    <w:rsid w:val="00A67301"/>
    <w:rsid w:val="00A67C51"/>
    <w:rsid w:val="00A67EF8"/>
    <w:rsid w:val="00A67F2A"/>
    <w:rsid w:val="00A67FC3"/>
    <w:rsid w:val="00A70016"/>
    <w:rsid w:val="00A7006E"/>
    <w:rsid w:val="00A700A7"/>
    <w:rsid w:val="00A70146"/>
    <w:rsid w:val="00A7065C"/>
    <w:rsid w:val="00A706CF"/>
    <w:rsid w:val="00A7073A"/>
    <w:rsid w:val="00A70D95"/>
    <w:rsid w:val="00A70DD2"/>
    <w:rsid w:val="00A70EDE"/>
    <w:rsid w:val="00A7115F"/>
    <w:rsid w:val="00A711D9"/>
    <w:rsid w:val="00A71AB1"/>
    <w:rsid w:val="00A71C97"/>
    <w:rsid w:val="00A71CD0"/>
    <w:rsid w:val="00A7278D"/>
    <w:rsid w:val="00A72958"/>
    <w:rsid w:val="00A73134"/>
    <w:rsid w:val="00A73137"/>
    <w:rsid w:val="00A734B3"/>
    <w:rsid w:val="00A735CB"/>
    <w:rsid w:val="00A735D5"/>
    <w:rsid w:val="00A73712"/>
    <w:rsid w:val="00A73ACB"/>
    <w:rsid w:val="00A73DD7"/>
    <w:rsid w:val="00A74090"/>
    <w:rsid w:val="00A74221"/>
    <w:rsid w:val="00A7443D"/>
    <w:rsid w:val="00A74892"/>
    <w:rsid w:val="00A74950"/>
    <w:rsid w:val="00A74ABB"/>
    <w:rsid w:val="00A74E95"/>
    <w:rsid w:val="00A74E9A"/>
    <w:rsid w:val="00A75902"/>
    <w:rsid w:val="00A7597D"/>
    <w:rsid w:val="00A75DBB"/>
    <w:rsid w:val="00A75EEC"/>
    <w:rsid w:val="00A760F0"/>
    <w:rsid w:val="00A76199"/>
    <w:rsid w:val="00A7645C"/>
    <w:rsid w:val="00A7654D"/>
    <w:rsid w:val="00A7668A"/>
    <w:rsid w:val="00A7769C"/>
    <w:rsid w:val="00A777A6"/>
    <w:rsid w:val="00A77862"/>
    <w:rsid w:val="00A77CB8"/>
    <w:rsid w:val="00A805F9"/>
    <w:rsid w:val="00A80730"/>
    <w:rsid w:val="00A8086F"/>
    <w:rsid w:val="00A808AD"/>
    <w:rsid w:val="00A80C66"/>
    <w:rsid w:val="00A80D83"/>
    <w:rsid w:val="00A80D92"/>
    <w:rsid w:val="00A80EA8"/>
    <w:rsid w:val="00A80FFD"/>
    <w:rsid w:val="00A81086"/>
    <w:rsid w:val="00A8121B"/>
    <w:rsid w:val="00A81687"/>
    <w:rsid w:val="00A81863"/>
    <w:rsid w:val="00A81900"/>
    <w:rsid w:val="00A81F5E"/>
    <w:rsid w:val="00A820A3"/>
    <w:rsid w:val="00A820F8"/>
    <w:rsid w:val="00A82686"/>
    <w:rsid w:val="00A82706"/>
    <w:rsid w:val="00A832DD"/>
    <w:rsid w:val="00A834F6"/>
    <w:rsid w:val="00A83B0B"/>
    <w:rsid w:val="00A83E93"/>
    <w:rsid w:val="00A84AC1"/>
    <w:rsid w:val="00A84B2F"/>
    <w:rsid w:val="00A84C00"/>
    <w:rsid w:val="00A84C17"/>
    <w:rsid w:val="00A853EA"/>
    <w:rsid w:val="00A856AE"/>
    <w:rsid w:val="00A85A8A"/>
    <w:rsid w:val="00A85B04"/>
    <w:rsid w:val="00A85CD6"/>
    <w:rsid w:val="00A85DF4"/>
    <w:rsid w:val="00A85E04"/>
    <w:rsid w:val="00A86126"/>
    <w:rsid w:val="00A8632E"/>
    <w:rsid w:val="00A86436"/>
    <w:rsid w:val="00A86461"/>
    <w:rsid w:val="00A864AE"/>
    <w:rsid w:val="00A8689D"/>
    <w:rsid w:val="00A86B29"/>
    <w:rsid w:val="00A87CB8"/>
    <w:rsid w:val="00A87DB0"/>
    <w:rsid w:val="00A9006A"/>
    <w:rsid w:val="00A904EB"/>
    <w:rsid w:val="00A906B6"/>
    <w:rsid w:val="00A90861"/>
    <w:rsid w:val="00A90A49"/>
    <w:rsid w:val="00A90A52"/>
    <w:rsid w:val="00A90E28"/>
    <w:rsid w:val="00A9102E"/>
    <w:rsid w:val="00A910D8"/>
    <w:rsid w:val="00A911BB"/>
    <w:rsid w:val="00A91307"/>
    <w:rsid w:val="00A914A5"/>
    <w:rsid w:val="00A914B0"/>
    <w:rsid w:val="00A9176B"/>
    <w:rsid w:val="00A919FF"/>
    <w:rsid w:val="00A91C48"/>
    <w:rsid w:val="00A92068"/>
    <w:rsid w:val="00A92AD8"/>
    <w:rsid w:val="00A92D64"/>
    <w:rsid w:val="00A92F75"/>
    <w:rsid w:val="00A933FC"/>
    <w:rsid w:val="00A93555"/>
    <w:rsid w:val="00A938B9"/>
    <w:rsid w:val="00A93A37"/>
    <w:rsid w:val="00A93B63"/>
    <w:rsid w:val="00A93CAA"/>
    <w:rsid w:val="00A93CCF"/>
    <w:rsid w:val="00A93FF4"/>
    <w:rsid w:val="00A94572"/>
    <w:rsid w:val="00A94676"/>
    <w:rsid w:val="00A946DA"/>
    <w:rsid w:val="00A94F51"/>
    <w:rsid w:val="00A95037"/>
    <w:rsid w:val="00A95544"/>
    <w:rsid w:val="00A958FF"/>
    <w:rsid w:val="00A95AFA"/>
    <w:rsid w:val="00A95B36"/>
    <w:rsid w:val="00A95F60"/>
    <w:rsid w:val="00A95FDD"/>
    <w:rsid w:val="00A962ED"/>
    <w:rsid w:val="00A96550"/>
    <w:rsid w:val="00A9666E"/>
    <w:rsid w:val="00A96703"/>
    <w:rsid w:val="00A968FD"/>
    <w:rsid w:val="00A969C4"/>
    <w:rsid w:val="00A96B67"/>
    <w:rsid w:val="00A96C86"/>
    <w:rsid w:val="00A96ED1"/>
    <w:rsid w:val="00A96ED7"/>
    <w:rsid w:val="00A9700D"/>
    <w:rsid w:val="00A97BF8"/>
    <w:rsid w:val="00A97C51"/>
    <w:rsid w:val="00A97C77"/>
    <w:rsid w:val="00A97C7A"/>
    <w:rsid w:val="00AA0759"/>
    <w:rsid w:val="00AA0765"/>
    <w:rsid w:val="00AA076C"/>
    <w:rsid w:val="00AA0774"/>
    <w:rsid w:val="00AA0C8A"/>
    <w:rsid w:val="00AA0D9C"/>
    <w:rsid w:val="00AA11B1"/>
    <w:rsid w:val="00AA131C"/>
    <w:rsid w:val="00AA1358"/>
    <w:rsid w:val="00AA1617"/>
    <w:rsid w:val="00AA1672"/>
    <w:rsid w:val="00AA19DD"/>
    <w:rsid w:val="00AA1B4B"/>
    <w:rsid w:val="00AA20C7"/>
    <w:rsid w:val="00AA2206"/>
    <w:rsid w:val="00AA226A"/>
    <w:rsid w:val="00AA2466"/>
    <w:rsid w:val="00AA27E4"/>
    <w:rsid w:val="00AA2BE3"/>
    <w:rsid w:val="00AA384A"/>
    <w:rsid w:val="00AA39C9"/>
    <w:rsid w:val="00AA4431"/>
    <w:rsid w:val="00AA4725"/>
    <w:rsid w:val="00AA4A6B"/>
    <w:rsid w:val="00AA4B09"/>
    <w:rsid w:val="00AA5C1F"/>
    <w:rsid w:val="00AA5E7A"/>
    <w:rsid w:val="00AA68D6"/>
    <w:rsid w:val="00AA6986"/>
    <w:rsid w:val="00AA6A1A"/>
    <w:rsid w:val="00AA6BBB"/>
    <w:rsid w:val="00AA6E3A"/>
    <w:rsid w:val="00AA6F91"/>
    <w:rsid w:val="00AA722A"/>
    <w:rsid w:val="00AA7885"/>
    <w:rsid w:val="00AA797E"/>
    <w:rsid w:val="00AA7AD0"/>
    <w:rsid w:val="00AA7AF4"/>
    <w:rsid w:val="00AA7C87"/>
    <w:rsid w:val="00AA7CC0"/>
    <w:rsid w:val="00AA7F23"/>
    <w:rsid w:val="00AA7FC6"/>
    <w:rsid w:val="00AB004B"/>
    <w:rsid w:val="00AB022C"/>
    <w:rsid w:val="00AB0261"/>
    <w:rsid w:val="00AB0629"/>
    <w:rsid w:val="00AB0681"/>
    <w:rsid w:val="00AB0870"/>
    <w:rsid w:val="00AB0D32"/>
    <w:rsid w:val="00AB14C2"/>
    <w:rsid w:val="00AB1601"/>
    <w:rsid w:val="00AB1961"/>
    <w:rsid w:val="00AB198B"/>
    <w:rsid w:val="00AB19DB"/>
    <w:rsid w:val="00AB19EE"/>
    <w:rsid w:val="00AB1E44"/>
    <w:rsid w:val="00AB21A9"/>
    <w:rsid w:val="00AB2367"/>
    <w:rsid w:val="00AB24D9"/>
    <w:rsid w:val="00AB24E5"/>
    <w:rsid w:val="00AB269A"/>
    <w:rsid w:val="00AB28A7"/>
    <w:rsid w:val="00AB2C21"/>
    <w:rsid w:val="00AB2C72"/>
    <w:rsid w:val="00AB2E8A"/>
    <w:rsid w:val="00AB2E9E"/>
    <w:rsid w:val="00AB3072"/>
    <w:rsid w:val="00AB3216"/>
    <w:rsid w:val="00AB3618"/>
    <w:rsid w:val="00AB3821"/>
    <w:rsid w:val="00AB38B1"/>
    <w:rsid w:val="00AB3A57"/>
    <w:rsid w:val="00AB3C57"/>
    <w:rsid w:val="00AB3F4F"/>
    <w:rsid w:val="00AB3FED"/>
    <w:rsid w:val="00AB4376"/>
    <w:rsid w:val="00AB45DA"/>
    <w:rsid w:val="00AB45FF"/>
    <w:rsid w:val="00AB48C0"/>
    <w:rsid w:val="00AB4DDB"/>
    <w:rsid w:val="00AB54A7"/>
    <w:rsid w:val="00AB558E"/>
    <w:rsid w:val="00AB599B"/>
    <w:rsid w:val="00AB5B59"/>
    <w:rsid w:val="00AB63DF"/>
    <w:rsid w:val="00AB6851"/>
    <w:rsid w:val="00AB68C0"/>
    <w:rsid w:val="00AB70DC"/>
    <w:rsid w:val="00AB70FB"/>
    <w:rsid w:val="00AB7138"/>
    <w:rsid w:val="00AB7549"/>
    <w:rsid w:val="00AB776C"/>
    <w:rsid w:val="00AB77AF"/>
    <w:rsid w:val="00AB77F2"/>
    <w:rsid w:val="00AB782A"/>
    <w:rsid w:val="00AB7A11"/>
    <w:rsid w:val="00AB7BD5"/>
    <w:rsid w:val="00AB7CC7"/>
    <w:rsid w:val="00AB7DCE"/>
    <w:rsid w:val="00AC00E5"/>
    <w:rsid w:val="00AC0161"/>
    <w:rsid w:val="00AC02BA"/>
    <w:rsid w:val="00AC038A"/>
    <w:rsid w:val="00AC0562"/>
    <w:rsid w:val="00AC07AF"/>
    <w:rsid w:val="00AC0B3B"/>
    <w:rsid w:val="00AC0C03"/>
    <w:rsid w:val="00AC0F13"/>
    <w:rsid w:val="00AC116E"/>
    <w:rsid w:val="00AC14AA"/>
    <w:rsid w:val="00AC1596"/>
    <w:rsid w:val="00AC1724"/>
    <w:rsid w:val="00AC1B53"/>
    <w:rsid w:val="00AC1E9D"/>
    <w:rsid w:val="00AC232E"/>
    <w:rsid w:val="00AC235F"/>
    <w:rsid w:val="00AC2494"/>
    <w:rsid w:val="00AC25D9"/>
    <w:rsid w:val="00AC28E8"/>
    <w:rsid w:val="00AC2AE0"/>
    <w:rsid w:val="00AC2D0F"/>
    <w:rsid w:val="00AC2D37"/>
    <w:rsid w:val="00AC31B9"/>
    <w:rsid w:val="00AC35F6"/>
    <w:rsid w:val="00AC378C"/>
    <w:rsid w:val="00AC39C6"/>
    <w:rsid w:val="00AC3A18"/>
    <w:rsid w:val="00AC3F72"/>
    <w:rsid w:val="00AC4483"/>
    <w:rsid w:val="00AC45FD"/>
    <w:rsid w:val="00AC488F"/>
    <w:rsid w:val="00AC4D55"/>
    <w:rsid w:val="00AC4F27"/>
    <w:rsid w:val="00AC4F4D"/>
    <w:rsid w:val="00AC4FED"/>
    <w:rsid w:val="00AC550E"/>
    <w:rsid w:val="00AC5770"/>
    <w:rsid w:val="00AC5AF8"/>
    <w:rsid w:val="00AC5E1D"/>
    <w:rsid w:val="00AC60B4"/>
    <w:rsid w:val="00AC633E"/>
    <w:rsid w:val="00AC6870"/>
    <w:rsid w:val="00AC6947"/>
    <w:rsid w:val="00AC6BF6"/>
    <w:rsid w:val="00AC6FB4"/>
    <w:rsid w:val="00AC6FDF"/>
    <w:rsid w:val="00AC71AE"/>
    <w:rsid w:val="00AC7494"/>
    <w:rsid w:val="00AC7759"/>
    <w:rsid w:val="00AC7AA0"/>
    <w:rsid w:val="00AC7F1D"/>
    <w:rsid w:val="00AC7FD1"/>
    <w:rsid w:val="00AD019D"/>
    <w:rsid w:val="00AD0364"/>
    <w:rsid w:val="00AD03D9"/>
    <w:rsid w:val="00AD0492"/>
    <w:rsid w:val="00AD09FD"/>
    <w:rsid w:val="00AD0A30"/>
    <w:rsid w:val="00AD0C96"/>
    <w:rsid w:val="00AD0FA2"/>
    <w:rsid w:val="00AD101C"/>
    <w:rsid w:val="00AD10EE"/>
    <w:rsid w:val="00AD18C4"/>
    <w:rsid w:val="00AD1AAA"/>
    <w:rsid w:val="00AD1D67"/>
    <w:rsid w:val="00AD1FDD"/>
    <w:rsid w:val="00AD20BF"/>
    <w:rsid w:val="00AD2401"/>
    <w:rsid w:val="00AD25FC"/>
    <w:rsid w:val="00AD2774"/>
    <w:rsid w:val="00AD29F1"/>
    <w:rsid w:val="00AD2F74"/>
    <w:rsid w:val="00AD3363"/>
    <w:rsid w:val="00AD35FF"/>
    <w:rsid w:val="00AD396B"/>
    <w:rsid w:val="00AD39CF"/>
    <w:rsid w:val="00AD3A28"/>
    <w:rsid w:val="00AD3AB9"/>
    <w:rsid w:val="00AD4310"/>
    <w:rsid w:val="00AD47E0"/>
    <w:rsid w:val="00AD4F1C"/>
    <w:rsid w:val="00AD4FAE"/>
    <w:rsid w:val="00AD5231"/>
    <w:rsid w:val="00AD535A"/>
    <w:rsid w:val="00AD5502"/>
    <w:rsid w:val="00AD5BA1"/>
    <w:rsid w:val="00AD5C20"/>
    <w:rsid w:val="00AD5FDF"/>
    <w:rsid w:val="00AD620B"/>
    <w:rsid w:val="00AD63FB"/>
    <w:rsid w:val="00AD6733"/>
    <w:rsid w:val="00AD6ACF"/>
    <w:rsid w:val="00AD6F85"/>
    <w:rsid w:val="00AD7392"/>
    <w:rsid w:val="00AD774B"/>
    <w:rsid w:val="00AD77BF"/>
    <w:rsid w:val="00AD7923"/>
    <w:rsid w:val="00AD79DF"/>
    <w:rsid w:val="00AD7A11"/>
    <w:rsid w:val="00AD7ADD"/>
    <w:rsid w:val="00AD7D09"/>
    <w:rsid w:val="00AE02D2"/>
    <w:rsid w:val="00AE0457"/>
    <w:rsid w:val="00AE0616"/>
    <w:rsid w:val="00AE09A9"/>
    <w:rsid w:val="00AE09E3"/>
    <w:rsid w:val="00AE09F6"/>
    <w:rsid w:val="00AE0ABF"/>
    <w:rsid w:val="00AE1230"/>
    <w:rsid w:val="00AE1252"/>
    <w:rsid w:val="00AE126E"/>
    <w:rsid w:val="00AE12DA"/>
    <w:rsid w:val="00AE1427"/>
    <w:rsid w:val="00AE1720"/>
    <w:rsid w:val="00AE1C0A"/>
    <w:rsid w:val="00AE1CFF"/>
    <w:rsid w:val="00AE205F"/>
    <w:rsid w:val="00AE2324"/>
    <w:rsid w:val="00AE2386"/>
    <w:rsid w:val="00AE2597"/>
    <w:rsid w:val="00AE2606"/>
    <w:rsid w:val="00AE2A9E"/>
    <w:rsid w:val="00AE2E0F"/>
    <w:rsid w:val="00AE2E2E"/>
    <w:rsid w:val="00AE2E68"/>
    <w:rsid w:val="00AE2FE5"/>
    <w:rsid w:val="00AE3331"/>
    <w:rsid w:val="00AE367B"/>
    <w:rsid w:val="00AE3945"/>
    <w:rsid w:val="00AE42F6"/>
    <w:rsid w:val="00AE469D"/>
    <w:rsid w:val="00AE47F2"/>
    <w:rsid w:val="00AE4EAA"/>
    <w:rsid w:val="00AE5035"/>
    <w:rsid w:val="00AE511A"/>
    <w:rsid w:val="00AE5664"/>
    <w:rsid w:val="00AE5C37"/>
    <w:rsid w:val="00AE5C62"/>
    <w:rsid w:val="00AE5D76"/>
    <w:rsid w:val="00AE5EDB"/>
    <w:rsid w:val="00AE6336"/>
    <w:rsid w:val="00AE6721"/>
    <w:rsid w:val="00AE6822"/>
    <w:rsid w:val="00AE68C2"/>
    <w:rsid w:val="00AE6C8D"/>
    <w:rsid w:val="00AE727B"/>
    <w:rsid w:val="00AE73A9"/>
    <w:rsid w:val="00AE767D"/>
    <w:rsid w:val="00AE76BF"/>
    <w:rsid w:val="00AE78AC"/>
    <w:rsid w:val="00AE7A8A"/>
    <w:rsid w:val="00AE7B73"/>
    <w:rsid w:val="00AE7D09"/>
    <w:rsid w:val="00AE7D43"/>
    <w:rsid w:val="00AE7F44"/>
    <w:rsid w:val="00AF085D"/>
    <w:rsid w:val="00AF0928"/>
    <w:rsid w:val="00AF0AC3"/>
    <w:rsid w:val="00AF0E81"/>
    <w:rsid w:val="00AF0E86"/>
    <w:rsid w:val="00AF149E"/>
    <w:rsid w:val="00AF17BF"/>
    <w:rsid w:val="00AF1A08"/>
    <w:rsid w:val="00AF214B"/>
    <w:rsid w:val="00AF2907"/>
    <w:rsid w:val="00AF2AB5"/>
    <w:rsid w:val="00AF2B5F"/>
    <w:rsid w:val="00AF2EF5"/>
    <w:rsid w:val="00AF2F79"/>
    <w:rsid w:val="00AF317A"/>
    <w:rsid w:val="00AF32D5"/>
    <w:rsid w:val="00AF331A"/>
    <w:rsid w:val="00AF350F"/>
    <w:rsid w:val="00AF365F"/>
    <w:rsid w:val="00AF3685"/>
    <w:rsid w:val="00AF36E5"/>
    <w:rsid w:val="00AF39C7"/>
    <w:rsid w:val="00AF3BFB"/>
    <w:rsid w:val="00AF3C1A"/>
    <w:rsid w:val="00AF3C6B"/>
    <w:rsid w:val="00AF3DEF"/>
    <w:rsid w:val="00AF40DF"/>
    <w:rsid w:val="00AF4129"/>
    <w:rsid w:val="00AF4A15"/>
    <w:rsid w:val="00AF4BC3"/>
    <w:rsid w:val="00AF4D4B"/>
    <w:rsid w:val="00AF511A"/>
    <w:rsid w:val="00AF53F8"/>
    <w:rsid w:val="00AF5416"/>
    <w:rsid w:val="00AF548A"/>
    <w:rsid w:val="00AF5612"/>
    <w:rsid w:val="00AF57B5"/>
    <w:rsid w:val="00AF5A32"/>
    <w:rsid w:val="00AF5CD5"/>
    <w:rsid w:val="00AF5FC4"/>
    <w:rsid w:val="00AF60B5"/>
    <w:rsid w:val="00AF64FA"/>
    <w:rsid w:val="00AF6880"/>
    <w:rsid w:val="00AF68D8"/>
    <w:rsid w:val="00AF6CC0"/>
    <w:rsid w:val="00AF6FEC"/>
    <w:rsid w:val="00AF70BB"/>
    <w:rsid w:val="00AF739C"/>
    <w:rsid w:val="00AF73A4"/>
    <w:rsid w:val="00AF74DF"/>
    <w:rsid w:val="00AF75C3"/>
    <w:rsid w:val="00AF7616"/>
    <w:rsid w:val="00AF77AA"/>
    <w:rsid w:val="00AF77BD"/>
    <w:rsid w:val="00AF77E4"/>
    <w:rsid w:val="00AF7D14"/>
    <w:rsid w:val="00AF7D4C"/>
    <w:rsid w:val="00AF7EF7"/>
    <w:rsid w:val="00AF7F2B"/>
    <w:rsid w:val="00B00378"/>
    <w:rsid w:val="00B0063F"/>
    <w:rsid w:val="00B0075B"/>
    <w:rsid w:val="00B01AA7"/>
    <w:rsid w:val="00B01B5A"/>
    <w:rsid w:val="00B01B75"/>
    <w:rsid w:val="00B01D60"/>
    <w:rsid w:val="00B01E2C"/>
    <w:rsid w:val="00B020A0"/>
    <w:rsid w:val="00B020AD"/>
    <w:rsid w:val="00B020FD"/>
    <w:rsid w:val="00B0213D"/>
    <w:rsid w:val="00B023DF"/>
    <w:rsid w:val="00B02B41"/>
    <w:rsid w:val="00B02C16"/>
    <w:rsid w:val="00B03076"/>
    <w:rsid w:val="00B0356B"/>
    <w:rsid w:val="00B0391E"/>
    <w:rsid w:val="00B03923"/>
    <w:rsid w:val="00B03B01"/>
    <w:rsid w:val="00B03EEC"/>
    <w:rsid w:val="00B041D5"/>
    <w:rsid w:val="00B0462F"/>
    <w:rsid w:val="00B04653"/>
    <w:rsid w:val="00B047F6"/>
    <w:rsid w:val="00B04C1D"/>
    <w:rsid w:val="00B051E9"/>
    <w:rsid w:val="00B05277"/>
    <w:rsid w:val="00B05400"/>
    <w:rsid w:val="00B0541E"/>
    <w:rsid w:val="00B0566E"/>
    <w:rsid w:val="00B05734"/>
    <w:rsid w:val="00B057B1"/>
    <w:rsid w:val="00B05B30"/>
    <w:rsid w:val="00B06301"/>
    <w:rsid w:val="00B06650"/>
    <w:rsid w:val="00B066B3"/>
    <w:rsid w:val="00B068A9"/>
    <w:rsid w:val="00B068CE"/>
    <w:rsid w:val="00B06942"/>
    <w:rsid w:val="00B06EAA"/>
    <w:rsid w:val="00B06FBC"/>
    <w:rsid w:val="00B075CD"/>
    <w:rsid w:val="00B07AA4"/>
    <w:rsid w:val="00B07AB2"/>
    <w:rsid w:val="00B07CBD"/>
    <w:rsid w:val="00B07CE6"/>
    <w:rsid w:val="00B07E78"/>
    <w:rsid w:val="00B10171"/>
    <w:rsid w:val="00B102EE"/>
    <w:rsid w:val="00B10CBD"/>
    <w:rsid w:val="00B10CF6"/>
    <w:rsid w:val="00B10FE1"/>
    <w:rsid w:val="00B11DB9"/>
    <w:rsid w:val="00B11E9D"/>
    <w:rsid w:val="00B120E5"/>
    <w:rsid w:val="00B1239E"/>
    <w:rsid w:val="00B12797"/>
    <w:rsid w:val="00B12B3C"/>
    <w:rsid w:val="00B12D08"/>
    <w:rsid w:val="00B12F7E"/>
    <w:rsid w:val="00B13073"/>
    <w:rsid w:val="00B130E3"/>
    <w:rsid w:val="00B131AE"/>
    <w:rsid w:val="00B131BC"/>
    <w:rsid w:val="00B13224"/>
    <w:rsid w:val="00B133D4"/>
    <w:rsid w:val="00B139D8"/>
    <w:rsid w:val="00B13BE7"/>
    <w:rsid w:val="00B14B96"/>
    <w:rsid w:val="00B14BE8"/>
    <w:rsid w:val="00B14CF1"/>
    <w:rsid w:val="00B14D99"/>
    <w:rsid w:val="00B14F5D"/>
    <w:rsid w:val="00B15041"/>
    <w:rsid w:val="00B1511F"/>
    <w:rsid w:val="00B1516A"/>
    <w:rsid w:val="00B15300"/>
    <w:rsid w:val="00B15650"/>
    <w:rsid w:val="00B15797"/>
    <w:rsid w:val="00B157A9"/>
    <w:rsid w:val="00B15A89"/>
    <w:rsid w:val="00B15D29"/>
    <w:rsid w:val="00B15E4C"/>
    <w:rsid w:val="00B16092"/>
    <w:rsid w:val="00B16250"/>
    <w:rsid w:val="00B164BB"/>
    <w:rsid w:val="00B16774"/>
    <w:rsid w:val="00B16834"/>
    <w:rsid w:val="00B16887"/>
    <w:rsid w:val="00B16BF7"/>
    <w:rsid w:val="00B16C31"/>
    <w:rsid w:val="00B16C3F"/>
    <w:rsid w:val="00B16CA6"/>
    <w:rsid w:val="00B1709C"/>
    <w:rsid w:val="00B1716B"/>
    <w:rsid w:val="00B174C8"/>
    <w:rsid w:val="00B1783C"/>
    <w:rsid w:val="00B17871"/>
    <w:rsid w:val="00B17B7B"/>
    <w:rsid w:val="00B17C24"/>
    <w:rsid w:val="00B17D9D"/>
    <w:rsid w:val="00B17F10"/>
    <w:rsid w:val="00B203E4"/>
    <w:rsid w:val="00B20770"/>
    <w:rsid w:val="00B20803"/>
    <w:rsid w:val="00B209E0"/>
    <w:rsid w:val="00B20B21"/>
    <w:rsid w:val="00B20C7B"/>
    <w:rsid w:val="00B21010"/>
    <w:rsid w:val="00B210DC"/>
    <w:rsid w:val="00B2116C"/>
    <w:rsid w:val="00B2120E"/>
    <w:rsid w:val="00B2218D"/>
    <w:rsid w:val="00B22474"/>
    <w:rsid w:val="00B2267C"/>
    <w:rsid w:val="00B22725"/>
    <w:rsid w:val="00B22CC7"/>
    <w:rsid w:val="00B22EA3"/>
    <w:rsid w:val="00B23673"/>
    <w:rsid w:val="00B236AB"/>
    <w:rsid w:val="00B23CB1"/>
    <w:rsid w:val="00B23E8D"/>
    <w:rsid w:val="00B241D8"/>
    <w:rsid w:val="00B242A9"/>
    <w:rsid w:val="00B24385"/>
    <w:rsid w:val="00B2498C"/>
    <w:rsid w:val="00B24E17"/>
    <w:rsid w:val="00B24F08"/>
    <w:rsid w:val="00B253FF"/>
    <w:rsid w:val="00B25598"/>
    <w:rsid w:val="00B2566C"/>
    <w:rsid w:val="00B258B7"/>
    <w:rsid w:val="00B25A4B"/>
    <w:rsid w:val="00B25AE2"/>
    <w:rsid w:val="00B25DEE"/>
    <w:rsid w:val="00B262E6"/>
    <w:rsid w:val="00B26963"/>
    <w:rsid w:val="00B27167"/>
    <w:rsid w:val="00B277A5"/>
    <w:rsid w:val="00B27BDB"/>
    <w:rsid w:val="00B30570"/>
    <w:rsid w:val="00B307F1"/>
    <w:rsid w:val="00B30C74"/>
    <w:rsid w:val="00B30E59"/>
    <w:rsid w:val="00B3116C"/>
    <w:rsid w:val="00B31657"/>
    <w:rsid w:val="00B31AB7"/>
    <w:rsid w:val="00B31F76"/>
    <w:rsid w:val="00B32226"/>
    <w:rsid w:val="00B32460"/>
    <w:rsid w:val="00B32A3B"/>
    <w:rsid w:val="00B32B1F"/>
    <w:rsid w:val="00B32BC5"/>
    <w:rsid w:val="00B32E61"/>
    <w:rsid w:val="00B32E67"/>
    <w:rsid w:val="00B3343F"/>
    <w:rsid w:val="00B3399B"/>
    <w:rsid w:val="00B33A96"/>
    <w:rsid w:val="00B33F74"/>
    <w:rsid w:val="00B3403D"/>
    <w:rsid w:val="00B340E7"/>
    <w:rsid w:val="00B34574"/>
    <w:rsid w:val="00B34A61"/>
    <w:rsid w:val="00B3507A"/>
    <w:rsid w:val="00B3514A"/>
    <w:rsid w:val="00B35202"/>
    <w:rsid w:val="00B35342"/>
    <w:rsid w:val="00B35A30"/>
    <w:rsid w:val="00B35B59"/>
    <w:rsid w:val="00B36511"/>
    <w:rsid w:val="00B3671B"/>
    <w:rsid w:val="00B367D5"/>
    <w:rsid w:val="00B3688B"/>
    <w:rsid w:val="00B369FC"/>
    <w:rsid w:val="00B36A2A"/>
    <w:rsid w:val="00B3701F"/>
    <w:rsid w:val="00B37241"/>
    <w:rsid w:val="00B37448"/>
    <w:rsid w:val="00B376D9"/>
    <w:rsid w:val="00B37777"/>
    <w:rsid w:val="00B404C8"/>
    <w:rsid w:val="00B40802"/>
    <w:rsid w:val="00B4080D"/>
    <w:rsid w:val="00B408F7"/>
    <w:rsid w:val="00B40B78"/>
    <w:rsid w:val="00B40EED"/>
    <w:rsid w:val="00B413C9"/>
    <w:rsid w:val="00B41587"/>
    <w:rsid w:val="00B419E9"/>
    <w:rsid w:val="00B41B3A"/>
    <w:rsid w:val="00B41DE8"/>
    <w:rsid w:val="00B41F2C"/>
    <w:rsid w:val="00B422BE"/>
    <w:rsid w:val="00B423B3"/>
    <w:rsid w:val="00B4283A"/>
    <w:rsid w:val="00B42B20"/>
    <w:rsid w:val="00B42D88"/>
    <w:rsid w:val="00B42DE4"/>
    <w:rsid w:val="00B43267"/>
    <w:rsid w:val="00B4343C"/>
    <w:rsid w:val="00B436AD"/>
    <w:rsid w:val="00B436BF"/>
    <w:rsid w:val="00B43C06"/>
    <w:rsid w:val="00B43C54"/>
    <w:rsid w:val="00B43FD2"/>
    <w:rsid w:val="00B442F7"/>
    <w:rsid w:val="00B447EB"/>
    <w:rsid w:val="00B44B32"/>
    <w:rsid w:val="00B44E4B"/>
    <w:rsid w:val="00B44FCD"/>
    <w:rsid w:val="00B4517E"/>
    <w:rsid w:val="00B458FC"/>
    <w:rsid w:val="00B45D3E"/>
    <w:rsid w:val="00B45D6C"/>
    <w:rsid w:val="00B4638C"/>
    <w:rsid w:val="00B464D8"/>
    <w:rsid w:val="00B465B4"/>
    <w:rsid w:val="00B46A7B"/>
    <w:rsid w:val="00B46B23"/>
    <w:rsid w:val="00B46DA3"/>
    <w:rsid w:val="00B46DB2"/>
    <w:rsid w:val="00B46F38"/>
    <w:rsid w:val="00B47080"/>
    <w:rsid w:val="00B47288"/>
    <w:rsid w:val="00B472CA"/>
    <w:rsid w:val="00B473CA"/>
    <w:rsid w:val="00B47467"/>
    <w:rsid w:val="00B47929"/>
    <w:rsid w:val="00B47A5E"/>
    <w:rsid w:val="00B47BC1"/>
    <w:rsid w:val="00B47BF0"/>
    <w:rsid w:val="00B47C63"/>
    <w:rsid w:val="00B47FA0"/>
    <w:rsid w:val="00B50018"/>
    <w:rsid w:val="00B50208"/>
    <w:rsid w:val="00B5060A"/>
    <w:rsid w:val="00B50D42"/>
    <w:rsid w:val="00B50E7B"/>
    <w:rsid w:val="00B51493"/>
    <w:rsid w:val="00B51601"/>
    <w:rsid w:val="00B51A01"/>
    <w:rsid w:val="00B51B0A"/>
    <w:rsid w:val="00B51C2F"/>
    <w:rsid w:val="00B51C55"/>
    <w:rsid w:val="00B51EAE"/>
    <w:rsid w:val="00B51F29"/>
    <w:rsid w:val="00B520CF"/>
    <w:rsid w:val="00B52315"/>
    <w:rsid w:val="00B52763"/>
    <w:rsid w:val="00B52886"/>
    <w:rsid w:val="00B52BAB"/>
    <w:rsid w:val="00B5344A"/>
    <w:rsid w:val="00B5349D"/>
    <w:rsid w:val="00B534BB"/>
    <w:rsid w:val="00B5371A"/>
    <w:rsid w:val="00B5385F"/>
    <w:rsid w:val="00B53C96"/>
    <w:rsid w:val="00B53F6D"/>
    <w:rsid w:val="00B5423B"/>
    <w:rsid w:val="00B543D0"/>
    <w:rsid w:val="00B54A1E"/>
    <w:rsid w:val="00B54B59"/>
    <w:rsid w:val="00B550C3"/>
    <w:rsid w:val="00B550E3"/>
    <w:rsid w:val="00B55381"/>
    <w:rsid w:val="00B55535"/>
    <w:rsid w:val="00B55679"/>
    <w:rsid w:val="00B5586C"/>
    <w:rsid w:val="00B55C4E"/>
    <w:rsid w:val="00B560F6"/>
    <w:rsid w:val="00B564ED"/>
    <w:rsid w:val="00B56CE6"/>
    <w:rsid w:val="00B57143"/>
    <w:rsid w:val="00B57AD1"/>
    <w:rsid w:val="00B60269"/>
    <w:rsid w:val="00B6044B"/>
    <w:rsid w:val="00B6051C"/>
    <w:rsid w:val="00B60618"/>
    <w:rsid w:val="00B60786"/>
    <w:rsid w:val="00B60849"/>
    <w:rsid w:val="00B60868"/>
    <w:rsid w:val="00B60A29"/>
    <w:rsid w:val="00B60EB0"/>
    <w:rsid w:val="00B60EE8"/>
    <w:rsid w:val="00B6101D"/>
    <w:rsid w:val="00B6115E"/>
    <w:rsid w:val="00B612C6"/>
    <w:rsid w:val="00B61518"/>
    <w:rsid w:val="00B61BC3"/>
    <w:rsid w:val="00B61F65"/>
    <w:rsid w:val="00B6208C"/>
    <w:rsid w:val="00B620AB"/>
    <w:rsid w:val="00B6211B"/>
    <w:rsid w:val="00B622FE"/>
    <w:rsid w:val="00B6277B"/>
    <w:rsid w:val="00B6298A"/>
    <w:rsid w:val="00B62AC1"/>
    <w:rsid w:val="00B62C62"/>
    <w:rsid w:val="00B62DE7"/>
    <w:rsid w:val="00B631F0"/>
    <w:rsid w:val="00B63828"/>
    <w:rsid w:val="00B63BC3"/>
    <w:rsid w:val="00B63C6D"/>
    <w:rsid w:val="00B63FBA"/>
    <w:rsid w:val="00B640BF"/>
    <w:rsid w:val="00B643B2"/>
    <w:rsid w:val="00B644B5"/>
    <w:rsid w:val="00B6473A"/>
    <w:rsid w:val="00B649A8"/>
    <w:rsid w:val="00B649C4"/>
    <w:rsid w:val="00B64BFA"/>
    <w:rsid w:val="00B64FFB"/>
    <w:rsid w:val="00B65209"/>
    <w:rsid w:val="00B6531C"/>
    <w:rsid w:val="00B65437"/>
    <w:rsid w:val="00B6556D"/>
    <w:rsid w:val="00B65A8B"/>
    <w:rsid w:val="00B65C4C"/>
    <w:rsid w:val="00B65EB6"/>
    <w:rsid w:val="00B6690A"/>
    <w:rsid w:val="00B66BA4"/>
    <w:rsid w:val="00B66D55"/>
    <w:rsid w:val="00B66F5B"/>
    <w:rsid w:val="00B6705F"/>
    <w:rsid w:val="00B670B8"/>
    <w:rsid w:val="00B67281"/>
    <w:rsid w:val="00B672C5"/>
    <w:rsid w:val="00B67594"/>
    <w:rsid w:val="00B676C9"/>
    <w:rsid w:val="00B676FC"/>
    <w:rsid w:val="00B67996"/>
    <w:rsid w:val="00B67DB4"/>
    <w:rsid w:val="00B67EF6"/>
    <w:rsid w:val="00B70149"/>
    <w:rsid w:val="00B7066B"/>
    <w:rsid w:val="00B70724"/>
    <w:rsid w:val="00B70B19"/>
    <w:rsid w:val="00B70C2A"/>
    <w:rsid w:val="00B70C9D"/>
    <w:rsid w:val="00B70F22"/>
    <w:rsid w:val="00B70FCC"/>
    <w:rsid w:val="00B71135"/>
    <w:rsid w:val="00B71198"/>
    <w:rsid w:val="00B71282"/>
    <w:rsid w:val="00B712C5"/>
    <w:rsid w:val="00B715E2"/>
    <w:rsid w:val="00B71783"/>
    <w:rsid w:val="00B7178C"/>
    <w:rsid w:val="00B71A8E"/>
    <w:rsid w:val="00B71B09"/>
    <w:rsid w:val="00B71D35"/>
    <w:rsid w:val="00B720F9"/>
    <w:rsid w:val="00B7212E"/>
    <w:rsid w:val="00B72185"/>
    <w:rsid w:val="00B72757"/>
    <w:rsid w:val="00B72943"/>
    <w:rsid w:val="00B7298A"/>
    <w:rsid w:val="00B72AFF"/>
    <w:rsid w:val="00B72D0C"/>
    <w:rsid w:val="00B72D3C"/>
    <w:rsid w:val="00B731B5"/>
    <w:rsid w:val="00B731DD"/>
    <w:rsid w:val="00B73793"/>
    <w:rsid w:val="00B73830"/>
    <w:rsid w:val="00B738A3"/>
    <w:rsid w:val="00B73AD6"/>
    <w:rsid w:val="00B7430E"/>
    <w:rsid w:val="00B7433F"/>
    <w:rsid w:val="00B74552"/>
    <w:rsid w:val="00B7467F"/>
    <w:rsid w:val="00B74881"/>
    <w:rsid w:val="00B74895"/>
    <w:rsid w:val="00B7490E"/>
    <w:rsid w:val="00B74BD6"/>
    <w:rsid w:val="00B74E68"/>
    <w:rsid w:val="00B74F4D"/>
    <w:rsid w:val="00B75379"/>
    <w:rsid w:val="00B753A3"/>
    <w:rsid w:val="00B753EB"/>
    <w:rsid w:val="00B7544C"/>
    <w:rsid w:val="00B76169"/>
    <w:rsid w:val="00B763C2"/>
    <w:rsid w:val="00B76503"/>
    <w:rsid w:val="00B76747"/>
    <w:rsid w:val="00B76B11"/>
    <w:rsid w:val="00B76B1F"/>
    <w:rsid w:val="00B76CC3"/>
    <w:rsid w:val="00B76EE3"/>
    <w:rsid w:val="00B76F0A"/>
    <w:rsid w:val="00B77003"/>
    <w:rsid w:val="00B77154"/>
    <w:rsid w:val="00B774CB"/>
    <w:rsid w:val="00B778A1"/>
    <w:rsid w:val="00B77A6E"/>
    <w:rsid w:val="00B77AFA"/>
    <w:rsid w:val="00B77FF3"/>
    <w:rsid w:val="00B80100"/>
    <w:rsid w:val="00B805A8"/>
    <w:rsid w:val="00B806F2"/>
    <w:rsid w:val="00B807F0"/>
    <w:rsid w:val="00B80B18"/>
    <w:rsid w:val="00B8165E"/>
    <w:rsid w:val="00B8175F"/>
    <w:rsid w:val="00B81BD4"/>
    <w:rsid w:val="00B81F56"/>
    <w:rsid w:val="00B8216E"/>
    <w:rsid w:val="00B823F4"/>
    <w:rsid w:val="00B8260A"/>
    <w:rsid w:val="00B8272E"/>
    <w:rsid w:val="00B82844"/>
    <w:rsid w:val="00B82B3C"/>
    <w:rsid w:val="00B82BD2"/>
    <w:rsid w:val="00B82DBA"/>
    <w:rsid w:val="00B83348"/>
    <w:rsid w:val="00B8360C"/>
    <w:rsid w:val="00B8367A"/>
    <w:rsid w:val="00B83699"/>
    <w:rsid w:val="00B8369A"/>
    <w:rsid w:val="00B8377E"/>
    <w:rsid w:val="00B83980"/>
    <w:rsid w:val="00B83F6E"/>
    <w:rsid w:val="00B8419E"/>
    <w:rsid w:val="00B84A7D"/>
    <w:rsid w:val="00B84E0B"/>
    <w:rsid w:val="00B850EE"/>
    <w:rsid w:val="00B855D8"/>
    <w:rsid w:val="00B85CC3"/>
    <w:rsid w:val="00B861C0"/>
    <w:rsid w:val="00B8629B"/>
    <w:rsid w:val="00B865AA"/>
    <w:rsid w:val="00B866C2"/>
    <w:rsid w:val="00B866CC"/>
    <w:rsid w:val="00B86C56"/>
    <w:rsid w:val="00B86EA1"/>
    <w:rsid w:val="00B86EFF"/>
    <w:rsid w:val="00B86F58"/>
    <w:rsid w:val="00B86F9A"/>
    <w:rsid w:val="00B86FC2"/>
    <w:rsid w:val="00B873C5"/>
    <w:rsid w:val="00B8795B"/>
    <w:rsid w:val="00B87B43"/>
    <w:rsid w:val="00B87B6D"/>
    <w:rsid w:val="00B900DA"/>
    <w:rsid w:val="00B90165"/>
    <w:rsid w:val="00B901D1"/>
    <w:rsid w:val="00B90BCF"/>
    <w:rsid w:val="00B90EC3"/>
    <w:rsid w:val="00B91187"/>
    <w:rsid w:val="00B9121D"/>
    <w:rsid w:val="00B91224"/>
    <w:rsid w:val="00B91294"/>
    <w:rsid w:val="00B913FE"/>
    <w:rsid w:val="00B9173B"/>
    <w:rsid w:val="00B91C88"/>
    <w:rsid w:val="00B91D71"/>
    <w:rsid w:val="00B91DA8"/>
    <w:rsid w:val="00B920AA"/>
    <w:rsid w:val="00B92246"/>
    <w:rsid w:val="00B92276"/>
    <w:rsid w:val="00B923E2"/>
    <w:rsid w:val="00B925AC"/>
    <w:rsid w:val="00B92C27"/>
    <w:rsid w:val="00B93228"/>
    <w:rsid w:val="00B93360"/>
    <w:rsid w:val="00B9361F"/>
    <w:rsid w:val="00B9370A"/>
    <w:rsid w:val="00B93840"/>
    <w:rsid w:val="00B9393A"/>
    <w:rsid w:val="00B93C4F"/>
    <w:rsid w:val="00B94562"/>
    <w:rsid w:val="00B94BA3"/>
    <w:rsid w:val="00B94C49"/>
    <w:rsid w:val="00B94E61"/>
    <w:rsid w:val="00B94EB1"/>
    <w:rsid w:val="00B95636"/>
    <w:rsid w:val="00B95AD3"/>
    <w:rsid w:val="00B95ADD"/>
    <w:rsid w:val="00B95B10"/>
    <w:rsid w:val="00B95C4E"/>
    <w:rsid w:val="00B95CA0"/>
    <w:rsid w:val="00B96138"/>
    <w:rsid w:val="00B96BFD"/>
    <w:rsid w:val="00B96DF0"/>
    <w:rsid w:val="00B970A8"/>
    <w:rsid w:val="00B97328"/>
    <w:rsid w:val="00B976F6"/>
    <w:rsid w:val="00B97A61"/>
    <w:rsid w:val="00BA0A03"/>
    <w:rsid w:val="00BA0D3C"/>
    <w:rsid w:val="00BA0D71"/>
    <w:rsid w:val="00BA0EAC"/>
    <w:rsid w:val="00BA0F37"/>
    <w:rsid w:val="00BA11AA"/>
    <w:rsid w:val="00BA121A"/>
    <w:rsid w:val="00BA137D"/>
    <w:rsid w:val="00BA14E3"/>
    <w:rsid w:val="00BA18D4"/>
    <w:rsid w:val="00BA1A4B"/>
    <w:rsid w:val="00BA1CBC"/>
    <w:rsid w:val="00BA2736"/>
    <w:rsid w:val="00BA2AC5"/>
    <w:rsid w:val="00BA2B85"/>
    <w:rsid w:val="00BA2C57"/>
    <w:rsid w:val="00BA2E20"/>
    <w:rsid w:val="00BA317B"/>
    <w:rsid w:val="00BA3617"/>
    <w:rsid w:val="00BA36AA"/>
    <w:rsid w:val="00BA4107"/>
    <w:rsid w:val="00BA4221"/>
    <w:rsid w:val="00BA4469"/>
    <w:rsid w:val="00BA467B"/>
    <w:rsid w:val="00BA46BF"/>
    <w:rsid w:val="00BA4EAC"/>
    <w:rsid w:val="00BA4F5D"/>
    <w:rsid w:val="00BA5328"/>
    <w:rsid w:val="00BA5353"/>
    <w:rsid w:val="00BA565E"/>
    <w:rsid w:val="00BA5929"/>
    <w:rsid w:val="00BA5A4F"/>
    <w:rsid w:val="00BA5AA1"/>
    <w:rsid w:val="00BA5B1D"/>
    <w:rsid w:val="00BA601D"/>
    <w:rsid w:val="00BA602B"/>
    <w:rsid w:val="00BA671E"/>
    <w:rsid w:val="00BA68A8"/>
    <w:rsid w:val="00BA6B3D"/>
    <w:rsid w:val="00BA6ECD"/>
    <w:rsid w:val="00BA702E"/>
    <w:rsid w:val="00BA709F"/>
    <w:rsid w:val="00BA7280"/>
    <w:rsid w:val="00BA791D"/>
    <w:rsid w:val="00BA792F"/>
    <w:rsid w:val="00BA7FD2"/>
    <w:rsid w:val="00BB02EE"/>
    <w:rsid w:val="00BB0497"/>
    <w:rsid w:val="00BB0555"/>
    <w:rsid w:val="00BB0745"/>
    <w:rsid w:val="00BB0A6C"/>
    <w:rsid w:val="00BB160E"/>
    <w:rsid w:val="00BB1948"/>
    <w:rsid w:val="00BB1953"/>
    <w:rsid w:val="00BB19EA"/>
    <w:rsid w:val="00BB1A57"/>
    <w:rsid w:val="00BB1CCD"/>
    <w:rsid w:val="00BB2089"/>
    <w:rsid w:val="00BB222D"/>
    <w:rsid w:val="00BB224C"/>
    <w:rsid w:val="00BB22D6"/>
    <w:rsid w:val="00BB25D1"/>
    <w:rsid w:val="00BB2B9B"/>
    <w:rsid w:val="00BB2CE9"/>
    <w:rsid w:val="00BB3269"/>
    <w:rsid w:val="00BB3301"/>
    <w:rsid w:val="00BB3378"/>
    <w:rsid w:val="00BB3573"/>
    <w:rsid w:val="00BB3D87"/>
    <w:rsid w:val="00BB3D97"/>
    <w:rsid w:val="00BB3F37"/>
    <w:rsid w:val="00BB4052"/>
    <w:rsid w:val="00BB42F2"/>
    <w:rsid w:val="00BB439E"/>
    <w:rsid w:val="00BB4A8E"/>
    <w:rsid w:val="00BB4B68"/>
    <w:rsid w:val="00BB54DA"/>
    <w:rsid w:val="00BB5543"/>
    <w:rsid w:val="00BB5F27"/>
    <w:rsid w:val="00BB5F65"/>
    <w:rsid w:val="00BB609D"/>
    <w:rsid w:val="00BB6184"/>
    <w:rsid w:val="00BB6543"/>
    <w:rsid w:val="00BB6A4B"/>
    <w:rsid w:val="00BB7101"/>
    <w:rsid w:val="00BB72D7"/>
    <w:rsid w:val="00BB739A"/>
    <w:rsid w:val="00BB7676"/>
    <w:rsid w:val="00BB76AC"/>
    <w:rsid w:val="00BB7A39"/>
    <w:rsid w:val="00BB7DEF"/>
    <w:rsid w:val="00BB7EB2"/>
    <w:rsid w:val="00BB7F07"/>
    <w:rsid w:val="00BC0118"/>
    <w:rsid w:val="00BC08B9"/>
    <w:rsid w:val="00BC1016"/>
    <w:rsid w:val="00BC108C"/>
    <w:rsid w:val="00BC14EC"/>
    <w:rsid w:val="00BC1500"/>
    <w:rsid w:val="00BC1906"/>
    <w:rsid w:val="00BC1A57"/>
    <w:rsid w:val="00BC204E"/>
    <w:rsid w:val="00BC229C"/>
    <w:rsid w:val="00BC3040"/>
    <w:rsid w:val="00BC30DC"/>
    <w:rsid w:val="00BC3106"/>
    <w:rsid w:val="00BC3268"/>
    <w:rsid w:val="00BC330C"/>
    <w:rsid w:val="00BC3621"/>
    <w:rsid w:val="00BC3B8D"/>
    <w:rsid w:val="00BC3BE4"/>
    <w:rsid w:val="00BC3DB5"/>
    <w:rsid w:val="00BC4286"/>
    <w:rsid w:val="00BC43A1"/>
    <w:rsid w:val="00BC4577"/>
    <w:rsid w:val="00BC46D4"/>
    <w:rsid w:val="00BC4775"/>
    <w:rsid w:val="00BC4B42"/>
    <w:rsid w:val="00BC4DC3"/>
    <w:rsid w:val="00BC4F71"/>
    <w:rsid w:val="00BC5144"/>
    <w:rsid w:val="00BC54A3"/>
    <w:rsid w:val="00BC578B"/>
    <w:rsid w:val="00BC59BB"/>
    <w:rsid w:val="00BC5A8B"/>
    <w:rsid w:val="00BC60DB"/>
    <w:rsid w:val="00BC61C3"/>
    <w:rsid w:val="00BC6346"/>
    <w:rsid w:val="00BC674F"/>
    <w:rsid w:val="00BC6A83"/>
    <w:rsid w:val="00BC6AB8"/>
    <w:rsid w:val="00BC6C22"/>
    <w:rsid w:val="00BC6D0D"/>
    <w:rsid w:val="00BC707C"/>
    <w:rsid w:val="00BC7346"/>
    <w:rsid w:val="00BC7546"/>
    <w:rsid w:val="00BC75FF"/>
    <w:rsid w:val="00BC7AC1"/>
    <w:rsid w:val="00BC7D68"/>
    <w:rsid w:val="00BC7DC6"/>
    <w:rsid w:val="00BC7E4A"/>
    <w:rsid w:val="00BC7F86"/>
    <w:rsid w:val="00BC7FE7"/>
    <w:rsid w:val="00BD01AA"/>
    <w:rsid w:val="00BD043A"/>
    <w:rsid w:val="00BD047D"/>
    <w:rsid w:val="00BD0695"/>
    <w:rsid w:val="00BD088E"/>
    <w:rsid w:val="00BD0A9A"/>
    <w:rsid w:val="00BD0B9B"/>
    <w:rsid w:val="00BD124D"/>
    <w:rsid w:val="00BD12D9"/>
    <w:rsid w:val="00BD1643"/>
    <w:rsid w:val="00BD16B2"/>
    <w:rsid w:val="00BD17D9"/>
    <w:rsid w:val="00BD1A28"/>
    <w:rsid w:val="00BD1F2F"/>
    <w:rsid w:val="00BD228D"/>
    <w:rsid w:val="00BD25E3"/>
    <w:rsid w:val="00BD2BC3"/>
    <w:rsid w:val="00BD2C24"/>
    <w:rsid w:val="00BD2D46"/>
    <w:rsid w:val="00BD33C1"/>
    <w:rsid w:val="00BD351C"/>
    <w:rsid w:val="00BD3EEC"/>
    <w:rsid w:val="00BD451D"/>
    <w:rsid w:val="00BD4684"/>
    <w:rsid w:val="00BD4746"/>
    <w:rsid w:val="00BD47D0"/>
    <w:rsid w:val="00BD4A27"/>
    <w:rsid w:val="00BD4AE4"/>
    <w:rsid w:val="00BD4CCE"/>
    <w:rsid w:val="00BD4F9A"/>
    <w:rsid w:val="00BD508C"/>
    <w:rsid w:val="00BD5489"/>
    <w:rsid w:val="00BD56AA"/>
    <w:rsid w:val="00BD5BDA"/>
    <w:rsid w:val="00BD5C43"/>
    <w:rsid w:val="00BD5E9E"/>
    <w:rsid w:val="00BD6204"/>
    <w:rsid w:val="00BD6693"/>
    <w:rsid w:val="00BD67D2"/>
    <w:rsid w:val="00BD6B25"/>
    <w:rsid w:val="00BD6D59"/>
    <w:rsid w:val="00BD74E0"/>
    <w:rsid w:val="00BD7588"/>
    <w:rsid w:val="00BD76D3"/>
    <w:rsid w:val="00BD7AA5"/>
    <w:rsid w:val="00BD7DC2"/>
    <w:rsid w:val="00BD7E5D"/>
    <w:rsid w:val="00BD7EC4"/>
    <w:rsid w:val="00BD7EF6"/>
    <w:rsid w:val="00BD7F1D"/>
    <w:rsid w:val="00BD7FCC"/>
    <w:rsid w:val="00BE016D"/>
    <w:rsid w:val="00BE0448"/>
    <w:rsid w:val="00BE0676"/>
    <w:rsid w:val="00BE0722"/>
    <w:rsid w:val="00BE0962"/>
    <w:rsid w:val="00BE0C8C"/>
    <w:rsid w:val="00BE0CEE"/>
    <w:rsid w:val="00BE0DC8"/>
    <w:rsid w:val="00BE0FCB"/>
    <w:rsid w:val="00BE12BE"/>
    <w:rsid w:val="00BE12E2"/>
    <w:rsid w:val="00BE1384"/>
    <w:rsid w:val="00BE13CE"/>
    <w:rsid w:val="00BE160C"/>
    <w:rsid w:val="00BE1701"/>
    <w:rsid w:val="00BE1860"/>
    <w:rsid w:val="00BE19FC"/>
    <w:rsid w:val="00BE1E5D"/>
    <w:rsid w:val="00BE21E7"/>
    <w:rsid w:val="00BE29B4"/>
    <w:rsid w:val="00BE2DAD"/>
    <w:rsid w:val="00BE2E27"/>
    <w:rsid w:val="00BE3397"/>
    <w:rsid w:val="00BE356E"/>
    <w:rsid w:val="00BE3E5F"/>
    <w:rsid w:val="00BE3F4B"/>
    <w:rsid w:val="00BE40B0"/>
    <w:rsid w:val="00BE43F6"/>
    <w:rsid w:val="00BE49C8"/>
    <w:rsid w:val="00BE49F6"/>
    <w:rsid w:val="00BE4D3D"/>
    <w:rsid w:val="00BE4EB7"/>
    <w:rsid w:val="00BE5226"/>
    <w:rsid w:val="00BE55F7"/>
    <w:rsid w:val="00BE5793"/>
    <w:rsid w:val="00BE5A1B"/>
    <w:rsid w:val="00BE5C3D"/>
    <w:rsid w:val="00BE5DD4"/>
    <w:rsid w:val="00BE60F2"/>
    <w:rsid w:val="00BE6274"/>
    <w:rsid w:val="00BE6EA1"/>
    <w:rsid w:val="00BE7074"/>
    <w:rsid w:val="00BE70A1"/>
    <w:rsid w:val="00BE70D5"/>
    <w:rsid w:val="00BE77B8"/>
    <w:rsid w:val="00BE7923"/>
    <w:rsid w:val="00BE7D75"/>
    <w:rsid w:val="00BE7EB3"/>
    <w:rsid w:val="00BF04A8"/>
    <w:rsid w:val="00BF0541"/>
    <w:rsid w:val="00BF080D"/>
    <w:rsid w:val="00BF0DF2"/>
    <w:rsid w:val="00BF0F03"/>
    <w:rsid w:val="00BF0FDC"/>
    <w:rsid w:val="00BF1028"/>
    <w:rsid w:val="00BF117E"/>
    <w:rsid w:val="00BF1424"/>
    <w:rsid w:val="00BF1E4D"/>
    <w:rsid w:val="00BF1E64"/>
    <w:rsid w:val="00BF1FBA"/>
    <w:rsid w:val="00BF1FE5"/>
    <w:rsid w:val="00BF2064"/>
    <w:rsid w:val="00BF213D"/>
    <w:rsid w:val="00BF2452"/>
    <w:rsid w:val="00BF254B"/>
    <w:rsid w:val="00BF294B"/>
    <w:rsid w:val="00BF2960"/>
    <w:rsid w:val="00BF2BED"/>
    <w:rsid w:val="00BF2E81"/>
    <w:rsid w:val="00BF322E"/>
    <w:rsid w:val="00BF3719"/>
    <w:rsid w:val="00BF37B1"/>
    <w:rsid w:val="00BF3A7F"/>
    <w:rsid w:val="00BF3B4F"/>
    <w:rsid w:val="00BF3B6A"/>
    <w:rsid w:val="00BF3CE6"/>
    <w:rsid w:val="00BF4209"/>
    <w:rsid w:val="00BF4286"/>
    <w:rsid w:val="00BF4345"/>
    <w:rsid w:val="00BF470F"/>
    <w:rsid w:val="00BF48B7"/>
    <w:rsid w:val="00BF48CB"/>
    <w:rsid w:val="00BF5066"/>
    <w:rsid w:val="00BF5209"/>
    <w:rsid w:val="00BF53F8"/>
    <w:rsid w:val="00BF54F8"/>
    <w:rsid w:val="00BF552C"/>
    <w:rsid w:val="00BF5945"/>
    <w:rsid w:val="00BF5ACA"/>
    <w:rsid w:val="00BF5D37"/>
    <w:rsid w:val="00BF5D39"/>
    <w:rsid w:val="00BF5F51"/>
    <w:rsid w:val="00BF5FA9"/>
    <w:rsid w:val="00BF62FA"/>
    <w:rsid w:val="00BF68CB"/>
    <w:rsid w:val="00BF6C4F"/>
    <w:rsid w:val="00BF729E"/>
    <w:rsid w:val="00BF74A8"/>
    <w:rsid w:val="00BF776B"/>
    <w:rsid w:val="00BF7865"/>
    <w:rsid w:val="00BF7881"/>
    <w:rsid w:val="00BF796C"/>
    <w:rsid w:val="00BF7C0C"/>
    <w:rsid w:val="00C0023D"/>
    <w:rsid w:val="00C0048C"/>
    <w:rsid w:val="00C006B0"/>
    <w:rsid w:val="00C00A86"/>
    <w:rsid w:val="00C00CE9"/>
    <w:rsid w:val="00C012F0"/>
    <w:rsid w:val="00C01A04"/>
    <w:rsid w:val="00C01FD8"/>
    <w:rsid w:val="00C02020"/>
    <w:rsid w:val="00C02180"/>
    <w:rsid w:val="00C025DD"/>
    <w:rsid w:val="00C02671"/>
    <w:rsid w:val="00C02795"/>
    <w:rsid w:val="00C027D3"/>
    <w:rsid w:val="00C028B3"/>
    <w:rsid w:val="00C0298C"/>
    <w:rsid w:val="00C02A4E"/>
    <w:rsid w:val="00C02D6C"/>
    <w:rsid w:val="00C02E32"/>
    <w:rsid w:val="00C03241"/>
    <w:rsid w:val="00C03438"/>
    <w:rsid w:val="00C03B6A"/>
    <w:rsid w:val="00C03D00"/>
    <w:rsid w:val="00C03D68"/>
    <w:rsid w:val="00C04179"/>
    <w:rsid w:val="00C0454D"/>
    <w:rsid w:val="00C048A8"/>
    <w:rsid w:val="00C04928"/>
    <w:rsid w:val="00C04988"/>
    <w:rsid w:val="00C04E86"/>
    <w:rsid w:val="00C0511E"/>
    <w:rsid w:val="00C0538B"/>
    <w:rsid w:val="00C05464"/>
    <w:rsid w:val="00C0555D"/>
    <w:rsid w:val="00C0560D"/>
    <w:rsid w:val="00C05B47"/>
    <w:rsid w:val="00C0615E"/>
    <w:rsid w:val="00C0628C"/>
    <w:rsid w:val="00C064B8"/>
    <w:rsid w:val="00C0679E"/>
    <w:rsid w:val="00C06801"/>
    <w:rsid w:val="00C069B0"/>
    <w:rsid w:val="00C07338"/>
    <w:rsid w:val="00C07853"/>
    <w:rsid w:val="00C07C3D"/>
    <w:rsid w:val="00C07C9D"/>
    <w:rsid w:val="00C102D9"/>
    <w:rsid w:val="00C10434"/>
    <w:rsid w:val="00C107F4"/>
    <w:rsid w:val="00C10CD1"/>
    <w:rsid w:val="00C10D7D"/>
    <w:rsid w:val="00C10E8F"/>
    <w:rsid w:val="00C1108B"/>
    <w:rsid w:val="00C112AB"/>
    <w:rsid w:val="00C1157A"/>
    <w:rsid w:val="00C1165B"/>
    <w:rsid w:val="00C117A8"/>
    <w:rsid w:val="00C11E9C"/>
    <w:rsid w:val="00C11F37"/>
    <w:rsid w:val="00C1208C"/>
    <w:rsid w:val="00C122E0"/>
    <w:rsid w:val="00C12377"/>
    <w:rsid w:val="00C12876"/>
    <w:rsid w:val="00C12A1C"/>
    <w:rsid w:val="00C12EB4"/>
    <w:rsid w:val="00C1304C"/>
    <w:rsid w:val="00C133D2"/>
    <w:rsid w:val="00C13438"/>
    <w:rsid w:val="00C135E8"/>
    <w:rsid w:val="00C13784"/>
    <w:rsid w:val="00C13941"/>
    <w:rsid w:val="00C139A1"/>
    <w:rsid w:val="00C13A3D"/>
    <w:rsid w:val="00C13A93"/>
    <w:rsid w:val="00C13F07"/>
    <w:rsid w:val="00C13F64"/>
    <w:rsid w:val="00C14274"/>
    <w:rsid w:val="00C143D3"/>
    <w:rsid w:val="00C144D1"/>
    <w:rsid w:val="00C147B2"/>
    <w:rsid w:val="00C14B9B"/>
    <w:rsid w:val="00C15006"/>
    <w:rsid w:val="00C1519C"/>
    <w:rsid w:val="00C15328"/>
    <w:rsid w:val="00C1537B"/>
    <w:rsid w:val="00C156E0"/>
    <w:rsid w:val="00C15927"/>
    <w:rsid w:val="00C15ADD"/>
    <w:rsid w:val="00C15B0C"/>
    <w:rsid w:val="00C15D45"/>
    <w:rsid w:val="00C161B3"/>
    <w:rsid w:val="00C161E7"/>
    <w:rsid w:val="00C16257"/>
    <w:rsid w:val="00C16348"/>
    <w:rsid w:val="00C16457"/>
    <w:rsid w:val="00C16534"/>
    <w:rsid w:val="00C1656A"/>
    <w:rsid w:val="00C16970"/>
    <w:rsid w:val="00C16AA4"/>
    <w:rsid w:val="00C16B76"/>
    <w:rsid w:val="00C16BD8"/>
    <w:rsid w:val="00C170DE"/>
    <w:rsid w:val="00C17140"/>
    <w:rsid w:val="00C172D2"/>
    <w:rsid w:val="00C174B8"/>
    <w:rsid w:val="00C1788E"/>
    <w:rsid w:val="00C17A56"/>
    <w:rsid w:val="00C17ED2"/>
    <w:rsid w:val="00C17FC0"/>
    <w:rsid w:val="00C203F1"/>
    <w:rsid w:val="00C205B6"/>
    <w:rsid w:val="00C206F5"/>
    <w:rsid w:val="00C209B7"/>
    <w:rsid w:val="00C20A88"/>
    <w:rsid w:val="00C20F6F"/>
    <w:rsid w:val="00C20F8E"/>
    <w:rsid w:val="00C215A9"/>
    <w:rsid w:val="00C21654"/>
    <w:rsid w:val="00C21BEE"/>
    <w:rsid w:val="00C21D14"/>
    <w:rsid w:val="00C21D67"/>
    <w:rsid w:val="00C220D5"/>
    <w:rsid w:val="00C2248C"/>
    <w:rsid w:val="00C22699"/>
    <w:rsid w:val="00C2299F"/>
    <w:rsid w:val="00C22A85"/>
    <w:rsid w:val="00C22BEF"/>
    <w:rsid w:val="00C230DB"/>
    <w:rsid w:val="00C23139"/>
    <w:rsid w:val="00C234BE"/>
    <w:rsid w:val="00C23552"/>
    <w:rsid w:val="00C23679"/>
    <w:rsid w:val="00C23807"/>
    <w:rsid w:val="00C2389D"/>
    <w:rsid w:val="00C23AAE"/>
    <w:rsid w:val="00C23AC4"/>
    <w:rsid w:val="00C23F54"/>
    <w:rsid w:val="00C240D4"/>
    <w:rsid w:val="00C244AE"/>
    <w:rsid w:val="00C24EB6"/>
    <w:rsid w:val="00C252B9"/>
    <w:rsid w:val="00C25428"/>
    <w:rsid w:val="00C25453"/>
    <w:rsid w:val="00C2565E"/>
    <w:rsid w:val="00C25684"/>
    <w:rsid w:val="00C25A48"/>
    <w:rsid w:val="00C25C5F"/>
    <w:rsid w:val="00C25D6B"/>
    <w:rsid w:val="00C25D9E"/>
    <w:rsid w:val="00C2677D"/>
    <w:rsid w:val="00C26875"/>
    <w:rsid w:val="00C26921"/>
    <w:rsid w:val="00C26B9D"/>
    <w:rsid w:val="00C26C56"/>
    <w:rsid w:val="00C26C89"/>
    <w:rsid w:val="00C2712B"/>
    <w:rsid w:val="00C271F9"/>
    <w:rsid w:val="00C2737C"/>
    <w:rsid w:val="00C27539"/>
    <w:rsid w:val="00C276AE"/>
    <w:rsid w:val="00C278BA"/>
    <w:rsid w:val="00C279AA"/>
    <w:rsid w:val="00C279EB"/>
    <w:rsid w:val="00C27FE0"/>
    <w:rsid w:val="00C3014A"/>
    <w:rsid w:val="00C301D4"/>
    <w:rsid w:val="00C30A85"/>
    <w:rsid w:val="00C30A8C"/>
    <w:rsid w:val="00C30EE1"/>
    <w:rsid w:val="00C31811"/>
    <w:rsid w:val="00C3182D"/>
    <w:rsid w:val="00C319F7"/>
    <w:rsid w:val="00C31A5F"/>
    <w:rsid w:val="00C31E38"/>
    <w:rsid w:val="00C3207A"/>
    <w:rsid w:val="00C320E3"/>
    <w:rsid w:val="00C321BC"/>
    <w:rsid w:val="00C322FF"/>
    <w:rsid w:val="00C32AC3"/>
    <w:rsid w:val="00C32E78"/>
    <w:rsid w:val="00C33488"/>
    <w:rsid w:val="00C33776"/>
    <w:rsid w:val="00C33873"/>
    <w:rsid w:val="00C3398A"/>
    <w:rsid w:val="00C33ADA"/>
    <w:rsid w:val="00C33B02"/>
    <w:rsid w:val="00C33D1F"/>
    <w:rsid w:val="00C33DCE"/>
    <w:rsid w:val="00C34294"/>
    <w:rsid w:val="00C343D7"/>
    <w:rsid w:val="00C34599"/>
    <w:rsid w:val="00C345B3"/>
    <w:rsid w:val="00C347EB"/>
    <w:rsid w:val="00C3492D"/>
    <w:rsid w:val="00C3493F"/>
    <w:rsid w:val="00C34D2A"/>
    <w:rsid w:val="00C35506"/>
    <w:rsid w:val="00C35999"/>
    <w:rsid w:val="00C35E5C"/>
    <w:rsid w:val="00C36495"/>
    <w:rsid w:val="00C364D3"/>
    <w:rsid w:val="00C3658A"/>
    <w:rsid w:val="00C365EE"/>
    <w:rsid w:val="00C36A1A"/>
    <w:rsid w:val="00C36AD5"/>
    <w:rsid w:val="00C36B9B"/>
    <w:rsid w:val="00C36D87"/>
    <w:rsid w:val="00C36DA8"/>
    <w:rsid w:val="00C36DEA"/>
    <w:rsid w:val="00C371C2"/>
    <w:rsid w:val="00C377A1"/>
    <w:rsid w:val="00C37DEA"/>
    <w:rsid w:val="00C37DF8"/>
    <w:rsid w:val="00C404DE"/>
    <w:rsid w:val="00C40807"/>
    <w:rsid w:val="00C40FBB"/>
    <w:rsid w:val="00C410B3"/>
    <w:rsid w:val="00C410E4"/>
    <w:rsid w:val="00C413C7"/>
    <w:rsid w:val="00C41DB8"/>
    <w:rsid w:val="00C4211A"/>
    <w:rsid w:val="00C423EF"/>
    <w:rsid w:val="00C42BAB"/>
    <w:rsid w:val="00C4323E"/>
    <w:rsid w:val="00C43244"/>
    <w:rsid w:val="00C43833"/>
    <w:rsid w:val="00C43B2D"/>
    <w:rsid w:val="00C44275"/>
    <w:rsid w:val="00C44291"/>
    <w:rsid w:val="00C442BC"/>
    <w:rsid w:val="00C44373"/>
    <w:rsid w:val="00C44677"/>
    <w:rsid w:val="00C4479E"/>
    <w:rsid w:val="00C44A20"/>
    <w:rsid w:val="00C44A3C"/>
    <w:rsid w:val="00C44C59"/>
    <w:rsid w:val="00C44E75"/>
    <w:rsid w:val="00C44E83"/>
    <w:rsid w:val="00C45026"/>
    <w:rsid w:val="00C4505E"/>
    <w:rsid w:val="00C454AE"/>
    <w:rsid w:val="00C455B1"/>
    <w:rsid w:val="00C456C4"/>
    <w:rsid w:val="00C45FE8"/>
    <w:rsid w:val="00C462AD"/>
    <w:rsid w:val="00C46674"/>
    <w:rsid w:val="00C46A48"/>
    <w:rsid w:val="00C471AB"/>
    <w:rsid w:val="00C47470"/>
    <w:rsid w:val="00C47815"/>
    <w:rsid w:val="00C47ADD"/>
    <w:rsid w:val="00C47CCD"/>
    <w:rsid w:val="00C47E13"/>
    <w:rsid w:val="00C47FBA"/>
    <w:rsid w:val="00C500AE"/>
    <w:rsid w:val="00C501C3"/>
    <w:rsid w:val="00C509EE"/>
    <w:rsid w:val="00C50A43"/>
    <w:rsid w:val="00C50A68"/>
    <w:rsid w:val="00C50AA8"/>
    <w:rsid w:val="00C50F49"/>
    <w:rsid w:val="00C50FC6"/>
    <w:rsid w:val="00C51000"/>
    <w:rsid w:val="00C51001"/>
    <w:rsid w:val="00C51427"/>
    <w:rsid w:val="00C51443"/>
    <w:rsid w:val="00C5159D"/>
    <w:rsid w:val="00C51624"/>
    <w:rsid w:val="00C516E7"/>
    <w:rsid w:val="00C51804"/>
    <w:rsid w:val="00C51848"/>
    <w:rsid w:val="00C519C1"/>
    <w:rsid w:val="00C51AA0"/>
    <w:rsid w:val="00C51F5D"/>
    <w:rsid w:val="00C5225A"/>
    <w:rsid w:val="00C523CB"/>
    <w:rsid w:val="00C5251B"/>
    <w:rsid w:val="00C5264E"/>
    <w:rsid w:val="00C52658"/>
    <w:rsid w:val="00C52A0C"/>
    <w:rsid w:val="00C5315D"/>
    <w:rsid w:val="00C532E0"/>
    <w:rsid w:val="00C5333E"/>
    <w:rsid w:val="00C534A2"/>
    <w:rsid w:val="00C536E2"/>
    <w:rsid w:val="00C5410F"/>
    <w:rsid w:val="00C54557"/>
    <w:rsid w:val="00C54566"/>
    <w:rsid w:val="00C54629"/>
    <w:rsid w:val="00C54944"/>
    <w:rsid w:val="00C54D9F"/>
    <w:rsid w:val="00C54DE2"/>
    <w:rsid w:val="00C555A2"/>
    <w:rsid w:val="00C55847"/>
    <w:rsid w:val="00C55A4B"/>
    <w:rsid w:val="00C55B97"/>
    <w:rsid w:val="00C55EBF"/>
    <w:rsid w:val="00C56D8F"/>
    <w:rsid w:val="00C57086"/>
    <w:rsid w:val="00C57424"/>
    <w:rsid w:val="00C57458"/>
    <w:rsid w:val="00C57635"/>
    <w:rsid w:val="00C5775D"/>
    <w:rsid w:val="00C57803"/>
    <w:rsid w:val="00C57BF4"/>
    <w:rsid w:val="00C57E03"/>
    <w:rsid w:val="00C6000E"/>
    <w:rsid w:val="00C600A1"/>
    <w:rsid w:val="00C603F9"/>
    <w:rsid w:val="00C60B6E"/>
    <w:rsid w:val="00C6112D"/>
    <w:rsid w:val="00C6133F"/>
    <w:rsid w:val="00C61593"/>
    <w:rsid w:val="00C61A71"/>
    <w:rsid w:val="00C61C39"/>
    <w:rsid w:val="00C62022"/>
    <w:rsid w:val="00C62267"/>
    <w:rsid w:val="00C622FC"/>
    <w:rsid w:val="00C62484"/>
    <w:rsid w:val="00C625B8"/>
    <w:rsid w:val="00C6261F"/>
    <w:rsid w:val="00C6264A"/>
    <w:rsid w:val="00C62B4D"/>
    <w:rsid w:val="00C63096"/>
    <w:rsid w:val="00C63302"/>
    <w:rsid w:val="00C63395"/>
    <w:rsid w:val="00C63728"/>
    <w:rsid w:val="00C639F0"/>
    <w:rsid w:val="00C63B0B"/>
    <w:rsid w:val="00C63CD8"/>
    <w:rsid w:val="00C642C4"/>
    <w:rsid w:val="00C6453F"/>
    <w:rsid w:val="00C646C4"/>
    <w:rsid w:val="00C64A80"/>
    <w:rsid w:val="00C64B78"/>
    <w:rsid w:val="00C64D0F"/>
    <w:rsid w:val="00C64D48"/>
    <w:rsid w:val="00C64DD4"/>
    <w:rsid w:val="00C64E1E"/>
    <w:rsid w:val="00C64F84"/>
    <w:rsid w:val="00C65066"/>
    <w:rsid w:val="00C65542"/>
    <w:rsid w:val="00C65549"/>
    <w:rsid w:val="00C6554C"/>
    <w:rsid w:val="00C6556F"/>
    <w:rsid w:val="00C6557A"/>
    <w:rsid w:val="00C65A1E"/>
    <w:rsid w:val="00C65A87"/>
    <w:rsid w:val="00C65E96"/>
    <w:rsid w:val="00C66115"/>
    <w:rsid w:val="00C66205"/>
    <w:rsid w:val="00C664E5"/>
    <w:rsid w:val="00C66B4A"/>
    <w:rsid w:val="00C6735D"/>
    <w:rsid w:val="00C67445"/>
    <w:rsid w:val="00C67DC8"/>
    <w:rsid w:val="00C67FE9"/>
    <w:rsid w:val="00C7012C"/>
    <w:rsid w:val="00C70283"/>
    <w:rsid w:val="00C7052B"/>
    <w:rsid w:val="00C709DF"/>
    <w:rsid w:val="00C70CB2"/>
    <w:rsid w:val="00C70CCF"/>
    <w:rsid w:val="00C70CFB"/>
    <w:rsid w:val="00C70D15"/>
    <w:rsid w:val="00C70D1E"/>
    <w:rsid w:val="00C70D95"/>
    <w:rsid w:val="00C71327"/>
    <w:rsid w:val="00C7169D"/>
    <w:rsid w:val="00C72183"/>
    <w:rsid w:val="00C72ED2"/>
    <w:rsid w:val="00C73023"/>
    <w:rsid w:val="00C734E9"/>
    <w:rsid w:val="00C739E5"/>
    <w:rsid w:val="00C73FDC"/>
    <w:rsid w:val="00C74059"/>
    <w:rsid w:val="00C74094"/>
    <w:rsid w:val="00C74655"/>
    <w:rsid w:val="00C746BD"/>
    <w:rsid w:val="00C74B49"/>
    <w:rsid w:val="00C74C1C"/>
    <w:rsid w:val="00C74FFF"/>
    <w:rsid w:val="00C75156"/>
    <w:rsid w:val="00C75E67"/>
    <w:rsid w:val="00C76144"/>
    <w:rsid w:val="00C76151"/>
    <w:rsid w:val="00C7671A"/>
    <w:rsid w:val="00C76C37"/>
    <w:rsid w:val="00C76C72"/>
    <w:rsid w:val="00C76CB8"/>
    <w:rsid w:val="00C76E4B"/>
    <w:rsid w:val="00C76EE8"/>
    <w:rsid w:val="00C77402"/>
    <w:rsid w:val="00C7772D"/>
    <w:rsid w:val="00C77A68"/>
    <w:rsid w:val="00C80081"/>
    <w:rsid w:val="00C803FB"/>
    <w:rsid w:val="00C8041C"/>
    <w:rsid w:val="00C80464"/>
    <w:rsid w:val="00C806E6"/>
    <w:rsid w:val="00C806F0"/>
    <w:rsid w:val="00C80D0B"/>
    <w:rsid w:val="00C80E2A"/>
    <w:rsid w:val="00C80E8F"/>
    <w:rsid w:val="00C80F11"/>
    <w:rsid w:val="00C811CE"/>
    <w:rsid w:val="00C812E9"/>
    <w:rsid w:val="00C81339"/>
    <w:rsid w:val="00C814D7"/>
    <w:rsid w:val="00C81542"/>
    <w:rsid w:val="00C8172C"/>
    <w:rsid w:val="00C817A8"/>
    <w:rsid w:val="00C8188A"/>
    <w:rsid w:val="00C81A5C"/>
    <w:rsid w:val="00C81C60"/>
    <w:rsid w:val="00C82096"/>
    <w:rsid w:val="00C82442"/>
    <w:rsid w:val="00C82463"/>
    <w:rsid w:val="00C824EA"/>
    <w:rsid w:val="00C8255B"/>
    <w:rsid w:val="00C82C3B"/>
    <w:rsid w:val="00C82C50"/>
    <w:rsid w:val="00C83134"/>
    <w:rsid w:val="00C831BE"/>
    <w:rsid w:val="00C831D3"/>
    <w:rsid w:val="00C83960"/>
    <w:rsid w:val="00C83973"/>
    <w:rsid w:val="00C83D79"/>
    <w:rsid w:val="00C83EFC"/>
    <w:rsid w:val="00C8488F"/>
    <w:rsid w:val="00C84D46"/>
    <w:rsid w:val="00C84F23"/>
    <w:rsid w:val="00C85072"/>
    <w:rsid w:val="00C8512C"/>
    <w:rsid w:val="00C851D9"/>
    <w:rsid w:val="00C8521A"/>
    <w:rsid w:val="00C85310"/>
    <w:rsid w:val="00C854DB"/>
    <w:rsid w:val="00C856E3"/>
    <w:rsid w:val="00C857F3"/>
    <w:rsid w:val="00C85A46"/>
    <w:rsid w:val="00C85D33"/>
    <w:rsid w:val="00C86121"/>
    <w:rsid w:val="00C86432"/>
    <w:rsid w:val="00C869C1"/>
    <w:rsid w:val="00C86DFD"/>
    <w:rsid w:val="00C86E64"/>
    <w:rsid w:val="00C86EA5"/>
    <w:rsid w:val="00C87131"/>
    <w:rsid w:val="00C872C3"/>
    <w:rsid w:val="00C87328"/>
    <w:rsid w:val="00C873AE"/>
    <w:rsid w:val="00C87458"/>
    <w:rsid w:val="00C8A2C5"/>
    <w:rsid w:val="00C905BF"/>
    <w:rsid w:val="00C906B9"/>
    <w:rsid w:val="00C90D0D"/>
    <w:rsid w:val="00C90EC4"/>
    <w:rsid w:val="00C91044"/>
    <w:rsid w:val="00C9116F"/>
    <w:rsid w:val="00C9164E"/>
    <w:rsid w:val="00C91A31"/>
    <w:rsid w:val="00C91C41"/>
    <w:rsid w:val="00C91DB0"/>
    <w:rsid w:val="00C9200F"/>
    <w:rsid w:val="00C9204A"/>
    <w:rsid w:val="00C9230A"/>
    <w:rsid w:val="00C929CD"/>
    <w:rsid w:val="00C929DD"/>
    <w:rsid w:val="00C92F09"/>
    <w:rsid w:val="00C9318A"/>
    <w:rsid w:val="00C93463"/>
    <w:rsid w:val="00C936A8"/>
    <w:rsid w:val="00C9397C"/>
    <w:rsid w:val="00C93AC9"/>
    <w:rsid w:val="00C93C55"/>
    <w:rsid w:val="00C94127"/>
    <w:rsid w:val="00C94B7A"/>
    <w:rsid w:val="00C94D7E"/>
    <w:rsid w:val="00C94E3C"/>
    <w:rsid w:val="00C94ECB"/>
    <w:rsid w:val="00C9507B"/>
    <w:rsid w:val="00C950B6"/>
    <w:rsid w:val="00C95132"/>
    <w:rsid w:val="00C95357"/>
    <w:rsid w:val="00C95807"/>
    <w:rsid w:val="00C9585E"/>
    <w:rsid w:val="00C95A6A"/>
    <w:rsid w:val="00C95A8A"/>
    <w:rsid w:val="00C95B1B"/>
    <w:rsid w:val="00C95F06"/>
    <w:rsid w:val="00C9618C"/>
    <w:rsid w:val="00C962BF"/>
    <w:rsid w:val="00C963F1"/>
    <w:rsid w:val="00C96886"/>
    <w:rsid w:val="00C96891"/>
    <w:rsid w:val="00C96E16"/>
    <w:rsid w:val="00C96F0D"/>
    <w:rsid w:val="00C975C3"/>
    <w:rsid w:val="00C9779E"/>
    <w:rsid w:val="00C97AAB"/>
    <w:rsid w:val="00C97DEA"/>
    <w:rsid w:val="00C97E3A"/>
    <w:rsid w:val="00CA04F6"/>
    <w:rsid w:val="00CA07A3"/>
    <w:rsid w:val="00CA0A80"/>
    <w:rsid w:val="00CA10D0"/>
    <w:rsid w:val="00CA1177"/>
    <w:rsid w:val="00CA13A1"/>
    <w:rsid w:val="00CA1873"/>
    <w:rsid w:val="00CA1AB6"/>
    <w:rsid w:val="00CA215F"/>
    <w:rsid w:val="00CA2176"/>
    <w:rsid w:val="00CA219D"/>
    <w:rsid w:val="00CA23DD"/>
    <w:rsid w:val="00CA2876"/>
    <w:rsid w:val="00CA29C7"/>
    <w:rsid w:val="00CA2D4B"/>
    <w:rsid w:val="00CA2F3F"/>
    <w:rsid w:val="00CA30A3"/>
    <w:rsid w:val="00CA358E"/>
    <w:rsid w:val="00CA387F"/>
    <w:rsid w:val="00CA3A09"/>
    <w:rsid w:val="00CA40C5"/>
    <w:rsid w:val="00CA4F91"/>
    <w:rsid w:val="00CA513D"/>
    <w:rsid w:val="00CA5856"/>
    <w:rsid w:val="00CA5AED"/>
    <w:rsid w:val="00CA5D1C"/>
    <w:rsid w:val="00CA5E5F"/>
    <w:rsid w:val="00CA67E4"/>
    <w:rsid w:val="00CA6AD1"/>
    <w:rsid w:val="00CA6AF0"/>
    <w:rsid w:val="00CA6EEA"/>
    <w:rsid w:val="00CA6FA8"/>
    <w:rsid w:val="00CA736B"/>
    <w:rsid w:val="00CA76BF"/>
    <w:rsid w:val="00CA7AF3"/>
    <w:rsid w:val="00CA7FBF"/>
    <w:rsid w:val="00CB00C7"/>
    <w:rsid w:val="00CB00F3"/>
    <w:rsid w:val="00CB01CC"/>
    <w:rsid w:val="00CB04B0"/>
    <w:rsid w:val="00CB0AE6"/>
    <w:rsid w:val="00CB0CBA"/>
    <w:rsid w:val="00CB0F51"/>
    <w:rsid w:val="00CB1151"/>
    <w:rsid w:val="00CB1182"/>
    <w:rsid w:val="00CB1366"/>
    <w:rsid w:val="00CB17E5"/>
    <w:rsid w:val="00CB1CE3"/>
    <w:rsid w:val="00CB1F1A"/>
    <w:rsid w:val="00CB246C"/>
    <w:rsid w:val="00CB259E"/>
    <w:rsid w:val="00CB2616"/>
    <w:rsid w:val="00CB2881"/>
    <w:rsid w:val="00CB2AC2"/>
    <w:rsid w:val="00CB2EFF"/>
    <w:rsid w:val="00CB300D"/>
    <w:rsid w:val="00CB3093"/>
    <w:rsid w:val="00CB315C"/>
    <w:rsid w:val="00CB3B9D"/>
    <w:rsid w:val="00CB3BDE"/>
    <w:rsid w:val="00CB3C13"/>
    <w:rsid w:val="00CB3D02"/>
    <w:rsid w:val="00CB3E34"/>
    <w:rsid w:val="00CB413D"/>
    <w:rsid w:val="00CB4209"/>
    <w:rsid w:val="00CB4486"/>
    <w:rsid w:val="00CB5631"/>
    <w:rsid w:val="00CB5731"/>
    <w:rsid w:val="00CB5D16"/>
    <w:rsid w:val="00CB604C"/>
    <w:rsid w:val="00CB67D5"/>
    <w:rsid w:val="00CB68A7"/>
    <w:rsid w:val="00CB6B29"/>
    <w:rsid w:val="00CB6ECD"/>
    <w:rsid w:val="00CB7105"/>
    <w:rsid w:val="00CB712D"/>
    <w:rsid w:val="00CB7303"/>
    <w:rsid w:val="00CB7529"/>
    <w:rsid w:val="00CB7706"/>
    <w:rsid w:val="00CB7737"/>
    <w:rsid w:val="00CB7928"/>
    <w:rsid w:val="00CC0A29"/>
    <w:rsid w:val="00CC0BBD"/>
    <w:rsid w:val="00CC0C62"/>
    <w:rsid w:val="00CC10DB"/>
    <w:rsid w:val="00CC1448"/>
    <w:rsid w:val="00CC184A"/>
    <w:rsid w:val="00CC1AB2"/>
    <w:rsid w:val="00CC1C6E"/>
    <w:rsid w:val="00CC1E3D"/>
    <w:rsid w:val="00CC1EEE"/>
    <w:rsid w:val="00CC203C"/>
    <w:rsid w:val="00CC2554"/>
    <w:rsid w:val="00CC2650"/>
    <w:rsid w:val="00CC2791"/>
    <w:rsid w:val="00CC2C6D"/>
    <w:rsid w:val="00CC2D47"/>
    <w:rsid w:val="00CC2E04"/>
    <w:rsid w:val="00CC2EDD"/>
    <w:rsid w:val="00CC3022"/>
    <w:rsid w:val="00CC3100"/>
    <w:rsid w:val="00CC3197"/>
    <w:rsid w:val="00CC31DF"/>
    <w:rsid w:val="00CC34F1"/>
    <w:rsid w:val="00CC356C"/>
    <w:rsid w:val="00CC398D"/>
    <w:rsid w:val="00CC3A68"/>
    <w:rsid w:val="00CC3C26"/>
    <w:rsid w:val="00CC3C75"/>
    <w:rsid w:val="00CC3DD4"/>
    <w:rsid w:val="00CC4163"/>
    <w:rsid w:val="00CC41EE"/>
    <w:rsid w:val="00CC46B9"/>
    <w:rsid w:val="00CC474B"/>
    <w:rsid w:val="00CC47C0"/>
    <w:rsid w:val="00CC491A"/>
    <w:rsid w:val="00CC4BA8"/>
    <w:rsid w:val="00CC4EE5"/>
    <w:rsid w:val="00CC4FB8"/>
    <w:rsid w:val="00CC519F"/>
    <w:rsid w:val="00CC5251"/>
    <w:rsid w:val="00CC5377"/>
    <w:rsid w:val="00CC597D"/>
    <w:rsid w:val="00CC5C7C"/>
    <w:rsid w:val="00CC5FE3"/>
    <w:rsid w:val="00CC61BE"/>
    <w:rsid w:val="00CC61FC"/>
    <w:rsid w:val="00CC668E"/>
    <w:rsid w:val="00CC67DE"/>
    <w:rsid w:val="00CC6A26"/>
    <w:rsid w:val="00CC6C03"/>
    <w:rsid w:val="00CC6C8D"/>
    <w:rsid w:val="00CC6DAE"/>
    <w:rsid w:val="00CC6DDF"/>
    <w:rsid w:val="00CC6EE3"/>
    <w:rsid w:val="00CC714C"/>
    <w:rsid w:val="00CC7297"/>
    <w:rsid w:val="00CC7550"/>
    <w:rsid w:val="00CC7A2B"/>
    <w:rsid w:val="00CC7A5A"/>
    <w:rsid w:val="00CC7C4C"/>
    <w:rsid w:val="00CC7D4B"/>
    <w:rsid w:val="00CC7EAD"/>
    <w:rsid w:val="00CC7EB0"/>
    <w:rsid w:val="00CC7EB2"/>
    <w:rsid w:val="00CD0114"/>
    <w:rsid w:val="00CD0361"/>
    <w:rsid w:val="00CD0C26"/>
    <w:rsid w:val="00CD0CCC"/>
    <w:rsid w:val="00CD16DF"/>
    <w:rsid w:val="00CD18C8"/>
    <w:rsid w:val="00CD1B1A"/>
    <w:rsid w:val="00CD2080"/>
    <w:rsid w:val="00CD20B3"/>
    <w:rsid w:val="00CD218C"/>
    <w:rsid w:val="00CD252C"/>
    <w:rsid w:val="00CD2614"/>
    <w:rsid w:val="00CD26E2"/>
    <w:rsid w:val="00CD26FA"/>
    <w:rsid w:val="00CD2AE7"/>
    <w:rsid w:val="00CD2B9C"/>
    <w:rsid w:val="00CD2F70"/>
    <w:rsid w:val="00CD3CD7"/>
    <w:rsid w:val="00CD3F45"/>
    <w:rsid w:val="00CD3FEC"/>
    <w:rsid w:val="00CD4306"/>
    <w:rsid w:val="00CD484A"/>
    <w:rsid w:val="00CD5043"/>
    <w:rsid w:val="00CD51BC"/>
    <w:rsid w:val="00CD5332"/>
    <w:rsid w:val="00CD5465"/>
    <w:rsid w:val="00CD565F"/>
    <w:rsid w:val="00CD5777"/>
    <w:rsid w:val="00CD5AF4"/>
    <w:rsid w:val="00CD5BAF"/>
    <w:rsid w:val="00CD5BB9"/>
    <w:rsid w:val="00CD5D2A"/>
    <w:rsid w:val="00CD5F8C"/>
    <w:rsid w:val="00CD61F9"/>
    <w:rsid w:val="00CD647E"/>
    <w:rsid w:val="00CD652F"/>
    <w:rsid w:val="00CD65B0"/>
    <w:rsid w:val="00CD67B6"/>
    <w:rsid w:val="00CD6991"/>
    <w:rsid w:val="00CD6AC4"/>
    <w:rsid w:val="00CD6D14"/>
    <w:rsid w:val="00CD6DDA"/>
    <w:rsid w:val="00CD6F18"/>
    <w:rsid w:val="00CD717B"/>
    <w:rsid w:val="00CD727B"/>
    <w:rsid w:val="00CD7416"/>
    <w:rsid w:val="00CD74B0"/>
    <w:rsid w:val="00CD77C0"/>
    <w:rsid w:val="00CD78BD"/>
    <w:rsid w:val="00CD7925"/>
    <w:rsid w:val="00CD7EA9"/>
    <w:rsid w:val="00CD7F03"/>
    <w:rsid w:val="00CE0176"/>
    <w:rsid w:val="00CE04C9"/>
    <w:rsid w:val="00CE0624"/>
    <w:rsid w:val="00CE0B28"/>
    <w:rsid w:val="00CE0B33"/>
    <w:rsid w:val="00CE0B6F"/>
    <w:rsid w:val="00CE1415"/>
    <w:rsid w:val="00CE1750"/>
    <w:rsid w:val="00CE17D1"/>
    <w:rsid w:val="00CE17FA"/>
    <w:rsid w:val="00CE199F"/>
    <w:rsid w:val="00CE1A46"/>
    <w:rsid w:val="00CE1B19"/>
    <w:rsid w:val="00CE1FEB"/>
    <w:rsid w:val="00CE20BA"/>
    <w:rsid w:val="00CE2175"/>
    <w:rsid w:val="00CE24C5"/>
    <w:rsid w:val="00CE26F4"/>
    <w:rsid w:val="00CE286C"/>
    <w:rsid w:val="00CE2B9B"/>
    <w:rsid w:val="00CE3258"/>
    <w:rsid w:val="00CE32F6"/>
    <w:rsid w:val="00CE3622"/>
    <w:rsid w:val="00CE3729"/>
    <w:rsid w:val="00CE38AA"/>
    <w:rsid w:val="00CE3B07"/>
    <w:rsid w:val="00CE3E71"/>
    <w:rsid w:val="00CE3EF8"/>
    <w:rsid w:val="00CE3F01"/>
    <w:rsid w:val="00CE4569"/>
    <w:rsid w:val="00CE5043"/>
    <w:rsid w:val="00CE548B"/>
    <w:rsid w:val="00CE562D"/>
    <w:rsid w:val="00CE5D7B"/>
    <w:rsid w:val="00CE5E61"/>
    <w:rsid w:val="00CE5F9F"/>
    <w:rsid w:val="00CE611F"/>
    <w:rsid w:val="00CE6220"/>
    <w:rsid w:val="00CE631A"/>
    <w:rsid w:val="00CE6423"/>
    <w:rsid w:val="00CE6661"/>
    <w:rsid w:val="00CE66F0"/>
    <w:rsid w:val="00CE6757"/>
    <w:rsid w:val="00CE6945"/>
    <w:rsid w:val="00CE6BE5"/>
    <w:rsid w:val="00CE6D08"/>
    <w:rsid w:val="00CE6D19"/>
    <w:rsid w:val="00CE6FCF"/>
    <w:rsid w:val="00CE7588"/>
    <w:rsid w:val="00CE791F"/>
    <w:rsid w:val="00CE7A86"/>
    <w:rsid w:val="00CE7CDE"/>
    <w:rsid w:val="00CE7DD3"/>
    <w:rsid w:val="00CE7F56"/>
    <w:rsid w:val="00CF038C"/>
    <w:rsid w:val="00CF084B"/>
    <w:rsid w:val="00CF0BCB"/>
    <w:rsid w:val="00CF0CEE"/>
    <w:rsid w:val="00CF0D2D"/>
    <w:rsid w:val="00CF0D62"/>
    <w:rsid w:val="00CF1105"/>
    <w:rsid w:val="00CF115D"/>
    <w:rsid w:val="00CF1205"/>
    <w:rsid w:val="00CF131F"/>
    <w:rsid w:val="00CF1400"/>
    <w:rsid w:val="00CF14C6"/>
    <w:rsid w:val="00CF1696"/>
    <w:rsid w:val="00CF179F"/>
    <w:rsid w:val="00CF18B8"/>
    <w:rsid w:val="00CF197E"/>
    <w:rsid w:val="00CF1E72"/>
    <w:rsid w:val="00CF1E97"/>
    <w:rsid w:val="00CF22A4"/>
    <w:rsid w:val="00CF23C1"/>
    <w:rsid w:val="00CF2458"/>
    <w:rsid w:val="00CF27EE"/>
    <w:rsid w:val="00CF2C6E"/>
    <w:rsid w:val="00CF2CDA"/>
    <w:rsid w:val="00CF3214"/>
    <w:rsid w:val="00CF3306"/>
    <w:rsid w:val="00CF35BD"/>
    <w:rsid w:val="00CF366B"/>
    <w:rsid w:val="00CF4220"/>
    <w:rsid w:val="00CF43DF"/>
    <w:rsid w:val="00CF4C7F"/>
    <w:rsid w:val="00CF4CB4"/>
    <w:rsid w:val="00CF4DFB"/>
    <w:rsid w:val="00CF5406"/>
    <w:rsid w:val="00CF547D"/>
    <w:rsid w:val="00CF5DB1"/>
    <w:rsid w:val="00CF5EED"/>
    <w:rsid w:val="00CF5FDE"/>
    <w:rsid w:val="00CF6F77"/>
    <w:rsid w:val="00CF73EE"/>
    <w:rsid w:val="00CF7B7A"/>
    <w:rsid w:val="00D006FA"/>
    <w:rsid w:val="00D00FD0"/>
    <w:rsid w:val="00D010E9"/>
    <w:rsid w:val="00D0158C"/>
    <w:rsid w:val="00D01618"/>
    <w:rsid w:val="00D018A1"/>
    <w:rsid w:val="00D01A56"/>
    <w:rsid w:val="00D01B7A"/>
    <w:rsid w:val="00D0229C"/>
    <w:rsid w:val="00D022CE"/>
    <w:rsid w:val="00D02664"/>
    <w:rsid w:val="00D026B5"/>
    <w:rsid w:val="00D0273A"/>
    <w:rsid w:val="00D02969"/>
    <w:rsid w:val="00D029C9"/>
    <w:rsid w:val="00D02A42"/>
    <w:rsid w:val="00D02CB3"/>
    <w:rsid w:val="00D03101"/>
    <w:rsid w:val="00D03157"/>
    <w:rsid w:val="00D03191"/>
    <w:rsid w:val="00D03340"/>
    <w:rsid w:val="00D0386D"/>
    <w:rsid w:val="00D03C04"/>
    <w:rsid w:val="00D03E01"/>
    <w:rsid w:val="00D03F25"/>
    <w:rsid w:val="00D04462"/>
    <w:rsid w:val="00D044AE"/>
    <w:rsid w:val="00D048A8"/>
    <w:rsid w:val="00D04A6B"/>
    <w:rsid w:val="00D04EEC"/>
    <w:rsid w:val="00D051EF"/>
    <w:rsid w:val="00D05710"/>
    <w:rsid w:val="00D05728"/>
    <w:rsid w:val="00D05933"/>
    <w:rsid w:val="00D05AC0"/>
    <w:rsid w:val="00D05CBC"/>
    <w:rsid w:val="00D0615A"/>
    <w:rsid w:val="00D0615C"/>
    <w:rsid w:val="00D0635F"/>
    <w:rsid w:val="00D06495"/>
    <w:rsid w:val="00D065F1"/>
    <w:rsid w:val="00D06741"/>
    <w:rsid w:val="00D068E8"/>
    <w:rsid w:val="00D06B7A"/>
    <w:rsid w:val="00D06EF5"/>
    <w:rsid w:val="00D0708E"/>
    <w:rsid w:val="00D07204"/>
    <w:rsid w:val="00D0772A"/>
    <w:rsid w:val="00D07ED4"/>
    <w:rsid w:val="00D10255"/>
    <w:rsid w:val="00D1033D"/>
    <w:rsid w:val="00D10363"/>
    <w:rsid w:val="00D104DD"/>
    <w:rsid w:val="00D10A5D"/>
    <w:rsid w:val="00D10B21"/>
    <w:rsid w:val="00D10D20"/>
    <w:rsid w:val="00D10D31"/>
    <w:rsid w:val="00D10F6C"/>
    <w:rsid w:val="00D11044"/>
    <w:rsid w:val="00D11358"/>
    <w:rsid w:val="00D114F4"/>
    <w:rsid w:val="00D115B6"/>
    <w:rsid w:val="00D115CF"/>
    <w:rsid w:val="00D11689"/>
    <w:rsid w:val="00D11B9B"/>
    <w:rsid w:val="00D124EC"/>
    <w:rsid w:val="00D12BD8"/>
    <w:rsid w:val="00D12EAA"/>
    <w:rsid w:val="00D13092"/>
    <w:rsid w:val="00D132A5"/>
    <w:rsid w:val="00D13748"/>
    <w:rsid w:val="00D13912"/>
    <w:rsid w:val="00D13A15"/>
    <w:rsid w:val="00D13C4D"/>
    <w:rsid w:val="00D13DCD"/>
    <w:rsid w:val="00D13F7E"/>
    <w:rsid w:val="00D14378"/>
    <w:rsid w:val="00D1488F"/>
    <w:rsid w:val="00D14F84"/>
    <w:rsid w:val="00D154CB"/>
    <w:rsid w:val="00D1579E"/>
    <w:rsid w:val="00D1589B"/>
    <w:rsid w:val="00D158AD"/>
    <w:rsid w:val="00D164A2"/>
    <w:rsid w:val="00D1659A"/>
    <w:rsid w:val="00D1667E"/>
    <w:rsid w:val="00D169A9"/>
    <w:rsid w:val="00D16BD9"/>
    <w:rsid w:val="00D16C50"/>
    <w:rsid w:val="00D16D62"/>
    <w:rsid w:val="00D17352"/>
    <w:rsid w:val="00D17762"/>
    <w:rsid w:val="00D179D8"/>
    <w:rsid w:val="00D17B4C"/>
    <w:rsid w:val="00D17EC2"/>
    <w:rsid w:val="00D17F59"/>
    <w:rsid w:val="00D20113"/>
    <w:rsid w:val="00D20321"/>
    <w:rsid w:val="00D207FF"/>
    <w:rsid w:val="00D209EC"/>
    <w:rsid w:val="00D20AA4"/>
    <w:rsid w:val="00D20CE4"/>
    <w:rsid w:val="00D20FFF"/>
    <w:rsid w:val="00D21137"/>
    <w:rsid w:val="00D214D5"/>
    <w:rsid w:val="00D2155B"/>
    <w:rsid w:val="00D21680"/>
    <w:rsid w:val="00D2194C"/>
    <w:rsid w:val="00D219D3"/>
    <w:rsid w:val="00D219E2"/>
    <w:rsid w:val="00D22017"/>
    <w:rsid w:val="00D2209E"/>
    <w:rsid w:val="00D222FC"/>
    <w:rsid w:val="00D22432"/>
    <w:rsid w:val="00D22519"/>
    <w:rsid w:val="00D22672"/>
    <w:rsid w:val="00D227F1"/>
    <w:rsid w:val="00D22B87"/>
    <w:rsid w:val="00D23ECC"/>
    <w:rsid w:val="00D2406B"/>
    <w:rsid w:val="00D240C8"/>
    <w:rsid w:val="00D24134"/>
    <w:rsid w:val="00D2426D"/>
    <w:rsid w:val="00D243B6"/>
    <w:rsid w:val="00D24476"/>
    <w:rsid w:val="00D24634"/>
    <w:rsid w:val="00D24696"/>
    <w:rsid w:val="00D2478E"/>
    <w:rsid w:val="00D24947"/>
    <w:rsid w:val="00D24A9F"/>
    <w:rsid w:val="00D24D3B"/>
    <w:rsid w:val="00D24DDC"/>
    <w:rsid w:val="00D25065"/>
    <w:rsid w:val="00D25234"/>
    <w:rsid w:val="00D254F9"/>
    <w:rsid w:val="00D25695"/>
    <w:rsid w:val="00D25C90"/>
    <w:rsid w:val="00D25C9F"/>
    <w:rsid w:val="00D25E73"/>
    <w:rsid w:val="00D26087"/>
    <w:rsid w:val="00D2618F"/>
    <w:rsid w:val="00D26289"/>
    <w:rsid w:val="00D26900"/>
    <w:rsid w:val="00D26A82"/>
    <w:rsid w:val="00D26BED"/>
    <w:rsid w:val="00D26C87"/>
    <w:rsid w:val="00D26EDE"/>
    <w:rsid w:val="00D26FA1"/>
    <w:rsid w:val="00D271DA"/>
    <w:rsid w:val="00D27270"/>
    <w:rsid w:val="00D27344"/>
    <w:rsid w:val="00D27844"/>
    <w:rsid w:val="00D2785C"/>
    <w:rsid w:val="00D2790D"/>
    <w:rsid w:val="00D27B2C"/>
    <w:rsid w:val="00D27E30"/>
    <w:rsid w:val="00D302ED"/>
    <w:rsid w:val="00D3034A"/>
    <w:rsid w:val="00D3053A"/>
    <w:rsid w:val="00D30583"/>
    <w:rsid w:val="00D3072B"/>
    <w:rsid w:val="00D30747"/>
    <w:rsid w:val="00D30F51"/>
    <w:rsid w:val="00D30F5E"/>
    <w:rsid w:val="00D31A82"/>
    <w:rsid w:val="00D3202F"/>
    <w:rsid w:val="00D3220E"/>
    <w:rsid w:val="00D322E0"/>
    <w:rsid w:val="00D3240F"/>
    <w:rsid w:val="00D32444"/>
    <w:rsid w:val="00D3287D"/>
    <w:rsid w:val="00D32E14"/>
    <w:rsid w:val="00D32EF8"/>
    <w:rsid w:val="00D32F32"/>
    <w:rsid w:val="00D3313F"/>
    <w:rsid w:val="00D3333D"/>
    <w:rsid w:val="00D334A0"/>
    <w:rsid w:val="00D336F3"/>
    <w:rsid w:val="00D33A99"/>
    <w:rsid w:val="00D33AA6"/>
    <w:rsid w:val="00D33F3C"/>
    <w:rsid w:val="00D33F6D"/>
    <w:rsid w:val="00D340AB"/>
    <w:rsid w:val="00D34145"/>
    <w:rsid w:val="00D344DB"/>
    <w:rsid w:val="00D3453B"/>
    <w:rsid w:val="00D34AFC"/>
    <w:rsid w:val="00D35098"/>
    <w:rsid w:val="00D3536D"/>
    <w:rsid w:val="00D3563F"/>
    <w:rsid w:val="00D35992"/>
    <w:rsid w:val="00D35A25"/>
    <w:rsid w:val="00D35F00"/>
    <w:rsid w:val="00D3622A"/>
    <w:rsid w:val="00D36B7E"/>
    <w:rsid w:val="00D36EF5"/>
    <w:rsid w:val="00D3723C"/>
    <w:rsid w:val="00D374D7"/>
    <w:rsid w:val="00D37644"/>
    <w:rsid w:val="00D37895"/>
    <w:rsid w:val="00D40233"/>
    <w:rsid w:val="00D407A1"/>
    <w:rsid w:val="00D41101"/>
    <w:rsid w:val="00D4110C"/>
    <w:rsid w:val="00D414BB"/>
    <w:rsid w:val="00D41DE6"/>
    <w:rsid w:val="00D42028"/>
    <w:rsid w:val="00D4217A"/>
    <w:rsid w:val="00D42289"/>
    <w:rsid w:val="00D422A1"/>
    <w:rsid w:val="00D42312"/>
    <w:rsid w:val="00D423CC"/>
    <w:rsid w:val="00D4272C"/>
    <w:rsid w:val="00D42858"/>
    <w:rsid w:val="00D433FB"/>
    <w:rsid w:val="00D43681"/>
    <w:rsid w:val="00D436B9"/>
    <w:rsid w:val="00D438D1"/>
    <w:rsid w:val="00D447C6"/>
    <w:rsid w:val="00D44878"/>
    <w:rsid w:val="00D4494E"/>
    <w:rsid w:val="00D44969"/>
    <w:rsid w:val="00D45210"/>
    <w:rsid w:val="00D455A9"/>
    <w:rsid w:val="00D4563A"/>
    <w:rsid w:val="00D45D87"/>
    <w:rsid w:val="00D45D9F"/>
    <w:rsid w:val="00D45FC1"/>
    <w:rsid w:val="00D46EFF"/>
    <w:rsid w:val="00D46F19"/>
    <w:rsid w:val="00D4739C"/>
    <w:rsid w:val="00D4750D"/>
    <w:rsid w:val="00D47531"/>
    <w:rsid w:val="00D4765F"/>
    <w:rsid w:val="00D476F8"/>
    <w:rsid w:val="00D47816"/>
    <w:rsid w:val="00D478EA"/>
    <w:rsid w:val="00D47A10"/>
    <w:rsid w:val="00D47A94"/>
    <w:rsid w:val="00D47D61"/>
    <w:rsid w:val="00D5033F"/>
    <w:rsid w:val="00D5056C"/>
    <w:rsid w:val="00D50615"/>
    <w:rsid w:val="00D507CA"/>
    <w:rsid w:val="00D50D9D"/>
    <w:rsid w:val="00D50DB8"/>
    <w:rsid w:val="00D50F92"/>
    <w:rsid w:val="00D5185F"/>
    <w:rsid w:val="00D51C4B"/>
    <w:rsid w:val="00D51F84"/>
    <w:rsid w:val="00D52140"/>
    <w:rsid w:val="00D522C1"/>
    <w:rsid w:val="00D52491"/>
    <w:rsid w:val="00D526AD"/>
    <w:rsid w:val="00D52ACB"/>
    <w:rsid w:val="00D52E2F"/>
    <w:rsid w:val="00D53153"/>
    <w:rsid w:val="00D5361C"/>
    <w:rsid w:val="00D539A6"/>
    <w:rsid w:val="00D53AC8"/>
    <w:rsid w:val="00D53C6E"/>
    <w:rsid w:val="00D54194"/>
    <w:rsid w:val="00D5448B"/>
    <w:rsid w:val="00D54606"/>
    <w:rsid w:val="00D55566"/>
    <w:rsid w:val="00D55971"/>
    <w:rsid w:val="00D559A6"/>
    <w:rsid w:val="00D55E85"/>
    <w:rsid w:val="00D5630C"/>
    <w:rsid w:val="00D56388"/>
    <w:rsid w:val="00D566B5"/>
    <w:rsid w:val="00D56B1F"/>
    <w:rsid w:val="00D56C40"/>
    <w:rsid w:val="00D56D18"/>
    <w:rsid w:val="00D56DF2"/>
    <w:rsid w:val="00D56F98"/>
    <w:rsid w:val="00D5749F"/>
    <w:rsid w:val="00D574A6"/>
    <w:rsid w:val="00D57674"/>
    <w:rsid w:val="00D5793C"/>
    <w:rsid w:val="00D57B5E"/>
    <w:rsid w:val="00D57BC0"/>
    <w:rsid w:val="00D6019C"/>
    <w:rsid w:val="00D60943"/>
    <w:rsid w:val="00D60D05"/>
    <w:rsid w:val="00D60E85"/>
    <w:rsid w:val="00D60ED3"/>
    <w:rsid w:val="00D60EE9"/>
    <w:rsid w:val="00D61343"/>
    <w:rsid w:val="00D6144F"/>
    <w:rsid w:val="00D6198E"/>
    <w:rsid w:val="00D61F07"/>
    <w:rsid w:val="00D62062"/>
    <w:rsid w:val="00D622F0"/>
    <w:rsid w:val="00D6268A"/>
    <w:rsid w:val="00D62733"/>
    <w:rsid w:val="00D62865"/>
    <w:rsid w:val="00D62AAA"/>
    <w:rsid w:val="00D62BB6"/>
    <w:rsid w:val="00D62C85"/>
    <w:rsid w:val="00D62F18"/>
    <w:rsid w:val="00D6324C"/>
    <w:rsid w:val="00D6353A"/>
    <w:rsid w:val="00D635A1"/>
    <w:rsid w:val="00D6363D"/>
    <w:rsid w:val="00D639FF"/>
    <w:rsid w:val="00D63AB2"/>
    <w:rsid w:val="00D64035"/>
    <w:rsid w:val="00D6419B"/>
    <w:rsid w:val="00D64331"/>
    <w:rsid w:val="00D6434D"/>
    <w:rsid w:val="00D644DE"/>
    <w:rsid w:val="00D64BED"/>
    <w:rsid w:val="00D6506F"/>
    <w:rsid w:val="00D6522E"/>
    <w:rsid w:val="00D6561D"/>
    <w:rsid w:val="00D65C2C"/>
    <w:rsid w:val="00D65E5A"/>
    <w:rsid w:val="00D66077"/>
    <w:rsid w:val="00D66579"/>
    <w:rsid w:val="00D6663A"/>
    <w:rsid w:val="00D66B14"/>
    <w:rsid w:val="00D66D4C"/>
    <w:rsid w:val="00D66DDC"/>
    <w:rsid w:val="00D67528"/>
    <w:rsid w:val="00D6759C"/>
    <w:rsid w:val="00D679E1"/>
    <w:rsid w:val="00D7002C"/>
    <w:rsid w:val="00D70122"/>
    <w:rsid w:val="00D70287"/>
    <w:rsid w:val="00D70D72"/>
    <w:rsid w:val="00D70D8F"/>
    <w:rsid w:val="00D70E1F"/>
    <w:rsid w:val="00D70E38"/>
    <w:rsid w:val="00D70FD7"/>
    <w:rsid w:val="00D7104E"/>
    <w:rsid w:val="00D71090"/>
    <w:rsid w:val="00D71205"/>
    <w:rsid w:val="00D71851"/>
    <w:rsid w:val="00D71873"/>
    <w:rsid w:val="00D71F4A"/>
    <w:rsid w:val="00D721CC"/>
    <w:rsid w:val="00D7236A"/>
    <w:rsid w:val="00D724AA"/>
    <w:rsid w:val="00D724E1"/>
    <w:rsid w:val="00D72789"/>
    <w:rsid w:val="00D72989"/>
    <w:rsid w:val="00D72F57"/>
    <w:rsid w:val="00D72FC9"/>
    <w:rsid w:val="00D73517"/>
    <w:rsid w:val="00D73529"/>
    <w:rsid w:val="00D735E5"/>
    <w:rsid w:val="00D74A11"/>
    <w:rsid w:val="00D74A14"/>
    <w:rsid w:val="00D74A9E"/>
    <w:rsid w:val="00D74D98"/>
    <w:rsid w:val="00D750C1"/>
    <w:rsid w:val="00D75197"/>
    <w:rsid w:val="00D75888"/>
    <w:rsid w:val="00D758C3"/>
    <w:rsid w:val="00D75970"/>
    <w:rsid w:val="00D75CF3"/>
    <w:rsid w:val="00D75DF0"/>
    <w:rsid w:val="00D75EDB"/>
    <w:rsid w:val="00D75F84"/>
    <w:rsid w:val="00D76228"/>
    <w:rsid w:val="00D764C6"/>
    <w:rsid w:val="00D7795E"/>
    <w:rsid w:val="00D77A91"/>
    <w:rsid w:val="00D77DBB"/>
    <w:rsid w:val="00D77E09"/>
    <w:rsid w:val="00D77EC2"/>
    <w:rsid w:val="00D80152"/>
    <w:rsid w:val="00D801DD"/>
    <w:rsid w:val="00D806D2"/>
    <w:rsid w:val="00D8087C"/>
    <w:rsid w:val="00D80E14"/>
    <w:rsid w:val="00D80E5D"/>
    <w:rsid w:val="00D810D3"/>
    <w:rsid w:val="00D8159E"/>
    <w:rsid w:val="00D818AC"/>
    <w:rsid w:val="00D81C79"/>
    <w:rsid w:val="00D8236C"/>
    <w:rsid w:val="00D825FA"/>
    <w:rsid w:val="00D8277C"/>
    <w:rsid w:val="00D82AED"/>
    <w:rsid w:val="00D82B45"/>
    <w:rsid w:val="00D82FB2"/>
    <w:rsid w:val="00D8326A"/>
    <w:rsid w:val="00D838DD"/>
    <w:rsid w:val="00D839EF"/>
    <w:rsid w:val="00D83E04"/>
    <w:rsid w:val="00D83FC9"/>
    <w:rsid w:val="00D841AA"/>
    <w:rsid w:val="00D84401"/>
    <w:rsid w:val="00D84607"/>
    <w:rsid w:val="00D846B8"/>
    <w:rsid w:val="00D85244"/>
    <w:rsid w:val="00D85A0D"/>
    <w:rsid w:val="00D85A32"/>
    <w:rsid w:val="00D85AB4"/>
    <w:rsid w:val="00D86818"/>
    <w:rsid w:val="00D868A9"/>
    <w:rsid w:val="00D86938"/>
    <w:rsid w:val="00D86B88"/>
    <w:rsid w:val="00D86CF8"/>
    <w:rsid w:val="00D86D0D"/>
    <w:rsid w:val="00D8719F"/>
    <w:rsid w:val="00D87436"/>
    <w:rsid w:val="00D877FD"/>
    <w:rsid w:val="00D87C69"/>
    <w:rsid w:val="00D87D5D"/>
    <w:rsid w:val="00D87D9C"/>
    <w:rsid w:val="00D87F5C"/>
    <w:rsid w:val="00D90123"/>
    <w:rsid w:val="00D90326"/>
    <w:rsid w:val="00D90570"/>
    <w:rsid w:val="00D90633"/>
    <w:rsid w:val="00D9070A"/>
    <w:rsid w:val="00D90960"/>
    <w:rsid w:val="00D90FC9"/>
    <w:rsid w:val="00D91090"/>
    <w:rsid w:val="00D9167F"/>
    <w:rsid w:val="00D91A00"/>
    <w:rsid w:val="00D91CDE"/>
    <w:rsid w:val="00D91F1F"/>
    <w:rsid w:val="00D92109"/>
    <w:rsid w:val="00D92516"/>
    <w:rsid w:val="00D9255A"/>
    <w:rsid w:val="00D931C3"/>
    <w:rsid w:val="00D932DA"/>
    <w:rsid w:val="00D933C0"/>
    <w:rsid w:val="00D9360B"/>
    <w:rsid w:val="00D93C91"/>
    <w:rsid w:val="00D93E4A"/>
    <w:rsid w:val="00D94395"/>
    <w:rsid w:val="00D94655"/>
    <w:rsid w:val="00D9491D"/>
    <w:rsid w:val="00D9497C"/>
    <w:rsid w:val="00D94D59"/>
    <w:rsid w:val="00D94F60"/>
    <w:rsid w:val="00D95017"/>
    <w:rsid w:val="00D955B0"/>
    <w:rsid w:val="00D958AE"/>
    <w:rsid w:val="00D959DB"/>
    <w:rsid w:val="00D95C57"/>
    <w:rsid w:val="00D961C7"/>
    <w:rsid w:val="00D967A1"/>
    <w:rsid w:val="00D967E2"/>
    <w:rsid w:val="00D96A70"/>
    <w:rsid w:val="00D96B0D"/>
    <w:rsid w:val="00D96B4C"/>
    <w:rsid w:val="00D96BA1"/>
    <w:rsid w:val="00D96DE2"/>
    <w:rsid w:val="00D97800"/>
    <w:rsid w:val="00D97967"/>
    <w:rsid w:val="00D979BD"/>
    <w:rsid w:val="00DA0001"/>
    <w:rsid w:val="00DA0143"/>
    <w:rsid w:val="00DA0283"/>
    <w:rsid w:val="00DA030D"/>
    <w:rsid w:val="00DA03DF"/>
    <w:rsid w:val="00DA05DF"/>
    <w:rsid w:val="00DA081E"/>
    <w:rsid w:val="00DA0B31"/>
    <w:rsid w:val="00DA0B5F"/>
    <w:rsid w:val="00DA0CF1"/>
    <w:rsid w:val="00DA0D8D"/>
    <w:rsid w:val="00DA116B"/>
    <w:rsid w:val="00DA1279"/>
    <w:rsid w:val="00DA12EA"/>
    <w:rsid w:val="00DA145B"/>
    <w:rsid w:val="00DA1A34"/>
    <w:rsid w:val="00DA205D"/>
    <w:rsid w:val="00DA20B2"/>
    <w:rsid w:val="00DA20D6"/>
    <w:rsid w:val="00DA20EF"/>
    <w:rsid w:val="00DA218D"/>
    <w:rsid w:val="00DA21D3"/>
    <w:rsid w:val="00DA29FB"/>
    <w:rsid w:val="00DA2E63"/>
    <w:rsid w:val="00DA2FE7"/>
    <w:rsid w:val="00DA37CB"/>
    <w:rsid w:val="00DA3800"/>
    <w:rsid w:val="00DA38CE"/>
    <w:rsid w:val="00DA3916"/>
    <w:rsid w:val="00DA3949"/>
    <w:rsid w:val="00DA3ACA"/>
    <w:rsid w:val="00DA3E51"/>
    <w:rsid w:val="00DA3ECF"/>
    <w:rsid w:val="00DA402C"/>
    <w:rsid w:val="00DA415E"/>
    <w:rsid w:val="00DA4569"/>
    <w:rsid w:val="00DA49EE"/>
    <w:rsid w:val="00DA4CAB"/>
    <w:rsid w:val="00DA4EA7"/>
    <w:rsid w:val="00DA55B1"/>
    <w:rsid w:val="00DA57F1"/>
    <w:rsid w:val="00DA5F89"/>
    <w:rsid w:val="00DA63AE"/>
    <w:rsid w:val="00DA6600"/>
    <w:rsid w:val="00DA6628"/>
    <w:rsid w:val="00DA6B59"/>
    <w:rsid w:val="00DA6BA0"/>
    <w:rsid w:val="00DA6BDF"/>
    <w:rsid w:val="00DA7085"/>
    <w:rsid w:val="00DA708C"/>
    <w:rsid w:val="00DA71D6"/>
    <w:rsid w:val="00DA7385"/>
    <w:rsid w:val="00DA762B"/>
    <w:rsid w:val="00DA7D49"/>
    <w:rsid w:val="00DB0116"/>
    <w:rsid w:val="00DB0494"/>
    <w:rsid w:val="00DB0A74"/>
    <w:rsid w:val="00DB0A9C"/>
    <w:rsid w:val="00DB0B33"/>
    <w:rsid w:val="00DB0D25"/>
    <w:rsid w:val="00DB0D72"/>
    <w:rsid w:val="00DB0E1C"/>
    <w:rsid w:val="00DB113E"/>
    <w:rsid w:val="00DB1A42"/>
    <w:rsid w:val="00DB1C71"/>
    <w:rsid w:val="00DB2342"/>
    <w:rsid w:val="00DB26E3"/>
    <w:rsid w:val="00DB2881"/>
    <w:rsid w:val="00DB2A4D"/>
    <w:rsid w:val="00DB2A86"/>
    <w:rsid w:val="00DB2DE7"/>
    <w:rsid w:val="00DB2DEA"/>
    <w:rsid w:val="00DB3035"/>
    <w:rsid w:val="00DB318A"/>
    <w:rsid w:val="00DB3362"/>
    <w:rsid w:val="00DB33EA"/>
    <w:rsid w:val="00DB3854"/>
    <w:rsid w:val="00DB3C61"/>
    <w:rsid w:val="00DB3D4A"/>
    <w:rsid w:val="00DB424D"/>
    <w:rsid w:val="00DB45C7"/>
    <w:rsid w:val="00DB4816"/>
    <w:rsid w:val="00DB4BA9"/>
    <w:rsid w:val="00DB4CCE"/>
    <w:rsid w:val="00DB4CE6"/>
    <w:rsid w:val="00DB4D7B"/>
    <w:rsid w:val="00DB4E7A"/>
    <w:rsid w:val="00DB5145"/>
    <w:rsid w:val="00DB525B"/>
    <w:rsid w:val="00DB57CF"/>
    <w:rsid w:val="00DB57D6"/>
    <w:rsid w:val="00DB5AB0"/>
    <w:rsid w:val="00DB5C55"/>
    <w:rsid w:val="00DB5EB7"/>
    <w:rsid w:val="00DB615D"/>
    <w:rsid w:val="00DB621F"/>
    <w:rsid w:val="00DB6309"/>
    <w:rsid w:val="00DB6601"/>
    <w:rsid w:val="00DB66C6"/>
    <w:rsid w:val="00DB69DF"/>
    <w:rsid w:val="00DB6D5E"/>
    <w:rsid w:val="00DB756E"/>
    <w:rsid w:val="00DB77DE"/>
    <w:rsid w:val="00DB7A92"/>
    <w:rsid w:val="00DC032E"/>
    <w:rsid w:val="00DC03FB"/>
    <w:rsid w:val="00DC0614"/>
    <w:rsid w:val="00DC064F"/>
    <w:rsid w:val="00DC0E51"/>
    <w:rsid w:val="00DC1100"/>
    <w:rsid w:val="00DC1260"/>
    <w:rsid w:val="00DC215B"/>
    <w:rsid w:val="00DC2163"/>
    <w:rsid w:val="00DC230A"/>
    <w:rsid w:val="00DC23A2"/>
    <w:rsid w:val="00DC23E0"/>
    <w:rsid w:val="00DC23FF"/>
    <w:rsid w:val="00DC2525"/>
    <w:rsid w:val="00DC2885"/>
    <w:rsid w:val="00DC2E15"/>
    <w:rsid w:val="00DC2F25"/>
    <w:rsid w:val="00DC3414"/>
    <w:rsid w:val="00DC3658"/>
    <w:rsid w:val="00DC36D2"/>
    <w:rsid w:val="00DC3A11"/>
    <w:rsid w:val="00DC3C0A"/>
    <w:rsid w:val="00DC3C82"/>
    <w:rsid w:val="00DC3E26"/>
    <w:rsid w:val="00DC4276"/>
    <w:rsid w:val="00DC4588"/>
    <w:rsid w:val="00DC46BB"/>
    <w:rsid w:val="00DC47F1"/>
    <w:rsid w:val="00DC48D6"/>
    <w:rsid w:val="00DC4B60"/>
    <w:rsid w:val="00DC4D6C"/>
    <w:rsid w:val="00DC5068"/>
    <w:rsid w:val="00DC51B5"/>
    <w:rsid w:val="00DC5337"/>
    <w:rsid w:val="00DC550E"/>
    <w:rsid w:val="00DC5A80"/>
    <w:rsid w:val="00DC5AC1"/>
    <w:rsid w:val="00DC5C29"/>
    <w:rsid w:val="00DC5C87"/>
    <w:rsid w:val="00DC6225"/>
    <w:rsid w:val="00DC6A2E"/>
    <w:rsid w:val="00DC6D43"/>
    <w:rsid w:val="00DC7041"/>
    <w:rsid w:val="00DC706C"/>
    <w:rsid w:val="00DC7170"/>
    <w:rsid w:val="00DC71A0"/>
    <w:rsid w:val="00DC72EC"/>
    <w:rsid w:val="00DC786D"/>
    <w:rsid w:val="00DC7C77"/>
    <w:rsid w:val="00DD058A"/>
    <w:rsid w:val="00DD0672"/>
    <w:rsid w:val="00DD07CA"/>
    <w:rsid w:val="00DD10B7"/>
    <w:rsid w:val="00DD17C6"/>
    <w:rsid w:val="00DD18F0"/>
    <w:rsid w:val="00DD2153"/>
    <w:rsid w:val="00DD22A5"/>
    <w:rsid w:val="00DD26DB"/>
    <w:rsid w:val="00DD2785"/>
    <w:rsid w:val="00DD2921"/>
    <w:rsid w:val="00DD2A99"/>
    <w:rsid w:val="00DD2CD7"/>
    <w:rsid w:val="00DD32B1"/>
    <w:rsid w:val="00DD38B3"/>
    <w:rsid w:val="00DD4063"/>
    <w:rsid w:val="00DD4131"/>
    <w:rsid w:val="00DD420E"/>
    <w:rsid w:val="00DD435A"/>
    <w:rsid w:val="00DD4C1A"/>
    <w:rsid w:val="00DD4CFB"/>
    <w:rsid w:val="00DD506F"/>
    <w:rsid w:val="00DD5155"/>
    <w:rsid w:val="00DD559F"/>
    <w:rsid w:val="00DD56B7"/>
    <w:rsid w:val="00DD5BBB"/>
    <w:rsid w:val="00DD6736"/>
    <w:rsid w:val="00DD6988"/>
    <w:rsid w:val="00DD6A8F"/>
    <w:rsid w:val="00DD6B9E"/>
    <w:rsid w:val="00DD7221"/>
    <w:rsid w:val="00DD7735"/>
    <w:rsid w:val="00DD775B"/>
    <w:rsid w:val="00DD7A45"/>
    <w:rsid w:val="00DE04F6"/>
    <w:rsid w:val="00DE0A87"/>
    <w:rsid w:val="00DE0CC5"/>
    <w:rsid w:val="00DE102B"/>
    <w:rsid w:val="00DE12B8"/>
    <w:rsid w:val="00DE12D4"/>
    <w:rsid w:val="00DE14BD"/>
    <w:rsid w:val="00DE1CFA"/>
    <w:rsid w:val="00DE1E86"/>
    <w:rsid w:val="00DE223A"/>
    <w:rsid w:val="00DE260E"/>
    <w:rsid w:val="00DE2613"/>
    <w:rsid w:val="00DE2774"/>
    <w:rsid w:val="00DE2BDC"/>
    <w:rsid w:val="00DE2F46"/>
    <w:rsid w:val="00DE2FF6"/>
    <w:rsid w:val="00DE325C"/>
    <w:rsid w:val="00DE33B8"/>
    <w:rsid w:val="00DE35A7"/>
    <w:rsid w:val="00DE35EF"/>
    <w:rsid w:val="00DE3FFF"/>
    <w:rsid w:val="00DE4181"/>
    <w:rsid w:val="00DE4261"/>
    <w:rsid w:val="00DE4D3B"/>
    <w:rsid w:val="00DE52DC"/>
    <w:rsid w:val="00DE54E6"/>
    <w:rsid w:val="00DE54EC"/>
    <w:rsid w:val="00DE5571"/>
    <w:rsid w:val="00DE57A2"/>
    <w:rsid w:val="00DE5B3D"/>
    <w:rsid w:val="00DE5E83"/>
    <w:rsid w:val="00DE60C4"/>
    <w:rsid w:val="00DE675E"/>
    <w:rsid w:val="00DE67FC"/>
    <w:rsid w:val="00DE68C5"/>
    <w:rsid w:val="00DE6A11"/>
    <w:rsid w:val="00DE6A4D"/>
    <w:rsid w:val="00DE6BFF"/>
    <w:rsid w:val="00DE6E33"/>
    <w:rsid w:val="00DE7069"/>
    <w:rsid w:val="00DE7084"/>
    <w:rsid w:val="00DE7362"/>
    <w:rsid w:val="00DE738A"/>
    <w:rsid w:val="00DE7A2F"/>
    <w:rsid w:val="00DE7C1B"/>
    <w:rsid w:val="00DF01BF"/>
    <w:rsid w:val="00DF03C4"/>
    <w:rsid w:val="00DF0458"/>
    <w:rsid w:val="00DF04AD"/>
    <w:rsid w:val="00DF0780"/>
    <w:rsid w:val="00DF0858"/>
    <w:rsid w:val="00DF0BEE"/>
    <w:rsid w:val="00DF0D8D"/>
    <w:rsid w:val="00DF11F5"/>
    <w:rsid w:val="00DF1325"/>
    <w:rsid w:val="00DF16E0"/>
    <w:rsid w:val="00DF17BF"/>
    <w:rsid w:val="00DF1E42"/>
    <w:rsid w:val="00DF2019"/>
    <w:rsid w:val="00DF22CD"/>
    <w:rsid w:val="00DF23CD"/>
    <w:rsid w:val="00DF25ED"/>
    <w:rsid w:val="00DF29B3"/>
    <w:rsid w:val="00DF2FA9"/>
    <w:rsid w:val="00DF306E"/>
    <w:rsid w:val="00DF3117"/>
    <w:rsid w:val="00DF3521"/>
    <w:rsid w:val="00DF3814"/>
    <w:rsid w:val="00DF4A5A"/>
    <w:rsid w:val="00DF4AAF"/>
    <w:rsid w:val="00DF4BAE"/>
    <w:rsid w:val="00DF4C3E"/>
    <w:rsid w:val="00DF50D4"/>
    <w:rsid w:val="00DF5109"/>
    <w:rsid w:val="00DF517E"/>
    <w:rsid w:val="00DF59FF"/>
    <w:rsid w:val="00DF6284"/>
    <w:rsid w:val="00DF6932"/>
    <w:rsid w:val="00DF6991"/>
    <w:rsid w:val="00DF6C6A"/>
    <w:rsid w:val="00DF7032"/>
    <w:rsid w:val="00DF746D"/>
    <w:rsid w:val="00DF74B5"/>
    <w:rsid w:val="00DF7535"/>
    <w:rsid w:val="00DF7583"/>
    <w:rsid w:val="00DF75E1"/>
    <w:rsid w:val="00DF77EF"/>
    <w:rsid w:val="00DF79A2"/>
    <w:rsid w:val="00DF7EDC"/>
    <w:rsid w:val="00E00390"/>
    <w:rsid w:val="00E00A49"/>
    <w:rsid w:val="00E00AB0"/>
    <w:rsid w:val="00E013E1"/>
    <w:rsid w:val="00E015F9"/>
    <w:rsid w:val="00E0170D"/>
    <w:rsid w:val="00E017AB"/>
    <w:rsid w:val="00E01C9C"/>
    <w:rsid w:val="00E01D18"/>
    <w:rsid w:val="00E02011"/>
    <w:rsid w:val="00E02AA5"/>
    <w:rsid w:val="00E02CD1"/>
    <w:rsid w:val="00E0325A"/>
    <w:rsid w:val="00E032C9"/>
    <w:rsid w:val="00E0340D"/>
    <w:rsid w:val="00E03758"/>
    <w:rsid w:val="00E0393F"/>
    <w:rsid w:val="00E03B3E"/>
    <w:rsid w:val="00E03DDF"/>
    <w:rsid w:val="00E03F82"/>
    <w:rsid w:val="00E04183"/>
    <w:rsid w:val="00E041F3"/>
    <w:rsid w:val="00E04320"/>
    <w:rsid w:val="00E04764"/>
    <w:rsid w:val="00E047D8"/>
    <w:rsid w:val="00E0487D"/>
    <w:rsid w:val="00E048A0"/>
    <w:rsid w:val="00E049E7"/>
    <w:rsid w:val="00E04D32"/>
    <w:rsid w:val="00E04DCD"/>
    <w:rsid w:val="00E04FE8"/>
    <w:rsid w:val="00E050E5"/>
    <w:rsid w:val="00E054F8"/>
    <w:rsid w:val="00E05571"/>
    <w:rsid w:val="00E055F2"/>
    <w:rsid w:val="00E05673"/>
    <w:rsid w:val="00E059C5"/>
    <w:rsid w:val="00E05CB3"/>
    <w:rsid w:val="00E05E9F"/>
    <w:rsid w:val="00E05EE1"/>
    <w:rsid w:val="00E06A09"/>
    <w:rsid w:val="00E06B37"/>
    <w:rsid w:val="00E06CFF"/>
    <w:rsid w:val="00E06DFA"/>
    <w:rsid w:val="00E06E98"/>
    <w:rsid w:val="00E06EFC"/>
    <w:rsid w:val="00E06F85"/>
    <w:rsid w:val="00E0704B"/>
    <w:rsid w:val="00E072C2"/>
    <w:rsid w:val="00E075AB"/>
    <w:rsid w:val="00E0767D"/>
    <w:rsid w:val="00E0781F"/>
    <w:rsid w:val="00E0790D"/>
    <w:rsid w:val="00E07A48"/>
    <w:rsid w:val="00E07B88"/>
    <w:rsid w:val="00E07D08"/>
    <w:rsid w:val="00E07F62"/>
    <w:rsid w:val="00E10030"/>
    <w:rsid w:val="00E10564"/>
    <w:rsid w:val="00E108C4"/>
    <w:rsid w:val="00E10970"/>
    <w:rsid w:val="00E10D88"/>
    <w:rsid w:val="00E10E4F"/>
    <w:rsid w:val="00E10E66"/>
    <w:rsid w:val="00E11501"/>
    <w:rsid w:val="00E11512"/>
    <w:rsid w:val="00E116C0"/>
    <w:rsid w:val="00E1196D"/>
    <w:rsid w:val="00E11E8A"/>
    <w:rsid w:val="00E12299"/>
    <w:rsid w:val="00E12479"/>
    <w:rsid w:val="00E127A6"/>
    <w:rsid w:val="00E1293A"/>
    <w:rsid w:val="00E12A9E"/>
    <w:rsid w:val="00E12B3F"/>
    <w:rsid w:val="00E12B4B"/>
    <w:rsid w:val="00E13172"/>
    <w:rsid w:val="00E1343E"/>
    <w:rsid w:val="00E136C1"/>
    <w:rsid w:val="00E13ADE"/>
    <w:rsid w:val="00E13B2C"/>
    <w:rsid w:val="00E13BE5"/>
    <w:rsid w:val="00E13D47"/>
    <w:rsid w:val="00E13FA0"/>
    <w:rsid w:val="00E14218"/>
    <w:rsid w:val="00E144ED"/>
    <w:rsid w:val="00E1471F"/>
    <w:rsid w:val="00E1491A"/>
    <w:rsid w:val="00E14C45"/>
    <w:rsid w:val="00E14E33"/>
    <w:rsid w:val="00E15B91"/>
    <w:rsid w:val="00E15CA3"/>
    <w:rsid w:val="00E15D4C"/>
    <w:rsid w:val="00E15ED5"/>
    <w:rsid w:val="00E15F36"/>
    <w:rsid w:val="00E168C5"/>
    <w:rsid w:val="00E16C89"/>
    <w:rsid w:val="00E16E30"/>
    <w:rsid w:val="00E17236"/>
    <w:rsid w:val="00E1782A"/>
    <w:rsid w:val="00E17C9A"/>
    <w:rsid w:val="00E17FC6"/>
    <w:rsid w:val="00E17FDF"/>
    <w:rsid w:val="00E20217"/>
    <w:rsid w:val="00E20591"/>
    <w:rsid w:val="00E20796"/>
    <w:rsid w:val="00E209F2"/>
    <w:rsid w:val="00E20AEB"/>
    <w:rsid w:val="00E20CFE"/>
    <w:rsid w:val="00E20D30"/>
    <w:rsid w:val="00E20D66"/>
    <w:rsid w:val="00E2121E"/>
    <w:rsid w:val="00E217DA"/>
    <w:rsid w:val="00E21F19"/>
    <w:rsid w:val="00E22110"/>
    <w:rsid w:val="00E221C5"/>
    <w:rsid w:val="00E221FF"/>
    <w:rsid w:val="00E22416"/>
    <w:rsid w:val="00E22492"/>
    <w:rsid w:val="00E23031"/>
    <w:rsid w:val="00E232B8"/>
    <w:rsid w:val="00E234BA"/>
    <w:rsid w:val="00E23647"/>
    <w:rsid w:val="00E23701"/>
    <w:rsid w:val="00E23AB0"/>
    <w:rsid w:val="00E23F21"/>
    <w:rsid w:val="00E2411A"/>
    <w:rsid w:val="00E24148"/>
    <w:rsid w:val="00E244AD"/>
    <w:rsid w:val="00E24ABF"/>
    <w:rsid w:val="00E25160"/>
    <w:rsid w:val="00E251F2"/>
    <w:rsid w:val="00E25247"/>
    <w:rsid w:val="00E25546"/>
    <w:rsid w:val="00E25BEE"/>
    <w:rsid w:val="00E26450"/>
    <w:rsid w:val="00E264D6"/>
    <w:rsid w:val="00E26585"/>
    <w:rsid w:val="00E26F4E"/>
    <w:rsid w:val="00E27072"/>
    <w:rsid w:val="00E27142"/>
    <w:rsid w:val="00E27D58"/>
    <w:rsid w:val="00E3012C"/>
    <w:rsid w:val="00E30141"/>
    <w:rsid w:val="00E301BD"/>
    <w:rsid w:val="00E303AA"/>
    <w:rsid w:val="00E30675"/>
    <w:rsid w:val="00E30D1F"/>
    <w:rsid w:val="00E30D20"/>
    <w:rsid w:val="00E30E73"/>
    <w:rsid w:val="00E30EE4"/>
    <w:rsid w:val="00E310EC"/>
    <w:rsid w:val="00E3141C"/>
    <w:rsid w:val="00E31BF6"/>
    <w:rsid w:val="00E31F66"/>
    <w:rsid w:val="00E320B7"/>
    <w:rsid w:val="00E3227A"/>
    <w:rsid w:val="00E32423"/>
    <w:rsid w:val="00E324C7"/>
    <w:rsid w:val="00E325D0"/>
    <w:rsid w:val="00E32867"/>
    <w:rsid w:val="00E32C52"/>
    <w:rsid w:val="00E32DF5"/>
    <w:rsid w:val="00E32E71"/>
    <w:rsid w:val="00E337BA"/>
    <w:rsid w:val="00E33997"/>
    <w:rsid w:val="00E33A7D"/>
    <w:rsid w:val="00E33BBB"/>
    <w:rsid w:val="00E34308"/>
    <w:rsid w:val="00E3448F"/>
    <w:rsid w:val="00E34681"/>
    <w:rsid w:val="00E34CF4"/>
    <w:rsid w:val="00E34F2F"/>
    <w:rsid w:val="00E35123"/>
    <w:rsid w:val="00E3539B"/>
    <w:rsid w:val="00E354E7"/>
    <w:rsid w:val="00E355E2"/>
    <w:rsid w:val="00E35A59"/>
    <w:rsid w:val="00E35E8F"/>
    <w:rsid w:val="00E35F27"/>
    <w:rsid w:val="00E3609A"/>
    <w:rsid w:val="00E360E9"/>
    <w:rsid w:val="00E36270"/>
    <w:rsid w:val="00E36652"/>
    <w:rsid w:val="00E3683C"/>
    <w:rsid w:val="00E36B52"/>
    <w:rsid w:val="00E36B9C"/>
    <w:rsid w:val="00E36C45"/>
    <w:rsid w:val="00E36C61"/>
    <w:rsid w:val="00E36D5D"/>
    <w:rsid w:val="00E3722A"/>
    <w:rsid w:val="00E373B0"/>
    <w:rsid w:val="00E3751D"/>
    <w:rsid w:val="00E375F4"/>
    <w:rsid w:val="00E37821"/>
    <w:rsid w:val="00E37ADD"/>
    <w:rsid w:val="00E37E45"/>
    <w:rsid w:val="00E37FF9"/>
    <w:rsid w:val="00E4021D"/>
    <w:rsid w:val="00E40558"/>
    <w:rsid w:val="00E40867"/>
    <w:rsid w:val="00E409EB"/>
    <w:rsid w:val="00E40D8D"/>
    <w:rsid w:val="00E41455"/>
    <w:rsid w:val="00E415FE"/>
    <w:rsid w:val="00E418A5"/>
    <w:rsid w:val="00E419FC"/>
    <w:rsid w:val="00E41BF6"/>
    <w:rsid w:val="00E41E8C"/>
    <w:rsid w:val="00E42293"/>
    <w:rsid w:val="00E42608"/>
    <w:rsid w:val="00E42BFE"/>
    <w:rsid w:val="00E43011"/>
    <w:rsid w:val="00E4312A"/>
    <w:rsid w:val="00E4312C"/>
    <w:rsid w:val="00E43774"/>
    <w:rsid w:val="00E44303"/>
    <w:rsid w:val="00E444A9"/>
    <w:rsid w:val="00E4464E"/>
    <w:rsid w:val="00E44DA0"/>
    <w:rsid w:val="00E451C2"/>
    <w:rsid w:val="00E455FF"/>
    <w:rsid w:val="00E4568D"/>
    <w:rsid w:val="00E45767"/>
    <w:rsid w:val="00E45967"/>
    <w:rsid w:val="00E45D44"/>
    <w:rsid w:val="00E46861"/>
    <w:rsid w:val="00E46A03"/>
    <w:rsid w:val="00E4751E"/>
    <w:rsid w:val="00E47584"/>
    <w:rsid w:val="00E47773"/>
    <w:rsid w:val="00E478C1"/>
    <w:rsid w:val="00E479EC"/>
    <w:rsid w:val="00E47D32"/>
    <w:rsid w:val="00E47ED7"/>
    <w:rsid w:val="00E50032"/>
    <w:rsid w:val="00E501E8"/>
    <w:rsid w:val="00E504FE"/>
    <w:rsid w:val="00E50800"/>
    <w:rsid w:val="00E508E8"/>
    <w:rsid w:val="00E50A42"/>
    <w:rsid w:val="00E50EA7"/>
    <w:rsid w:val="00E50ECD"/>
    <w:rsid w:val="00E50FAE"/>
    <w:rsid w:val="00E51090"/>
    <w:rsid w:val="00E5120B"/>
    <w:rsid w:val="00E512A7"/>
    <w:rsid w:val="00E5140E"/>
    <w:rsid w:val="00E5148F"/>
    <w:rsid w:val="00E5178F"/>
    <w:rsid w:val="00E51853"/>
    <w:rsid w:val="00E51CAE"/>
    <w:rsid w:val="00E51F24"/>
    <w:rsid w:val="00E522D5"/>
    <w:rsid w:val="00E52FC2"/>
    <w:rsid w:val="00E5373F"/>
    <w:rsid w:val="00E53A1F"/>
    <w:rsid w:val="00E53BD5"/>
    <w:rsid w:val="00E53CBB"/>
    <w:rsid w:val="00E53D86"/>
    <w:rsid w:val="00E53E5F"/>
    <w:rsid w:val="00E54636"/>
    <w:rsid w:val="00E54661"/>
    <w:rsid w:val="00E54995"/>
    <w:rsid w:val="00E54B54"/>
    <w:rsid w:val="00E54B6F"/>
    <w:rsid w:val="00E54CA1"/>
    <w:rsid w:val="00E54D0A"/>
    <w:rsid w:val="00E55313"/>
    <w:rsid w:val="00E55525"/>
    <w:rsid w:val="00E55C0B"/>
    <w:rsid w:val="00E55EDE"/>
    <w:rsid w:val="00E55F5C"/>
    <w:rsid w:val="00E561A1"/>
    <w:rsid w:val="00E561A8"/>
    <w:rsid w:val="00E5638B"/>
    <w:rsid w:val="00E5665E"/>
    <w:rsid w:val="00E5666F"/>
    <w:rsid w:val="00E56CED"/>
    <w:rsid w:val="00E56F39"/>
    <w:rsid w:val="00E56F51"/>
    <w:rsid w:val="00E56FAB"/>
    <w:rsid w:val="00E5742C"/>
    <w:rsid w:val="00E57573"/>
    <w:rsid w:val="00E5762B"/>
    <w:rsid w:val="00E57767"/>
    <w:rsid w:val="00E57847"/>
    <w:rsid w:val="00E57A14"/>
    <w:rsid w:val="00E60027"/>
    <w:rsid w:val="00E60118"/>
    <w:rsid w:val="00E606AA"/>
    <w:rsid w:val="00E607CD"/>
    <w:rsid w:val="00E60CAB"/>
    <w:rsid w:val="00E60DFE"/>
    <w:rsid w:val="00E61463"/>
    <w:rsid w:val="00E614D4"/>
    <w:rsid w:val="00E61F46"/>
    <w:rsid w:val="00E62D64"/>
    <w:rsid w:val="00E6339D"/>
    <w:rsid w:val="00E63546"/>
    <w:rsid w:val="00E635BD"/>
    <w:rsid w:val="00E63AB3"/>
    <w:rsid w:val="00E63D40"/>
    <w:rsid w:val="00E640F0"/>
    <w:rsid w:val="00E64441"/>
    <w:rsid w:val="00E644D4"/>
    <w:rsid w:val="00E64C20"/>
    <w:rsid w:val="00E65414"/>
    <w:rsid w:val="00E659DD"/>
    <w:rsid w:val="00E65D42"/>
    <w:rsid w:val="00E66219"/>
    <w:rsid w:val="00E664E9"/>
    <w:rsid w:val="00E667B3"/>
    <w:rsid w:val="00E669B5"/>
    <w:rsid w:val="00E66CB0"/>
    <w:rsid w:val="00E66F21"/>
    <w:rsid w:val="00E6706A"/>
    <w:rsid w:val="00E6726C"/>
    <w:rsid w:val="00E67406"/>
    <w:rsid w:val="00E6760D"/>
    <w:rsid w:val="00E6772A"/>
    <w:rsid w:val="00E67D7A"/>
    <w:rsid w:val="00E67F4B"/>
    <w:rsid w:val="00E70179"/>
    <w:rsid w:val="00E7048F"/>
    <w:rsid w:val="00E706FA"/>
    <w:rsid w:val="00E7085F"/>
    <w:rsid w:val="00E7086A"/>
    <w:rsid w:val="00E70D7F"/>
    <w:rsid w:val="00E70E4B"/>
    <w:rsid w:val="00E70E89"/>
    <w:rsid w:val="00E70EE6"/>
    <w:rsid w:val="00E7149A"/>
    <w:rsid w:val="00E71665"/>
    <w:rsid w:val="00E71971"/>
    <w:rsid w:val="00E71CD0"/>
    <w:rsid w:val="00E71E05"/>
    <w:rsid w:val="00E7207D"/>
    <w:rsid w:val="00E7247C"/>
    <w:rsid w:val="00E7260C"/>
    <w:rsid w:val="00E7262A"/>
    <w:rsid w:val="00E7264C"/>
    <w:rsid w:val="00E728EE"/>
    <w:rsid w:val="00E72C91"/>
    <w:rsid w:val="00E73B41"/>
    <w:rsid w:val="00E73B6D"/>
    <w:rsid w:val="00E73CE4"/>
    <w:rsid w:val="00E74068"/>
    <w:rsid w:val="00E7417E"/>
    <w:rsid w:val="00E745B7"/>
    <w:rsid w:val="00E745BB"/>
    <w:rsid w:val="00E74679"/>
    <w:rsid w:val="00E746BF"/>
    <w:rsid w:val="00E74A5B"/>
    <w:rsid w:val="00E74F03"/>
    <w:rsid w:val="00E75354"/>
    <w:rsid w:val="00E75368"/>
    <w:rsid w:val="00E755E8"/>
    <w:rsid w:val="00E757FD"/>
    <w:rsid w:val="00E7597E"/>
    <w:rsid w:val="00E75A82"/>
    <w:rsid w:val="00E75B02"/>
    <w:rsid w:val="00E75BA3"/>
    <w:rsid w:val="00E75EEF"/>
    <w:rsid w:val="00E75FC9"/>
    <w:rsid w:val="00E760E7"/>
    <w:rsid w:val="00E763A1"/>
    <w:rsid w:val="00E7681C"/>
    <w:rsid w:val="00E7683C"/>
    <w:rsid w:val="00E76DCA"/>
    <w:rsid w:val="00E76E43"/>
    <w:rsid w:val="00E771A3"/>
    <w:rsid w:val="00E77504"/>
    <w:rsid w:val="00E778AF"/>
    <w:rsid w:val="00E779E4"/>
    <w:rsid w:val="00E77B84"/>
    <w:rsid w:val="00E77BDE"/>
    <w:rsid w:val="00E80892"/>
    <w:rsid w:val="00E80B09"/>
    <w:rsid w:val="00E80B9B"/>
    <w:rsid w:val="00E80DB7"/>
    <w:rsid w:val="00E81A16"/>
    <w:rsid w:val="00E81EFC"/>
    <w:rsid w:val="00E81F7D"/>
    <w:rsid w:val="00E8212F"/>
    <w:rsid w:val="00E824CD"/>
    <w:rsid w:val="00E82902"/>
    <w:rsid w:val="00E82C91"/>
    <w:rsid w:val="00E82F66"/>
    <w:rsid w:val="00E83038"/>
    <w:rsid w:val="00E83126"/>
    <w:rsid w:val="00E833B2"/>
    <w:rsid w:val="00E8373E"/>
    <w:rsid w:val="00E83962"/>
    <w:rsid w:val="00E83B75"/>
    <w:rsid w:val="00E83E99"/>
    <w:rsid w:val="00E83ECF"/>
    <w:rsid w:val="00E84189"/>
    <w:rsid w:val="00E842D6"/>
    <w:rsid w:val="00E842DF"/>
    <w:rsid w:val="00E84638"/>
    <w:rsid w:val="00E848B2"/>
    <w:rsid w:val="00E84C8A"/>
    <w:rsid w:val="00E857BD"/>
    <w:rsid w:val="00E859CF"/>
    <w:rsid w:val="00E85EF0"/>
    <w:rsid w:val="00E86222"/>
    <w:rsid w:val="00E862EF"/>
    <w:rsid w:val="00E86546"/>
    <w:rsid w:val="00E86C66"/>
    <w:rsid w:val="00E86CB8"/>
    <w:rsid w:val="00E86EC0"/>
    <w:rsid w:val="00E86F6C"/>
    <w:rsid w:val="00E86FE2"/>
    <w:rsid w:val="00E872D0"/>
    <w:rsid w:val="00E87695"/>
    <w:rsid w:val="00E879D8"/>
    <w:rsid w:val="00E87EAF"/>
    <w:rsid w:val="00E90169"/>
    <w:rsid w:val="00E904B2"/>
    <w:rsid w:val="00E90A1E"/>
    <w:rsid w:val="00E90BAC"/>
    <w:rsid w:val="00E90C3F"/>
    <w:rsid w:val="00E90DB7"/>
    <w:rsid w:val="00E90EAA"/>
    <w:rsid w:val="00E91314"/>
    <w:rsid w:val="00E9141E"/>
    <w:rsid w:val="00E9155E"/>
    <w:rsid w:val="00E915B6"/>
    <w:rsid w:val="00E91CBA"/>
    <w:rsid w:val="00E91D04"/>
    <w:rsid w:val="00E92317"/>
    <w:rsid w:val="00E92328"/>
    <w:rsid w:val="00E923E4"/>
    <w:rsid w:val="00E9264D"/>
    <w:rsid w:val="00E92BAA"/>
    <w:rsid w:val="00E92CC2"/>
    <w:rsid w:val="00E92CEE"/>
    <w:rsid w:val="00E92F84"/>
    <w:rsid w:val="00E930EB"/>
    <w:rsid w:val="00E9317C"/>
    <w:rsid w:val="00E931EE"/>
    <w:rsid w:val="00E935B2"/>
    <w:rsid w:val="00E93635"/>
    <w:rsid w:val="00E9372C"/>
    <w:rsid w:val="00E938E4"/>
    <w:rsid w:val="00E93A1B"/>
    <w:rsid w:val="00E93BCB"/>
    <w:rsid w:val="00E93DFD"/>
    <w:rsid w:val="00E93EBC"/>
    <w:rsid w:val="00E94311"/>
    <w:rsid w:val="00E945E3"/>
    <w:rsid w:val="00E9471B"/>
    <w:rsid w:val="00E9486E"/>
    <w:rsid w:val="00E94878"/>
    <w:rsid w:val="00E94AB3"/>
    <w:rsid w:val="00E94F1F"/>
    <w:rsid w:val="00E95131"/>
    <w:rsid w:val="00E95222"/>
    <w:rsid w:val="00E9528F"/>
    <w:rsid w:val="00E9548C"/>
    <w:rsid w:val="00E95701"/>
    <w:rsid w:val="00E95A25"/>
    <w:rsid w:val="00E95B49"/>
    <w:rsid w:val="00E95EAF"/>
    <w:rsid w:val="00E9607D"/>
    <w:rsid w:val="00E96246"/>
    <w:rsid w:val="00E96461"/>
    <w:rsid w:val="00E964AE"/>
    <w:rsid w:val="00E964CC"/>
    <w:rsid w:val="00E966B0"/>
    <w:rsid w:val="00E9733C"/>
    <w:rsid w:val="00E97A60"/>
    <w:rsid w:val="00E97F33"/>
    <w:rsid w:val="00EA01DD"/>
    <w:rsid w:val="00EA039D"/>
    <w:rsid w:val="00EA068E"/>
    <w:rsid w:val="00EA0727"/>
    <w:rsid w:val="00EA0745"/>
    <w:rsid w:val="00EA0B3C"/>
    <w:rsid w:val="00EA0D01"/>
    <w:rsid w:val="00EA112B"/>
    <w:rsid w:val="00EA135F"/>
    <w:rsid w:val="00EA177B"/>
    <w:rsid w:val="00EA187B"/>
    <w:rsid w:val="00EA1C50"/>
    <w:rsid w:val="00EA1CC0"/>
    <w:rsid w:val="00EA1DB6"/>
    <w:rsid w:val="00EA203C"/>
    <w:rsid w:val="00EA20C4"/>
    <w:rsid w:val="00EA225C"/>
    <w:rsid w:val="00EA27B2"/>
    <w:rsid w:val="00EA298A"/>
    <w:rsid w:val="00EA2A5A"/>
    <w:rsid w:val="00EA2EB6"/>
    <w:rsid w:val="00EA31B4"/>
    <w:rsid w:val="00EA3263"/>
    <w:rsid w:val="00EA3275"/>
    <w:rsid w:val="00EA32ED"/>
    <w:rsid w:val="00EA35EA"/>
    <w:rsid w:val="00EA3C66"/>
    <w:rsid w:val="00EA3C86"/>
    <w:rsid w:val="00EA4293"/>
    <w:rsid w:val="00EA4376"/>
    <w:rsid w:val="00EA47A1"/>
    <w:rsid w:val="00EA491A"/>
    <w:rsid w:val="00EA4999"/>
    <w:rsid w:val="00EA4E62"/>
    <w:rsid w:val="00EA4F86"/>
    <w:rsid w:val="00EA51C5"/>
    <w:rsid w:val="00EA52AA"/>
    <w:rsid w:val="00EA5419"/>
    <w:rsid w:val="00EA59EC"/>
    <w:rsid w:val="00EA5B6C"/>
    <w:rsid w:val="00EA6496"/>
    <w:rsid w:val="00EA6657"/>
    <w:rsid w:val="00EA67D8"/>
    <w:rsid w:val="00EA6861"/>
    <w:rsid w:val="00EA6F22"/>
    <w:rsid w:val="00EA6F47"/>
    <w:rsid w:val="00EA728B"/>
    <w:rsid w:val="00EA784D"/>
    <w:rsid w:val="00EA7F31"/>
    <w:rsid w:val="00EB0D61"/>
    <w:rsid w:val="00EB10D4"/>
    <w:rsid w:val="00EB13CD"/>
    <w:rsid w:val="00EB1A5A"/>
    <w:rsid w:val="00EB1D5D"/>
    <w:rsid w:val="00EB1FF5"/>
    <w:rsid w:val="00EB24F7"/>
    <w:rsid w:val="00EB2830"/>
    <w:rsid w:val="00EB28E8"/>
    <w:rsid w:val="00EB2B80"/>
    <w:rsid w:val="00EB2F58"/>
    <w:rsid w:val="00EB31A2"/>
    <w:rsid w:val="00EB32B7"/>
    <w:rsid w:val="00EB32DA"/>
    <w:rsid w:val="00EB3369"/>
    <w:rsid w:val="00EB3793"/>
    <w:rsid w:val="00EB37E6"/>
    <w:rsid w:val="00EB38FB"/>
    <w:rsid w:val="00EB40B6"/>
    <w:rsid w:val="00EB41F8"/>
    <w:rsid w:val="00EB4C8B"/>
    <w:rsid w:val="00EB4E68"/>
    <w:rsid w:val="00EB4F74"/>
    <w:rsid w:val="00EB527B"/>
    <w:rsid w:val="00EB5284"/>
    <w:rsid w:val="00EB549B"/>
    <w:rsid w:val="00EB5661"/>
    <w:rsid w:val="00EB5747"/>
    <w:rsid w:val="00EB587F"/>
    <w:rsid w:val="00EB5C68"/>
    <w:rsid w:val="00EB5D28"/>
    <w:rsid w:val="00EB5DD3"/>
    <w:rsid w:val="00EB5EF2"/>
    <w:rsid w:val="00EB62AC"/>
    <w:rsid w:val="00EB6451"/>
    <w:rsid w:val="00EB64FD"/>
    <w:rsid w:val="00EB69BA"/>
    <w:rsid w:val="00EB6DF1"/>
    <w:rsid w:val="00EB6FD1"/>
    <w:rsid w:val="00EB700B"/>
    <w:rsid w:val="00EB7A94"/>
    <w:rsid w:val="00EB7CA5"/>
    <w:rsid w:val="00EB7FB2"/>
    <w:rsid w:val="00EC0107"/>
    <w:rsid w:val="00EC0108"/>
    <w:rsid w:val="00EC0113"/>
    <w:rsid w:val="00EC0176"/>
    <w:rsid w:val="00EC01A3"/>
    <w:rsid w:val="00EC01D9"/>
    <w:rsid w:val="00EC0339"/>
    <w:rsid w:val="00EC1808"/>
    <w:rsid w:val="00EC1881"/>
    <w:rsid w:val="00EC1A48"/>
    <w:rsid w:val="00EC1AA9"/>
    <w:rsid w:val="00EC1B33"/>
    <w:rsid w:val="00EC1C1F"/>
    <w:rsid w:val="00EC1E91"/>
    <w:rsid w:val="00EC1ECC"/>
    <w:rsid w:val="00EC1F20"/>
    <w:rsid w:val="00EC217A"/>
    <w:rsid w:val="00EC2347"/>
    <w:rsid w:val="00EC2598"/>
    <w:rsid w:val="00EC26B4"/>
    <w:rsid w:val="00EC2829"/>
    <w:rsid w:val="00EC34EA"/>
    <w:rsid w:val="00EC384E"/>
    <w:rsid w:val="00EC385F"/>
    <w:rsid w:val="00EC38A5"/>
    <w:rsid w:val="00EC3957"/>
    <w:rsid w:val="00EC3AA9"/>
    <w:rsid w:val="00EC3D48"/>
    <w:rsid w:val="00EC3D58"/>
    <w:rsid w:val="00EC3F05"/>
    <w:rsid w:val="00EC3F0C"/>
    <w:rsid w:val="00EC3F71"/>
    <w:rsid w:val="00EC4037"/>
    <w:rsid w:val="00EC4587"/>
    <w:rsid w:val="00EC4630"/>
    <w:rsid w:val="00EC48D0"/>
    <w:rsid w:val="00EC4A1A"/>
    <w:rsid w:val="00EC4AE0"/>
    <w:rsid w:val="00EC5160"/>
    <w:rsid w:val="00EC51F6"/>
    <w:rsid w:val="00EC539D"/>
    <w:rsid w:val="00EC5943"/>
    <w:rsid w:val="00EC6130"/>
    <w:rsid w:val="00EC69A6"/>
    <w:rsid w:val="00EC6A22"/>
    <w:rsid w:val="00EC6BCF"/>
    <w:rsid w:val="00EC6F3E"/>
    <w:rsid w:val="00EC71D5"/>
    <w:rsid w:val="00EC77C4"/>
    <w:rsid w:val="00EC7AB2"/>
    <w:rsid w:val="00EC7C0C"/>
    <w:rsid w:val="00ED0077"/>
    <w:rsid w:val="00ED023F"/>
    <w:rsid w:val="00ED066F"/>
    <w:rsid w:val="00ED074D"/>
    <w:rsid w:val="00ED0B65"/>
    <w:rsid w:val="00ED0C6C"/>
    <w:rsid w:val="00ED0EB9"/>
    <w:rsid w:val="00ED141C"/>
    <w:rsid w:val="00ED1B0C"/>
    <w:rsid w:val="00ED1B83"/>
    <w:rsid w:val="00ED1F1A"/>
    <w:rsid w:val="00ED21D3"/>
    <w:rsid w:val="00ED235A"/>
    <w:rsid w:val="00ED2AD1"/>
    <w:rsid w:val="00ED2C40"/>
    <w:rsid w:val="00ED2D05"/>
    <w:rsid w:val="00ED313F"/>
    <w:rsid w:val="00ED3156"/>
    <w:rsid w:val="00ED322E"/>
    <w:rsid w:val="00ED345A"/>
    <w:rsid w:val="00ED38D9"/>
    <w:rsid w:val="00ED3914"/>
    <w:rsid w:val="00ED43C3"/>
    <w:rsid w:val="00ED49C7"/>
    <w:rsid w:val="00ED4A01"/>
    <w:rsid w:val="00ED5016"/>
    <w:rsid w:val="00ED51A4"/>
    <w:rsid w:val="00ED51CE"/>
    <w:rsid w:val="00ED55A0"/>
    <w:rsid w:val="00ED56E5"/>
    <w:rsid w:val="00ED5707"/>
    <w:rsid w:val="00ED5A8F"/>
    <w:rsid w:val="00ED5B08"/>
    <w:rsid w:val="00ED5C76"/>
    <w:rsid w:val="00ED5E37"/>
    <w:rsid w:val="00ED626A"/>
    <w:rsid w:val="00ED63B6"/>
    <w:rsid w:val="00ED6B4B"/>
    <w:rsid w:val="00ED705F"/>
    <w:rsid w:val="00ED72E3"/>
    <w:rsid w:val="00ED7885"/>
    <w:rsid w:val="00ED78F5"/>
    <w:rsid w:val="00ED7FF7"/>
    <w:rsid w:val="00EE0371"/>
    <w:rsid w:val="00EE06AA"/>
    <w:rsid w:val="00EE0971"/>
    <w:rsid w:val="00EE09AE"/>
    <w:rsid w:val="00EE0E15"/>
    <w:rsid w:val="00EE10BB"/>
    <w:rsid w:val="00EE10D3"/>
    <w:rsid w:val="00EE16A2"/>
    <w:rsid w:val="00EE19F2"/>
    <w:rsid w:val="00EE1DD7"/>
    <w:rsid w:val="00EE1F94"/>
    <w:rsid w:val="00EE2295"/>
    <w:rsid w:val="00EE2851"/>
    <w:rsid w:val="00EE297A"/>
    <w:rsid w:val="00EE3297"/>
    <w:rsid w:val="00EE33EE"/>
    <w:rsid w:val="00EE356C"/>
    <w:rsid w:val="00EE3887"/>
    <w:rsid w:val="00EE3925"/>
    <w:rsid w:val="00EE3FBA"/>
    <w:rsid w:val="00EE4024"/>
    <w:rsid w:val="00EE409B"/>
    <w:rsid w:val="00EE41C2"/>
    <w:rsid w:val="00EE41D5"/>
    <w:rsid w:val="00EE48BD"/>
    <w:rsid w:val="00EE49AA"/>
    <w:rsid w:val="00EE4DE9"/>
    <w:rsid w:val="00EE504E"/>
    <w:rsid w:val="00EE532B"/>
    <w:rsid w:val="00EE55DF"/>
    <w:rsid w:val="00EE641C"/>
    <w:rsid w:val="00EE65AA"/>
    <w:rsid w:val="00EE6722"/>
    <w:rsid w:val="00EE6889"/>
    <w:rsid w:val="00EE6D32"/>
    <w:rsid w:val="00EE6E72"/>
    <w:rsid w:val="00EE7249"/>
    <w:rsid w:val="00EE74ED"/>
    <w:rsid w:val="00EE7894"/>
    <w:rsid w:val="00EE7945"/>
    <w:rsid w:val="00EE7A1E"/>
    <w:rsid w:val="00EE7A36"/>
    <w:rsid w:val="00EE7C25"/>
    <w:rsid w:val="00EE7D3B"/>
    <w:rsid w:val="00EE7E00"/>
    <w:rsid w:val="00EF0199"/>
    <w:rsid w:val="00EF02CA"/>
    <w:rsid w:val="00EF0571"/>
    <w:rsid w:val="00EF0A8A"/>
    <w:rsid w:val="00EF0C21"/>
    <w:rsid w:val="00EF0DCE"/>
    <w:rsid w:val="00EF1570"/>
    <w:rsid w:val="00EF169C"/>
    <w:rsid w:val="00EF18C0"/>
    <w:rsid w:val="00EF1A99"/>
    <w:rsid w:val="00EF1C10"/>
    <w:rsid w:val="00EF1DC6"/>
    <w:rsid w:val="00EF1DC7"/>
    <w:rsid w:val="00EF1DD0"/>
    <w:rsid w:val="00EF1F51"/>
    <w:rsid w:val="00EF2FE8"/>
    <w:rsid w:val="00EF30DB"/>
    <w:rsid w:val="00EF3159"/>
    <w:rsid w:val="00EF3756"/>
    <w:rsid w:val="00EF3930"/>
    <w:rsid w:val="00EF3AFA"/>
    <w:rsid w:val="00EF3EC7"/>
    <w:rsid w:val="00EF41CA"/>
    <w:rsid w:val="00EF4539"/>
    <w:rsid w:val="00EF4A81"/>
    <w:rsid w:val="00EF4BC3"/>
    <w:rsid w:val="00EF4C2E"/>
    <w:rsid w:val="00EF504E"/>
    <w:rsid w:val="00EF576E"/>
    <w:rsid w:val="00EF59CE"/>
    <w:rsid w:val="00EF5AD5"/>
    <w:rsid w:val="00EF5B1F"/>
    <w:rsid w:val="00EF5C5F"/>
    <w:rsid w:val="00EF5C70"/>
    <w:rsid w:val="00EF5C83"/>
    <w:rsid w:val="00EF5D6F"/>
    <w:rsid w:val="00EF5DBC"/>
    <w:rsid w:val="00EF63DD"/>
    <w:rsid w:val="00EF63F2"/>
    <w:rsid w:val="00EF65A0"/>
    <w:rsid w:val="00EF67D1"/>
    <w:rsid w:val="00EF683A"/>
    <w:rsid w:val="00EF6CD1"/>
    <w:rsid w:val="00EF75D2"/>
    <w:rsid w:val="00EF78DB"/>
    <w:rsid w:val="00EF78F5"/>
    <w:rsid w:val="00EF7F62"/>
    <w:rsid w:val="00EF7F76"/>
    <w:rsid w:val="00F00AF0"/>
    <w:rsid w:val="00F00AF9"/>
    <w:rsid w:val="00F00CE6"/>
    <w:rsid w:val="00F00E7C"/>
    <w:rsid w:val="00F013D2"/>
    <w:rsid w:val="00F01424"/>
    <w:rsid w:val="00F01547"/>
    <w:rsid w:val="00F01591"/>
    <w:rsid w:val="00F019F5"/>
    <w:rsid w:val="00F01FAD"/>
    <w:rsid w:val="00F020B9"/>
    <w:rsid w:val="00F02201"/>
    <w:rsid w:val="00F02203"/>
    <w:rsid w:val="00F02288"/>
    <w:rsid w:val="00F0255B"/>
    <w:rsid w:val="00F026F6"/>
    <w:rsid w:val="00F029D1"/>
    <w:rsid w:val="00F02C73"/>
    <w:rsid w:val="00F02CCF"/>
    <w:rsid w:val="00F02FD4"/>
    <w:rsid w:val="00F0305C"/>
    <w:rsid w:val="00F0334E"/>
    <w:rsid w:val="00F0359D"/>
    <w:rsid w:val="00F0383F"/>
    <w:rsid w:val="00F03971"/>
    <w:rsid w:val="00F03B18"/>
    <w:rsid w:val="00F03D2D"/>
    <w:rsid w:val="00F03DB4"/>
    <w:rsid w:val="00F04299"/>
    <w:rsid w:val="00F0436D"/>
    <w:rsid w:val="00F04481"/>
    <w:rsid w:val="00F0475B"/>
    <w:rsid w:val="00F048AD"/>
    <w:rsid w:val="00F04994"/>
    <w:rsid w:val="00F04C0E"/>
    <w:rsid w:val="00F0515F"/>
    <w:rsid w:val="00F051CA"/>
    <w:rsid w:val="00F051F1"/>
    <w:rsid w:val="00F0523F"/>
    <w:rsid w:val="00F052A4"/>
    <w:rsid w:val="00F05532"/>
    <w:rsid w:val="00F05541"/>
    <w:rsid w:val="00F055DE"/>
    <w:rsid w:val="00F0573D"/>
    <w:rsid w:val="00F05960"/>
    <w:rsid w:val="00F05A2A"/>
    <w:rsid w:val="00F05B30"/>
    <w:rsid w:val="00F05D00"/>
    <w:rsid w:val="00F05FCE"/>
    <w:rsid w:val="00F05FE0"/>
    <w:rsid w:val="00F06728"/>
    <w:rsid w:val="00F067D3"/>
    <w:rsid w:val="00F06998"/>
    <w:rsid w:val="00F06A3E"/>
    <w:rsid w:val="00F06B71"/>
    <w:rsid w:val="00F06C0A"/>
    <w:rsid w:val="00F06E95"/>
    <w:rsid w:val="00F06ED1"/>
    <w:rsid w:val="00F0732A"/>
    <w:rsid w:val="00F0744F"/>
    <w:rsid w:val="00F07515"/>
    <w:rsid w:val="00F079ED"/>
    <w:rsid w:val="00F07D35"/>
    <w:rsid w:val="00F100BA"/>
    <w:rsid w:val="00F100C8"/>
    <w:rsid w:val="00F1047D"/>
    <w:rsid w:val="00F10E22"/>
    <w:rsid w:val="00F1122E"/>
    <w:rsid w:val="00F1156B"/>
    <w:rsid w:val="00F11769"/>
    <w:rsid w:val="00F117AF"/>
    <w:rsid w:val="00F11A93"/>
    <w:rsid w:val="00F11AE1"/>
    <w:rsid w:val="00F122A5"/>
    <w:rsid w:val="00F1234B"/>
    <w:rsid w:val="00F1255C"/>
    <w:rsid w:val="00F12713"/>
    <w:rsid w:val="00F12E50"/>
    <w:rsid w:val="00F12F03"/>
    <w:rsid w:val="00F13321"/>
    <w:rsid w:val="00F137A1"/>
    <w:rsid w:val="00F1387E"/>
    <w:rsid w:val="00F13F32"/>
    <w:rsid w:val="00F13F58"/>
    <w:rsid w:val="00F1449B"/>
    <w:rsid w:val="00F14B7E"/>
    <w:rsid w:val="00F14C7C"/>
    <w:rsid w:val="00F14F03"/>
    <w:rsid w:val="00F14F06"/>
    <w:rsid w:val="00F150BA"/>
    <w:rsid w:val="00F151A1"/>
    <w:rsid w:val="00F155CA"/>
    <w:rsid w:val="00F15900"/>
    <w:rsid w:val="00F15A6B"/>
    <w:rsid w:val="00F15ADF"/>
    <w:rsid w:val="00F15BB7"/>
    <w:rsid w:val="00F15C08"/>
    <w:rsid w:val="00F15F8D"/>
    <w:rsid w:val="00F16204"/>
    <w:rsid w:val="00F166B5"/>
    <w:rsid w:val="00F16E0C"/>
    <w:rsid w:val="00F16E1F"/>
    <w:rsid w:val="00F17223"/>
    <w:rsid w:val="00F17233"/>
    <w:rsid w:val="00F17330"/>
    <w:rsid w:val="00F174BE"/>
    <w:rsid w:val="00F2032C"/>
    <w:rsid w:val="00F2048C"/>
    <w:rsid w:val="00F205F2"/>
    <w:rsid w:val="00F2090B"/>
    <w:rsid w:val="00F2097C"/>
    <w:rsid w:val="00F21029"/>
    <w:rsid w:val="00F210EA"/>
    <w:rsid w:val="00F21145"/>
    <w:rsid w:val="00F21277"/>
    <w:rsid w:val="00F2127D"/>
    <w:rsid w:val="00F21DAB"/>
    <w:rsid w:val="00F220B4"/>
    <w:rsid w:val="00F222E3"/>
    <w:rsid w:val="00F2245D"/>
    <w:rsid w:val="00F228B0"/>
    <w:rsid w:val="00F228F9"/>
    <w:rsid w:val="00F22906"/>
    <w:rsid w:val="00F233E0"/>
    <w:rsid w:val="00F236E1"/>
    <w:rsid w:val="00F238BC"/>
    <w:rsid w:val="00F23C9C"/>
    <w:rsid w:val="00F23F6E"/>
    <w:rsid w:val="00F244AA"/>
    <w:rsid w:val="00F244F8"/>
    <w:rsid w:val="00F24655"/>
    <w:rsid w:val="00F2468C"/>
    <w:rsid w:val="00F253A0"/>
    <w:rsid w:val="00F2542A"/>
    <w:rsid w:val="00F255F6"/>
    <w:rsid w:val="00F25748"/>
    <w:rsid w:val="00F25858"/>
    <w:rsid w:val="00F25E7A"/>
    <w:rsid w:val="00F2649C"/>
    <w:rsid w:val="00F264CA"/>
    <w:rsid w:val="00F2660E"/>
    <w:rsid w:val="00F266B9"/>
    <w:rsid w:val="00F268F9"/>
    <w:rsid w:val="00F269A9"/>
    <w:rsid w:val="00F26FFF"/>
    <w:rsid w:val="00F27124"/>
    <w:rsid w:val="00F27D78"/>
    <w:rsid w:val="00F27EBC"/>
    <w:rsid w:val="00F308D4"/>
    <w:rsid w:val="00F30940"/>
    <w:rsid w:val="00F3115F"/>
    <w:rsid w:val="00F31240"/>
    <w:rsid w:val="00F31B2B"/>
    <w:rsid w:val="00F31F18"/>
    <w:rsid w:val="00F31FEF"/>
    <w:rsid w:val="00F322F9"/>
    <w:rsid w:val="00F323B1"/>
    <w:rsid w:val="00F32A3C"/>
    <w:rsid w:val="00F32DE1"/>
    <w:rsid w:val="00F33601"/>
    <w:rsid w:val="00F33622"/>
    <w:rsid w:val="00F33750"/>
    <w:rsid w:val="00F3378C"/>
    <w:rsid w:val="00F33AFE"/>
    <w:rsid w:val="00F33ECE"/>
    <w:rsid w:val="00F33F5E"/>
    <w:rsid w:val="00F34032"/>
    <w:rsid w:val="00F341B2"/>
    <w:rsid w:val="00F347AE"/>
    <w:rsid w:val="00F34886"/>
    <w:rsid w:val="00F34A67"/>
    <w:rsid w:val="00F34A6D"/>
    <w:rsid w:val="00F34F21"/>
    <w:rsid w:val="00F35917"/>
    <w:rsid w:val="00F36B95"/>
    <w:rsid w:val="00F3785D"/>
    <w:rsid w:val="00F379F7"/>
    <w:rsid w:val="00F37C46"/>
    <w:rsid w:val="00F37C93"/>
    <w:rsid w:val="00F37CBE"/>
    <w:rsid w:val="00F401CC"/>
    <w:rsid w:val="00F403AB"/>
    <w:rsid w:val="00F404D1"/>
    <w:rsid w:val="00F40662"/>
    <w:rsid w:val="00F406CF"/>
    <w:rsid w:val="00F40706"/>
    <w:rsid w:val="00F408CB"/>
    <w:rsid w:val="00F408F7"/>
    <w:rsid w:val="00F40AF0"/>
    <w:rsid w:val="00F40C0D"/>
    <w:rsid w:val="00F40EF8"/>
    <w:rsid w:val="00F40F93"/>
    <w:rsid w:val="00F4109F"/>
    <w:rsid w:val="00F41231"/>
    <w:rsid w:val="00F4177D"/>
    <w:rsid w:val="00F419BE"/>
    <w:rsid w:val="00F41B71"/>
    <w:rsid w:val="00F41BE2"/>
    <w:rsid w:val="00F41C76"/>
    <w:rsid w:val="00F42004"/>
    <w:rsid w:val="00F42014"/>
    <w:rsid w:val="00F4206C"/>
    <w:rsid w:val="00F42285"/>
    <w:rsid w:val="00F422B6"/>
    <w:rsid w:val="00F426C7"/>
    <w:rsid w:val="00F42A1B"/>
    <w:rsid w:val="00F42BCC"/>
    <w:rsid w:val="00F42C8F"/>
    <w:rsid w:val="00F42E78"/>
    <w:rsid w:val="00F42ED1"/>
    <w:rsid w:val="00F42EF4"/>
    <w:rsid w:val="00F42FE8"/>
    <w:rsid w:val="00F431A8"/>
    <w:rsid w:val="00F434A0"/>
    <w:rsid w:val="00F44663"/>
    <w:rsid w:val="00F44818"/>
    <w:rsid w:val="00F44832"/>
    <w:rsid w:val="00F448B0"/>
    <w:rsid w:val="00F44903"/>
    <w:rsid w:val="00F449E2"/>
    <w:rsid w:val="00F4501C"/>
    <w:rsid w:val="00F4531C"/>
    <w:rsid w:val="00F456F9"/>
    <w:rsid w:val="00F457C1"/>
    <w:rsid w:val="00F45B2C"/>
    <w:rsid w:val="00F45E20"/>
    <w:rsid w:val="00F4600E"/>
    <w:rsid w:val="00F46105"/>
    <w:rsid w:val="00F46C4B"/>
    <w:rsid w:val="00F46E5C"/>
    <w:rsid w:val="00F46ED7"/>
    <w:rsid w:val="00F47720"/>
    <w:rsid w:val="00F47C69"/>
    <w:rsid w:val="00F47CB3"/>
    <w:rsid w:val="00F500F4"/>
    <w:rsid w:val="00F5011B"/>
    <w:rsid w:val="00F50404"/>
    <w:rsid w:val="00F50B5C"/>
    <w:rsid w:val="00F50C03"/>
    <w:rsid w:val="00F50E69"/>
    <w:rsid w:val="00F5110F"/>
    <w:rsid w:val="00F5114F"/>
    <w:rsid w:val="00F51363"/>
    <w:rsid w:val="00F51387"/>
    <w:rsid w:val="00F51451"/>
    <w:rsid w:val="00F519BB"/>
    <w:rsid w:val="00F51EC1"/>
    <w:rsid w:val="00F5209F"/>
    <w:rsid w:val="00F52249"/>
    <w:rsid w:val="00F522D5"/>
    <w:rsid w:val="00F52325"/>
    <w:rsid w:val="00F525EB"/>
    <w:rsid w:val="00F52613"/>
    <w:rsid w:val="00F526C3"/>
    <w:rsid w:val="00F52967"/>
    <w:rsid w:val="00F52A47"/>
    <w:rsid w:val="00F52C5A"/>
    <w:rsid w:val="00F52E0E"/>
    <w:rsid w:val="00F52E82"/>
    <w:rsid w:val="00F52FB4"/>
    <w:rsid w:val="00F532D5"/>
    <w:rsid w:val="00F5357D"/>
    <w:rsid w:val="00F5393E"/>
    <w:rsid w:val="00F53974"/>
    <w:rsid w:val="00F53988"/>
    <w:rsid w:val="00F53C1E"/>
    <w:rsid w:val="00F53EAB"/>
    <w:rsid w:val="00F53FDA"/>
    <w:rsid w:val="00F543B7"/>
    <w:rsid w:val="00F546C1"/>
    <w:rsid w:val="00F549CC"/>
    <w:rsid w:val="00F54C7D"/>
    <w:rsid w:val="00F54CE7"/>
    <w:rsid w:val="00F54EEC"/>
    <w:rsid w:val="00F54F6A"/>
    <w:rsid w:val="00F55108"/>
    <w:rsid w:val="00F55B69"/>
    <w:rsid w:val="00F55CD0"/>
    <w:rsid w:val="00F55E32"/>
    <w:rsid w:val="00F560C7"/>
    <w:rsid w:val="00F56670"/>
    <w:rsid w:val="00F56875"/>
    <w:rsid w:val="00F569EB"/>
    <w:rsid w:val="00F56B1B"/>
    <w:rsid w:val="00F56CDA"/>
    <w:rsid w:val="00F574D5"/>
    <w:rsid w:val="00F576C4"/>
    <w:rsid w:val="00F57CE1"/>
    <w:rsid w:val="00F57DDC"/>
    <w:rsid w:val="00F601A3"/>
    <w:rsid w:val="00F602D9"/>
    <w:rsid w:val="00F60420"/>
    <w:rsid w:val="00F604B7"/>
    <w:rsid w:val="00F6056B"/>
    <w:rsid w:val="00F60B8D"/>
    <w:rsid w:val="00F60DAB"/>
    <w:rsid w:val="00F60F3B"/>
    <w:rsid w:val="00F61037"/>
    <w:rsid w:val="00F61630"/>
    <w:rsid w:val="00F616C4"/>
    <w:rsid w:val="00F61B29"/>
    <w:rsid w:val="00F61BCA"/>
    <w:rsid w:val="00F61F22"/>
    <w:rsid w:val="00F620CF"/>
    <w:rsid w:val="00F621A1"/>
    <w:rsid w:val="00F62501"/>
    <w:rsid w:val="00F626BE"/>
    <w:rsid w:val="00F62915"/>
    <w:rsid w:val="00F62F6B"/>
    <w:rsid w:val="00F633AE"/>
    <w:rsid w:val="00F636E3"/>
    <w:rsid w:val="00F63862"/>
    <w:rsid w:val="00F63B05"/>
    <w:rsid w:val="00F63F76"/>
    <w:rsid w:val="00F641CD"/>
    <w:rsid w:val="00F641CE"/>
    <w:rsid w:val="00F64797"/>
    <w:rsid w:val="00F64C81"/>
    <w:rsid w:val="00F64F2C"/>
    <w:rsid w:val="00F64F80"/>
    <w:rsid w:val="00F65357"/>
    <w:rsid w:val="00F653F1"/>
    <w:rsid w:val="00F65453"/>
    <w:rsid w:val="00F65569"/>
    <w:rsid w:val="00F65590"/>
    <w:rsid w:val="00F65C46"/>
    <w:rsid w:val="00F65F3E"/>
    <w:rsid w:val="00F66890"/>
    <w:rsid w:val="00F66AC0"/>
    <w:rsid w:val="00F66DD7"/>
    <w:rsid w:val="00F66EC0"/>
    <w:rsid w:val="00F66FC0"/>
    <w:rsid w:val="00F670DB"/>
    <w:rsid w:val="00F67639"/>
    <w:rsid w:val="00F6798A"/>
    <w:rsid w:val="00F67A76"/>
    <w:rsid w:val="00F67A88"/>
    <w:rsid w:val="00F67B42"/>
    <w:rsid w:val="00F67BE7"/>
    <w:rsid w:val="00F705CD"/>
    <w:rsid w:val="00F70631"/>
    <w:rsid w:val="00F708F6"/>
    <w:rsid w:val="00F70B1E"/>
    <w:rsid w:val="00F70D14"/>
    <w:rsid w:val="00F70F2C"/>
    <w:rsid w:val="00F7100D"/>
    <w:rsid w:val="00F7104A"/>
    <w:rsid w:val="00F71171"/>
    <w:rsid w:val="00F712B4"/>
    <w:rsid w:val="00F71A5A"/>
    <w:rsid w:val="00F71CE8"/>
    <w:rsid w:val="00F7224D"/>
    <w:rsid w:val="00F72443"/>
    <w:rsid w:val="00F72709"/>
    <w:rsid w:val="00F72798"/>
    <w:rsid w:val="00F728BB"/>
    <w:rsid w:val="00F72FC1"/>
    <w:rsid w:val="00F73967"/>
    <w:rsid w:val="00F7396A"/>
    <w:rsid w:val="00F73B5B"/>
    <w:rsid w:val="00F73D53"/>
    <w:rsid w:val="00F742F1"/>
    <w:rsid w:val="00F74344"/>
    <w:rsid w:val="00F747D4"/>
    <w:rsid w:val="00F749BD"/>
    <w:rsid w:val="00F74AA6"/>
    <w:rsid w:val="00F74C7F"/>
    <w:rsid w:val="00F74C80"/>
    <w:rsid w:val="00F75029"/>
    <w:rsid w:val="00F75232"/>
    <w:rsid w:val="00F754E2"/>
    <w:rsid w:val="00F75591"/>
    <w:rsid w:val="00F75739"/>
    <w:rsid w:val="00F7582D"/>
    <w:rsid w:val="00F75A7B"/>
    <w:rsid w:val="00F75DE6"/>
    <w:rsid w:val="00F75E2F"/>
    <w:rsid w:val="00F75FE6"/>
    <w:rsid w:val="00F76340"/>
    <w:rsid w:val="00F767F5"/>
    <w:rsid w:val="00F76C20"/>
    <w:rsid w:val="00F77132"/>
    <w:rsid w:val="00F771F6"/>
    <w:rsid w:val="00F77452"/>
    <w:rsid w:val="00F7795E"/>
    <w:rsid w:val="00F77B99"/>
    <w:rsid w:val="00F77DF5"/>
    <w:rsid w:val="00F77E35"/>
    <w:rsid w:val="00F77EDC"/>
    <w:rsid w:val="00F77FD6"/>
    <w:rsid w:val="00F803D9"/>
    <w:rsid w:val="00F807B7"/>
    <w:rsid w:val="00F807DB"/>
    <w:rsid w:val="00F80A8E"/>
    <w:rsid w:val="00F80AD0"/>
    <w:rsid w:val="00F80DD8"/>
    <w:rsid w:val="00F8112F"/>
    <w:rsid w:val="00F81B12"/>
    <w:rsid w:val="00F81E30"/>
    <w:rsid w:val="00F81FF5"/>
    <w:rsid w:val="00F82105"/>
    <w:rsid w:val="00F8275E"/>
    <w:rsid w:val="00F82AA2"/>
    <w:rsid w:val="00F82B7B"/>
    <w:rsid w:val="00F82F25"/>
    <w:rsid w:val="00F8324C"/>
    <w:rsid w:val="00F83305"/>
    <w:rsid w:val="00F8352E"/>
    <w:rsid w:val="00F835FA"/>
    <w:rsid w:val="00F83846"/>
    <w:rsid w:val="00F83853"/>
    <w:rsid w:val="00F83A2F"/>
    <w:rsid w:val="00F83F32"/>
    <w:rsid w:val="00F840C0"/>
    <w:rsid w:val="00F844CF"/>
    <w:rsid w:val="00F84891"/>
    <w:rsid w:val="00F849EC"/>
    <w:rsid w:val="00F84BC2"/>
    <w:rsid w:val="00F84D86"/>
    <w:rsid w:val="00F84E5A"/>
    <w:rsid w:val="00F84FAB"/>
    <w:rsid w:val="00F85066"/>
    <w:rsid w:val="00F854E4"/>
    <w:rsid w:val="00F8596C"/>
    <w:rsid w:val="00F85BBB"/>
    <w:rsid w:val="00F85C20"/>
    <w:rsid w:val="00F85FC3"/>
    <w:rsid w:val="00F863A5"/>
    <w:rsid w:val="00F86A5F"/>
    <w:rsid w:val="00F86CD2"/>
    <w:rsid w:val="00F87110"/>
    <w:rsid w:val="00F87293"/>
    <w:rsid w:val="00F8767B"/>
    <w:rsid w:val="00F87757"/>
    <w:rsid w:val="00F8781F"/>
    <w:rsid w:val="00F87E54"/>
    <w:rsid w:val="00F90107"/>
    <w:rsid w:val="00F90782"/>
    <w:rsid w:val="00F9085D"/>
    <w:rsid w:val="00F908AF"/>
    <w:rsid w:val="00F90D2A"/>
    <w:rsid w:val="00F90D8D"/>
    <w:rsid w:val="00F90E2F"/>
    <w:rsid w:val="00F91514"/>
    <w:rsid w:val="00F9186A"/>
    <w:rsid w:val="00F91A4B"/>
    <w:rsid w:val="00F91C03"/>
    <w:rsid w:val="00F91CF4"/>
    <w:rsid w:val="00F91DA9"/>
    <w:rsid w:val="00F91DFC"/>
    <w:rsid w:val="00F9234C"/>
    <w:rsid w:val="00F92477"/>
    <w:rsid w:val="00F92500"/>
    <w:rsid w:val="00F92970"/>
    <w:rsid w:val="00F92A1C"/>
    <w:rsid w:val="00F92B39"/>
    <w:rsid w:val="00F92CC1"/>
    <w:rsid w:val="00F92EA1"/>
    <w:rsid w:val="00F9310F"/>
    <w:rsid w:val="00F9324A"/>
    <w:rsid w:val="00F93791"/>
    <w:rsid w:val="00F93BA1"/>
    <w:rsid w:val="00F93F31"/>
    <w:rsid w:val="00F93FD2"/>
    <w:rsid w:val="00F94106"/>
    <w:rsid w:val="00F9476E"/>
    <w:rsid w:val="00F9484B"/>
    <w:rsid w:val="00F94999"/>
    <w:rsid w:val="00F95058"/>
    <w:rsid w:val="00F95186"/>
    <w:rsid w:val="00F951BE"/>
    <w:rsid w:val="00F95343"/>
    <w:rsid w:val="00F95713"/>
    <w:rsid w:val="00F9577B"/>
    <w:rsid w:val="00F958A1"/>
    <w:rsid w:val="00F95E88"/>
    <w:rsid w:val="00F95FBE"/>
    <w:rsid w:val="00F96315"/>
    <w:rsid w:val="00F96318"/>
    <w:rsid w:val="00F96619"/>
    <w:rsid w:val="00F96CD4"/>
    <w:rsid w:val="00F96E00"/>
    <w:rsid w:val="00F96EA4"/>
    <w:rsid w:val="00F96F53"/>
    <w:rsid w:val="00F9706B"/>
    <w:rsid w:val="00F972D7"/>
    <w:rsid w:val="00F9732D"/>
    <w:rsid w:val="00F97332"/>
    <w:rsid w:val="00F973BC"/>
    <w:rsid w:val="00F9744D"/>
    <w:rsid w:val="00F9745C"/>
    <w:rsid w:val="00F97A07"/>
    <w:rsid w:val="00F97DED"/>
    <w:rsid w:val="00F97F92"/>
    <w:rsid w:val="00FA00AA"/>
    <w:rsid w:val="00FA0423"/>
    <w:rsid w:val="00FA0454"/>
    <w:rsid w:val="00FA04D9"/>
    <w:rsid w:val="00FA06FB"/>
    <w:rsid w:val="00FA0C64"/>
    <w:rsid w:val="00FA0EAF"/>
    <w:rsid w:val="00FA1247"/>
    <w:rsid w:val="00FA1590"/>
    <w:rsid w:val="00FA1A77"/>
    <w:rsid w:val="00FA1C40"/>
    <w:rsid w:val="00FA1DD6"/>
    <w:rsid w:val="00FA203A"/>
    <w:rsid w:val="00FA2133"/>
    <w:rsid w:val="00FA245F"/>
    <w:rsid w:val="00FA24BC"/>
    <w:rsid w:val="00FA263F"/>
    <w:rsid w:val="00FA2645"/>
    <w:rsid w:val="00FA2792"/>
    <w:rsid w:val="00FA2A92"/>
    <w:rsid w:val="00FA2C17"/>
    <w:rsid w:val="00FA313C"/>
    <w:rsid w:val="00FA3951"/>
    <w:rsid w:val="00FA3A7A"/>
    <w:rsid w:val="00FA4001"/>
    <w:rsid w:val="00FA46BE"/>
    <w:rsid w:val="00FA474A"/>
    <w:rsid w:val="00FA49E1"/>
    <w:rsid w:val="00FA4D11"/>
    <w:rsid w:val="00FA5133"/>
    <w:rsid w:val="00FA525E"/>
    <w:rsid w:val="00FA5D2C"/>
    <w:rsid w:val="00FA61A4"/>
    <w:rsid w:val="00FA6445"/>
    <w:rsid w:val="00FA6B2D"/>
    <w:rsid w:val="00FA70BA"/>
    <w:rsid w:val="00FA7130"/>
    <w:rsid w:val="00FA716C"/>
    <w:rsid w:val="00FA721A"/>
    <w:rsid w:val="00FA7433"/>
    <w:rsid w:val="00FA751C"/>
    <w:rsid w:val="00FA78A7"/>
    <w:rsid w:val="00FB059F"/>
    <w:rsid w:val="00FB05EB"/>
    <w:rsid w:val="00FB0E4E"/>
    <w:rsid w:val="00FB0F20"/>
    <w:rsid w:val="00FB121B"/>
    <w:rsid w:val="00FB12AC"/>
    <w:rsid w:val="00FB1784"/>
    <w:rsid w:val="00FB18B0"/>
    <w:rsid w:val="00FB1CD1"/>
    <w:rsid w:val="00FB1FC1"/>
    <w:rsid w:val="00FB2028"/>
    <w:rsid w:val="00FB20E1"/>
    <w:rsid w:val="00FB2191"/>
    <w:rsid w:val="00FB260F"/>
    <w:rsid w:val="00FB2773"/>
    <w:rsid w:val="00FB2885"/>
    <w:rsid w:val="00FB291E"/>
    <w:rsid w:val="00FB2D4F"/>
    <w:rsid w:val="00FB2F54"/>
    <w:rsid w:val="00FB2F77"/>
    <w:rsid w:val="00FB374D"/>
    <w:rsid w:val="00FB3EDD"/>
    <w:rsid w:val="00FB44D7"/>
    <w:rsid w:val="00FB45EA"/>
    <w:rsid w:val="00FB4989"/>
    <w:rsid w:val="00FB49F8"/>
    <w:rsid w:val="00FB4ACD"/>
    <w:rsid w:val="00FB4B7F"/>
    <w:rsid w:val="00FB4DF4"/>
    <w:rsid w:val="00FB4E77"/>
    <w:rsid w:val="00FB5106"/>
    <w:rsid w:val="00FB52D8"/>
    <w:rsid w:val="00FB548B"/>
    <w:rsid w:val="00FB55FB"/>
    <w:rsid w:val="00FB56F2"/>
    <w:rsid w:val="00FB5A2E"/>
    <w:rsid w:val="00FB5B28"/>
    <w:rsid w:val="00FB5BBA"/>
    <w:rsid w:val="00FB6037"/>
    <w:rsid w:val="00FB606E"/>
    <w:rsid w:val="00FB669E"/>
    <w:rsid w:val="00FB680F"/>
    <w:rsid w:val="00FB6851"/>
    <w:rsid w:val="00FB702D"/>
    <w:rsid w:val="00FB70EE"/>
    <w:rsid w:val="00FB71F3"/>
    <w:rsid w:val="00FB734B"/>
    <w:rsid w:val="00FB7469"/>
    <w:rsid w:val="00FB77BD"/>
    <w:rsid w:val="00FB7855"/>
    <w:rsid w:val="00FB7F93"/>
    <w:rsid w:val="00FC01D9"/>
    <w:rsid w:val="00FC0226"/>
    <w:rsid w:val="00FC02B6"/>
    <w:rsid w:val="00FC07FB"/>
    <w:rsid w:val="00FC0A6E"/>
    <w:rsid w:val="00FC0E2C"/>
    <w:rsid w:val="00FC1102"/>
    <w:rsid w:val="00FC1340"/>
    <w:rsid w:val="00FC1B24"/>
    <w:rsid w:val="00FC1D5D"/>
    <w:rsid w:val="00FC1EA3"/>
    <w:rsid w:val="00FC2027"/>
    <w:rsid w:val="00FC2358"/>
    <w:rsid w:val="00FC23E1"/>
    <w:rsid w:val="00FC2844"/>
    <w:rsid w:val="00FC29D4"/>
    <w:rsid w:val="00FC2B27"/>
    <w:rsid w:val="00FC2B4C"/>
    <w:rsid w:val="00FC2B54"/>
    <w:rsid w:val="00FC2CE7"/>
    <w:rsid w:val="00FC2DBE"/>
    <w:rsid w:val="00FC306B"/>
    <w:rsid w:val="00FC3121"/>
    <w:rsid w:val="00FC3520"/>
    <w:rsid w:val="00FC404C"/>
    <w:rsid w:val="00FC4489"/>
    <w:rsid w:val="00FC44F2"/>
    <w:rsid w:val="00FC4D53"/>
    <w:rsid w:val="00FC4E60"/>
    <w:rsid w:val="00FC4E92"/>
    <w:rsid w:val="00FC51C7"/>
    <w:rsid w:val="00FC52E7"/>
    <w:rsid w:val="00FC55B8"/>
    <w:rsid w:val="00FC577D"/>
    <w:rsid w:val="00FC5E5B"/>
    <w:rsid w:val="00FC5EA1"/>
    <w:rsid w:val="00FC608E"/>
    <w:rsid w:val="00FC6272"/>
    <w:rsid w:val="00FC6809"/>
    <w:rsid w:val="00FC686B"/>
    <w:rsid w:val="00FC69BC"/>
    <w:rsid w:val="00FC69BF"/>
    <w:rsid w:val="00FC69F5"/>
    <w:rsid w:val="00FC7103"/>
    <w:rsid w:val="00FC72FB"/>
    <w:rsid w:val="00FC7841"/>
    <w:rsid w:val="00FC7A78"/>
    <w:rsid w:val="00FC7C3A"/>
    <w:rsid w:val="00FD00F8"/>
    <w:rsid w:val="00FD0714"/>
    <w:rsid w:val="00FD091A"/>
    <w:rsid w:val="00FD0E6E"/>
    <w:rsid w:val="00FD110F"/>
    <w:rsid w:val="00FD122C"/>
    <w:rsid w:val="00FD1281"/>
    <w:rsid w:val="00FD12C2"/>
    <w:rsid w:val="00FD15FB"/>
    <w:rsid w:val="00FD169E"/>
    <w:rsid w:val="00FD1A3B"/>
    <w:rsid w:val="00FD1D1E"/>
    <w:rsid w:val="00FD1DF3"/>
    <w:rsid w:val="00FD2447"/>
    <w:rsid w:val="00FD24D8"/>
    <w:rsid w:val="00FD2889"/>
    <w:rsid w:val="00FD2D79"/>
    <w:rsid w:val="00FD3052"/>
    <w:rsid w:val="00FD312F"/>
    <w:rsid w:val="00FD3295"/>
    <w:rsid w:val="00FD3A96"/>
    <w:rsid w:val="00FD3C99"/>
    <w:rsid w:val="00FD3CF7"/>
    <w:rsid w:val="00FD3E6B"/>
    <w:rsid w:val="00FD4509"/>
    <w:rsid w:val="00FD4C93"/>
    <w:rsid w:val="00FD4DCA"/>
    <w:rsid w:val="00FD59F9"/>
    <w:rsid w:val="00FD5C4D"/>
    <w:rsid w:val="00FD5EFE"/>
    <w:rsid w:val="00FD5F9C"/>
    <w:rsid w:val="00FD63DA"/>
    <w:rsid w:val="00FD6B24"/>
    <w:rsid w:val="00FD728B"/>
    <w:rsid w:val="00FD73FF"/>
    <w:rsid w:val="00FD778F"/>
    <w:rsid w:val="00FD79FB"/>
    <w:rsid w:val="00FD7C53"/>
    <w:rsid w:val="00FD7D97"/>
    <w:rsid w:val="00FE0050"/>
    <w:rsid w:val="00FE012E"/>
    <w:rsid w:val="00FE01DF"/>
    <w:rsid w:val="00FE025F"/>
    <w:rsid w:val="00FE036C"/>
    <w:rsid w:val="00FE0758"/>
    <w:rsid w:val="00FE0768"/>
    <w:rsid w:val="00FE10E2"/>
    <w:rsid w:val="00FE17CC"/>
    <w:rsid w:val="00FE1885"/>
    <w:rsid w:val="00FE1A4F"/>
    <w:rsid w:val="00FE1B3D"/>
    <w:rsid w:val="00FE1C00"/>
    <w:rsid w:val="00FE1E0C"/>
    <w:rsid w:val="00FE2068"/>
    <w:rsid w:val="00FE22E6"/>
    <w:rsid w:val="00FE23DE"/>
    <w:rsid w:val="00FE2688"/>
    <w:rsid w:val="00FE2B28"/>
    <w:rsid w:val="00FE2E7E"/>
    <w:rsid w:val="00FE2FC8"/>
    <w:rsid w:val="00FE343B"/>
    <w:rsid w:val="00FE36C4"/>
    <w:rsid w:val="00FE3EB8"/>
    <w:rsid w:val="00FE414E"/>
    <w:rsid w:val="00FE4170"/>
    <w:rsid w:val="00FE42D2"/>
    <w:rsid w:val="00FE4301"/>
    <w:rsid w:val="00FE4794"/>
    <w:rsid w:val="00FE484B"/>
    <w:rsid w:val="00FE49C6"/>
    <w:rsid w:val="00FE4A2A"/>
    <w:rsid w:val="00FE4BAA"/>
    <w:rsid w:val="00FE4D7C"/>
    <w:rsid w:val="00FE4D81"/>
    <w:rsid w:val="00FE5427"/>
    <w:rsid w:val="00FE56AE"/>
    <w:rsid w:val="00FE5770"/>
    <w:rsid w:val="00FE57C0"/>
    <w:rsid w:val="00FE5C43"/>
    <w:rsid w:val="00FE609C"/>
    <w:rsid w:val="00FE65D2"/>
    <w:rsid w:val="00FE670B"/>
    <w:rsid w:val="00FE695C"/>
    <w:rsid w:val="00FE6A77"/>
    <w:rsid w:val="00FE6B51"/>
    <w:rsid w:val="00FE6BF3"/>
    <w:rsid w:val="00FE6C46"/>
    <w:rsid w:val="00FE7390"/>
    <w:rsid w:val="00FE752A"/>
    <w:rsid w:val="00FE77C9"/>
    <w:rsid w:val="00FE7A7C"/>
    <w:rsid w:val="00FE7C40"/>
    <w:rsid w:val="00FF0200"/>
    <w:rsid w:val="00FF032C"/>
    <w:rsid w:val="00FF07E3"/>
    <w:rsid w:val="00FF0859"/>
    <w:rsid w:val="00FF0BCE"/>
    <w:rsid w:val="00FF0D1A"/>
    <w:rsid w:val="00FF102E"/>
    <w:rsid w:val="00FF141F"/>
    <w:rsid w:val="00FF1715"/>
    <w:rsid w:val="00FF1BD7"/>
    <w:rsid w:val="00FF1BEF"/>
    <w:rsid w:val="00FF1DD7"/>
    <w:rsid w:val="00FF202F"/>
    <w:rsid w:val="00FF2179"/>
    <w:rsid w:val="00FF247D"/>
    <w:rsid w:val="00FF2571"/>
    <w:rsid w:val="00FF25B6"/>
    <w:rsid w:val="00FF26BC"/>
    <w:rsid w:val="00FF27EA"/>
    <w:rsid w:val="00FF2B20"/>
    <w:rsid w:val="00FF2F74"/>
    <w:rsid w:val="00FF3021"/>
    <w:rsid w:val="00FF3511"/>
    <w:rsid w:val="00FF35C1"/>
    <w:rsid w:val="00FF388B"/>
    <w:rsid w:val="00FF3C47"/>
    <w:rsid w:val="00FF3D7F"/>
    <w:rsid w:val="00FF3F09"/>
    <w:rsid w:val="00FF40A8"/>
    <w:rsid w:val="00FF40B5"/>
    <w:rsid w:val="00FF4255"/>
    <w:rsid w:val="00FF4280"/>
    <w:rsid w:val="00FF44DA"/>
    <w:rsid w:val="00FF472A"/>
    <w:rsid w:val="00FF4795"/>
    <w:rsid w:val="00FF48E3"/>
    <w:rsid w:val="00FF4A95"/>
    <w:rsid w:val="00FF525C"/>
    <w:rsid w:val="00FF52AC"/>
    <w:rsid w:val="00FF543C"/>
    <w:rsid w:val="00FF56E5"/>
    <w:rsid w:val="00FF56FB"/>
    <w:rsid w:val="00FF5789"/>
    <w:rsid w:val="00FF57B3"/>
    <w:rsid w:val="00FF5E0B"/>
    <w:rsid w:val="00FF5FF9"/>
    <w:rsid w:val="00FF6022"/>
    <w:rsid w:val="00FF64A7"/>
    <w:rsid w:val="00FF656F"/>
    <w:rsid w:val="00FF668C"/>
    <w:rsid w:val="00FF6854"/>
    <w:rsid w:val="00FF6A8F"/>
    <w:rsid w:val="00FF6C1D"/>
    <w:rsid w:val="00FF6C96"/>
    <w:rsid w:val="00FF6E09"/>
    <w:rsid w:val="00FF70F9"/>
    <w:rsid w:val="00FF719D"/>
    <w:rsid w:val="00FF742B"/>
    <w:rsid w:val="00FF799C"/>
    <w:rsid w:val="00FF7BBB"/>
    <w:rsid w:val="00FF7C2E"/>
    <w:rsid w:val="00FF7CE8"/>
    <w:rsid w:val="00FF7E2E"/>
    <w:rsid w:val="00FF7E4A"/>
    <w:rsid w:val="00FF7F43"/>
    <w:rsid w:val="010C3336"/>
    <w:rsid w:val="01C491D8"/>
    <w:rsid w:val="02977481"/>
    <w:rsid w:val="02CFEF49"/>
    <w:rsid w:val="03BACE33"/>
    <w:rsid w:val="0414358C"/>
    <w:rsid w:val="04304CDE"/>
    <w:rsid w:val="0466CB7B"/>
    <w:rsid w:val="04A53D6F"/>
    <w:rsid w:val="04E4D728"/>
    <w:rsid w:val="05A5994A"/>
    <w:rsid w:val="05CB574A"/>
    <w:rsid w:val="064FEAC3"/>
    <w:rsid w:val="06711559"/>
    <w:rsid w:val="06BF9FCF"/>
    <w:rsid w:val="06E87A40"/>
    <w:rsid w:val="071F832B"/>
    <w:rsid w:val="07327B64"/>
    <w:rsid w:val="077AC7C7"/>
    <w:rsid w:val="08A9FA39"/>
    <w:rsid w:val="08CDFB79"/>
    <w:rsid w:val="095C4E5A"/>
    <w:rsid w:val="0A7C9B42"/>
    <w:rsid w:val="0ADAB760"/>
    <w:rsid w:val="0ADFF0B9"/>
    <w:rsid w:val="0B0F55A5"/>
    <w:rsid w:val="0B820FBF"/>
    <w:rsid w:val="0CBDB5A6"/>
    <w:rsid w:val="0D095ABD"/>
    <w:rsid w:val="0D363F8D"/>
    <w:rsid w:val="0D7A5F64"/>
    <w:rsid w:val="0D87FE2C"/>
    <w:rsid w:val="0DD5F029"/>
    <w:rsid w:val="0E976878"/>
    <w:rsid w:val="0E9AE6FD"/>
    <w:rsid w:val="0EB7E002"/>
    <w:rsid w:val="0EE7E4CF"/>
    <w:rsid w:val="0F74E686"/>
    <w:rsid w:val="0F762120"/>
    <w:rsid w:val="0FDEB003"/>
    <w:rsid w:val="108ED925"/>
    <w:rsid w:val="1142E1B2"/>
    <w:rsid w:val="117E9A17"/>
    <w:rsid w:val="11D67F3E"/>
    <w:rsid w:val="138CECE1"/>
    <w:rsid w:val="13A44993"/>
    <w:rsid w:val="140E261C"/>
    <w:rsid w:val="1423DE2A"/>
    <w:rsid w:val="145A8B85"/>
    <w:rsid w:val="145BF5B0"/>
    <w:rsid w:val="14BCF420"/>
    <w:rsid w:val="14E632F2"/>
    <w:rsid w:val="14E916D6"/>
    <w:rsid w:val="150CBB56"/>
    <w:rsid w:val="160E5C88"/>
    <w:rsid w:val="168B9D20"/>
    <w:rsid w:val="17B5E048"/>
    <w:rsid w:val="17EC2580"/>
    <w:rsid w:val="17F9939B"/>
    <w:rsid w:val="1824453E"/>
    <w:rsid w:val="18DE26F0"/>
    <w:rsid w:val="18E8277D"/>
    <w:rsid w:val="1A6F2693"/>
    <w:rsid w:val="1A79F751"/>
    <w:rsid w:val="1A7C7D9E"/>
    <w:rsid w:val="1A875E99"/>
    <w:rsid w:val="1A98B3FA"/>
    <w:rsid w:val="1AF049C0"/>
    <w:rsid w:val="1B7483F8"/>
    <w:rsid w:val="1C0C8956"/>
    <w:rsid w:val="1CF87038"/>
    <w:rsid w:val="1D3E508E"/>
    <w:rsid w:val="1DD61192"/>
    <w:rsid w:val="1EBC05F0"/>
    <w:rsid w:val="1F2F522B"/>
    <w:rsid w:val="1FA7E0FB"/>
    <w:rsid w:val="200CD2C7"/>
    <w:rsid w:val="202DD249"/>
    <w:rsid w:val="207AD4FD"/>
    <w:rsid w:val="21450A0A"/>
    <w:rsid w:val="21788159"/>
    <w:rsid w:val="21A51C09"/>
    <w:rsid w:val="22850936"/>
    <w:rsid w:val="22F1F3FD"/>
    <w:rsid w:val="22FFEB4C"/>
    <w:rsid w:val="238535FF"/>
    <w:rsid w:val="238D2602"/>
    <w:rsid w:val="239DDF0C"/>
    <w:rsid w:val="23D0ACA5"/>
    <w:rsid w:val="24221D24"/>
    <w:rsid w:val="2424D5A6"/>
    <w:rsid w:val="242F2272"/>
    <w:rsid w:val="25025B0E"/>
    <w:rsid w:val="2510A335"/>
    <w:rsid w:val="25380C48"/>
    <w:rsid w:val="255A8161"/>
    <w:rsid w:val="2564E299"/>
    <w:rsid w:val="25733845"/>
    <w:rsid w:val="2609D21F"/>
    <w:rsid w:val="2635A003"/>
    <w:rsid w:val="2650C790"/>
    <w:rsid w:val="28125FAA"/>
    <w:rsid w:val="29109991"/>
    <w:rsid w:val="2B50D674"/>
    <w:rsid w:val="2C0EF4C0"/>
    <w:rsid w:val="2C163ABD"/>
    <w:rsid w:val="2C7D2A5D"/>
    <w:rsid w:val="2C9B09E4"/>
    <w:rsid w:val="2D91272A"/>
    <w:rsid w:val="2DBE1C04"/>
    <w:rsid w:val="2F035C1E"/>
    <w:rsid w:val="2F609540"/>
    <w:rsid w:val="2FA0EC51"/>
    <w:rsid w:val="300F8F54"/>
    <w:rsid w:val="30E9C2D8"/>
    <w:rsid w:val="31D91A3A"/>
    <w:rsid w:val="322907F3"/>
    <w:rsid w:val="3230DA0D"/>
    <w:rsid w:val="3264C5ED"/>
    <w:rsid w:val="3294D603"/>
    <w:rsid w:val="32EE42A6"/>
    <w:rsid w:val="338EEFF3"/>
    <w:rsid w:val="34002BF9"/>
    <w:rsid w:val="34A73752"/>
    <w:rsid w:val="35868842"/>
    <w:rsid w:val="35BA6434"/>
    <w:rsid w:val="35C1BB11"/>
    <w:rsid w:val="3683E7B3"/>
    <w:rsid w:val="369C19A2"/>
    <w:rsid w:val="36AD6858"/>
    <w:rsid w:val="36B185E5"/>
    <w:rsid w:val="37AF9827"/>
    <w:rsid w:val="385A18F7"/>
    <w:rsid w:val="3866C5BA"/>
    <w:rsid w:val="386DB238"/>
    <w:rsid w:val="388E9B39"/>
    <w:rsid w:val="38976E60"/>
    <w:rsid w:val="3898D364"/>
    <w:rsid w:val="3970D40B"/>
    <w:rsid w:val="39BE503E"/>
    <w:rsid w:val="39E90529"/>
    <w:rsid w:val="39F07A6F"/>
    <w:rsid w:val="3A1B63BC"/>
    <w:rsid w:val="3A549EA4"/>
    <w:rsid w:val="3AA9EA90"/>
    <w:rsid w:val="3ACE6160"/>
    <w:rsid w:val="3AEF4FAF"/>
    <w:rsid w:val="3B204D10"/>
    <w:rsid w:val="3B4259FC"/>
    <w:rsid w:val="3B8CEA8D"/>
    <w:rsid w:val="3C039A77"/>
    <w:rsid w:val="3C6D32B9"/>
    <w:rsid w:val="3C8C3134"/>
    <w:rsid w:val="3CA84650"/>
    <w:rsid w:val="3CA894F1"/>
    <w:rsid w:val="3CE40192"/>
    <w:rsid w:val="3D272F8D"/>
    <w:rsid w:val="3D88264D"/>
    <w:rsid w:val="3DB2D591"/>
    <w:rsid w:val="3E280195"/>
    <w:rsid w:val="3EBF08C7"/>
    <w:rsid w:val="3EDB327F"/>
    <w:rsid w:val="3F2B3091"/>
    <w:rsid w:val="3F2E2594"/>
    <w:rsid w:val="4031760F"/>
    <w:rsid w:val="40544A9E"/>
    <w:rsid w:val="4065C96B"/>
    <w:rsid w:val="413731C0"/>
    <w:rsid w:val="414F9A77"/>
    <w:rsid w:val="4165DA76"/>
    <w:rsid w:val="41C69A5A"/>
    <w:rsid w:val="4268B024"/>
    <w:rsid w:val="42B3626A"/>
    <w:rsid w:val="430E75B1"/>
    <w:rsid w:val="431043FC"/>
    <w:rsid w:val="431D419F"/>
    <w:rsid w:val="43656FF6"/>
    <w:rsid w:val="439F83B2"/>
    <w:rsid w:val="43A63C75"/>
    <w:rsid w:val="447E1ABC"/>
    <w:rsid w:val="45417C05"/>
    <w:rsid w:val="4581D2E8"/>
    <w:rsid w:val="45C4E645"/>
    <w:rsid w:val="4619EB1D"/>
    <w:rsid w:val="467651F0"/>
    <w:rsid w:val="47225A74"/>
    <w:rsid w:val="473C4447"/>
    <w:rsid w:val="47773D41"/>
    <w:rsid w:val="485D1666"/>
    <w:rsid w:val="4877AA17"/>
    <w:rsid w:val="489A7743"/>
    <w:rsid w:val="48F9A6B8"/>
    <w:rsid w:val="490E3D7B"/>
    <w:rsid w:val="492729C6"/>
    <w:rsid w:val="495EC581"/>
    <w:rsid w:val="49703438"/>
    <w:rsid w:val="49955749"/>
    <w:rsid w:val="49C0DD63"/>
    <w:rsid w:val="49F8E6C7"/>
    <w:rsid w:val="4A031A6A"/>
    <w:rsid w:val="4A1D2542"/>
    <w:rsid w:val="4A9D5FE5"/>
    <w:rsid w:val="4AA5CD80"/>
    <w:rsid w:val="4B6F8FD2"/>
    <w:rsid w:val="4C892CA1"/>
    <w:rsid w:val="4CA16FBB"/>
    <w:rsid w:val="4CFE82DE"/>
    <w:rsid w:val="4D483831"/>
    <w:rsid w:val="4D972F95"/>
    <w:rsid w:val="4DD07575"/>
    <w:rsid w:val="4F4DCCD2"/>
    <w:rsid w:val="4F9D96BC"/>
    <w:rsid w:val="507657FD"/>
    <w:rsid w:val="51067BE5"/>
    <w:rsid w:val="5161080E"/>
    <w:rsid w:val="517AF9CD"/>
    <w:rsid w:val="52092C5A"/>
    <w:rsid w:val="520E2C4F"/>
    <w:rsid w:val="526FF8CF"/>
    <w:rsid w:val="527713BA"/>
    <w:rsid w:val="52958C63"/>
    <w:rsid w:val="529CB063"/>
    <w:rsid w:val="52C7AE16"/>
    <w:rsid w:val="53212B4B"/>
    <w:rsid w:val="53351BF2"/>
    <w:rsid w:val="535088A8"/>
    <w:rsid w:val="536EA8C1"/>
    <w:rsid w:val="5480528F"/>
    <w:rsid w:val="54BEFE4D"/>
    <w:rsid w:val="552F6546"/>
    <w:rsid w:val="55965182"/>
    <w:rsid w:val="55974B46"/>
    <w:rsid w:val="55B69C49"/>
    <w:rsid w:val="5716AABC"/>
    <w:rsid w:val="575BBF07"/>
    <w:rsid w:val="5796C76C"/>
    <w:rsid w:val="5821537C"/>
    <w:rsid w:val="5821EEFE"/>
    <w:rsid w:val="582D822B"/>
    <w:rsid w:val="5845FAC7"/>
    <w:rsid w:val="58D997CB"/>
    <w:rsid w:val="58F624F0"/>
    <w:rsid w:val="59B0EFA8"/>
    <w:rsid w:val="5ACDE889"/>
    <w:rsid w:val="5B1B7C5E"/>
    <w:rsid w:val="5B55827A"/>
    <w:rsid w:val="5B5F1672"/>
    <w:rsid w:val="5BCCC01F"/>
    <w:rsid w:val="5CA8D188"/>
    <w:rsid w:val="5CEC2D50"/>
    <w:rsid w:val="5F8D2DEE"/>
    <w:rsid w:val="600ADF55"/>
    <w:rsid w:val="600CAAFB"/>
    <w:rsid w:val="6037CFE1"/>
    <w:rsid w:val="60587151"/>
    <w:rsid w:val="60B2CE88"/>
    <w:rsid w:val="60E688AC"/>
    <w:rsid w:val="60F83C02"/>
    <w:rsid w:val="6202C7B1"/>
    <w:rsid w:val="62A5C8A4"/>
    <w:rsid w:val="62C95FC8"/>
    <w:rsid w:val="62FF4C09"/>
    <w:rsid w:val="64288A25"/>
    <w:rsid w:val="64738A3E"/>
    <w:rsid w:val="6476D232"/>
    <w:rsid w:val="647CF589"/>
    <w:rsid w:val="648AEC7F"/>
    <w:rsid w:val="648CB007"/>
    <w:rsid w:val="64BA9CF2"/>
    <w:rsid w:val="64E7BEF1"/>
    <w:rsid w:val="650E0FC6"/>
    <w:rsid w:val="653C3210"/>
    <w:rsid w:val="655AA421"/>
    <w:rsid w:val="65622F6C"/>
    <w:rsid w:val="65A9066D"/>
    <w:rsid w:val="663D57D9"/>
    <w:rsid w:val="665A42AE"/>
    <w:rsid w:val="6703AD1A"/>
    <w:rsid w:val="67086FA5"/>
    <w:rsid w:val="6755FE25"/>
    <w:rsid w:val="679E13DB"/>
    <w:rsid w:val="67D3A4B5"/>
    <w:rsid w:val="68000D0D"/>
    <w:rsid w:val="68D5AE07"/>
    <w:rsid w:val="694F3442"/>
    <w:rsid w:val="69ADB9B1"/>
    <w:rsid w:val="69B98118"/>
    <w:rsid w:val="6A5347DD"/>
    <w:rsid w:val="6AB4B44A"/>
    <w:rsid w:val="6AF28240"/>
    <w:rsid w:val="6B58EFFE"/>
    <w:rsid w:val="6B82F983"/>
    <w:rsid w:val="6B83823D"/>
    <w:rsid w:val="6C51CD82"/>
    <w:rsid w:val="6C74919B"/>
    <w:rsid w:val="6CC19CA7"/>
    <w:rsid w:val="6D1C3D44"/>
    <w:rsid w:val="6D26089D"/>
    <w:rsid w:val="6D2C4C6F"/>
    <w:rsid w:val="6D30F7F1"/>
    <w:rsid w:val="6D348754"/>
    <w:rsid w:val="6DDA84A5"/>
    <w:rsid w:val="6EAFC634"/>
    <w:rsid w:val="6F98C64F"/>
    <w:rsid w:val="6FA23912"/>
    <w:rsid w:val="6FB99446"/>
    <w:rsid w:val="701926A5"/>
    <w:rsid w:val="70D26AC9"/>
    <w:rsid w:val="710F3F04"/>
    <w:rsid w:val="71225357"/>
    <w:rsid w:val="715BD7E3"/>
    <w:rsid w:val="715F86F9"/>
    <w:rsid w:val="7183C36F"/>
    <w:rsid w:val="72F2ABD2"/>
    <w:rsid w:val="730E713B"/>
    <w:rsid w:val="73182C08"/>
    <w:rsid w:val="732F5F57"/>
    <w:rsid w:val="73524440"/>
    <w:rsid w:val="744BCF9A"/>
    <w:rsid w:val="7462F902"/>
    <w:rsid w:val="74AEFE69"/>
    <w:rsid w:val="74B5A9DE"/>
    <w:rsid w:val="7625F952"/>
    <w:rsid w:val="7633CF26"/>
    <w:rsid w:val="7882FDCF"/>
    <w:rsid w:val="7921F3C1"/>
    <w:rsid w:val="79669769"/>
    <w:rsid w:val="79A034EA"/>
    <w:rsid w:val="79E86A87"/>
    <w:rsid w:val="79FC029E"/>
    <w:rsid w:val="7A833F4C"/>
    <w:rsid w:val="7B132CF3"/>
    <w:rsid w:val="7B463A12"/>
    <w:rsid w:val="7B463CCB"/>
    <w:rsid w:val="7BC681A3"/>
    <w:rsid w:val="7C18303F"/>
    <w:rsid w:val="7C1F3473"/>
    <w:rsid w:val="7C5D7E06"/>
    <w:rsid w:val="7C897A0B"/>
    <w:rsid w:val="7C902CC5"/>
    <w:rsid w:val="7CA9117A"/>
    <w:rsid w:val="7CF6C66C"/>
    <w:rsid w:val="7D4104E8"/>
    <w:rsid w:val="7D43F387"/>
    <w:rsid w:val="7D47C340"/>
    <w:rsid w:val="7D9DA506"/>
    <w:rsid w:val="7DAAA174"/>
    <w:rsid w:val="7DB0D156"/>
    <w:rsid w:val="7E326E64"/>
    <w:rsid w:val="7E342181"/>
    <w:rsid w:val="7E7D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34A03"/>
  <w15:docId w15:val="{660666C3-3AD4-40F4-896E-B7246E36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iPriority="0" w:unhideWhenUsed="1"/>
    <w:lsdException w:name="List Number" w:semiHidden="1" w:unhideWhenUsed="1"/>
    <w:lsdException w:name="List 2" w:semiHidden="1" w:uiPriority="0" w:unhideWhenUsed="1" w:qFormat="1"/>
    <w:lsdException w:name="List 3" w:semiHidden="1" w:uiPriority="0" w:unhideWhenUsed="1" w:qFormat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0259A"/>
    <w:pPr>
      <w:spacing w:before="120" w:after="0" w:line="240" w:lineRule="auto"/>
    </w:pPr>
    <w:rPr>
      <w:rFonts w:ascii="Arial" w:eastAsia="Times New Roman" w:hAnsi="Arial" w:cs="Times New Roman"/>
      <w:sz w:val="20"/>
      <w:szCs w:val="28"/>
      <w:lang w:bidi="ar-AE"/>
    </w:rPr>
  </w:style>
  <w:style w:type="paragraph" w:styleId="Heading1">
    <w:name w:val="heading 1"/>
    <w:next w:val="BodyText"/>
    <w:link w:val="Heading1Char"/>
    <w:uiPriority w:val="9"/>
    <w:rsid w:val="0050259A"/>
    <w:pPr>
      <w:keepNext/>
      <w:keepLines/>
      <w:pageBreakBefore/>
      <w:widowControl w:val="0"/>
      <w:numPr>
        <w:numId w:val="24"/>
      </w:numPr>
      <w:spacing w:before="240" w:after="60" w:line="240" w:lineRule="auto"/>
      <w:outlineLvl w:val="0"/>
    </w:pPr>
    <w:rPr>
      <w:rFonts w:ascii="Tahoma" w:eastAsia="Times New Roman" w:hAnsi="Tahoma" w:cs="Tahoma"/>
      <w:b/>
      <w:bCs/>
      <w:smallCaps/>
      <w:color w:val="3B586E" w:themeColor="text2" w:themeShade="BF"/>
      <w:kern w:val="32"/>
      <w:sz w:val="40"/>
      <w:szCs w:val="40"/>
      <w:lang w:bidi="ar-AE"/>
    </w:rPr>
  </w:style>
  <w:style w:type="paragraph" w:styleId="Heading2">
    <w:name w:val="heading 2"/>
    <w:basedOn w:val="Heading1"/>
    <w:next w:val="BodyText"/>
    <w:link w:val="Heading2Char"/>
    <w:uiPriority w:val="9"/>
    <w:rsid w:val="0050259A"/>
    <w:pPr>
      <w:pageBreakBefore w:val="0"/>
      <w:numPr>
        <w:ilvl w:val="1"/>
      </w:numPr>
      <w:outlineLvl w:val="1"/>
    </w:pPr>
    <w:rPr>
      <w:iCs/>
      <w:smallCaps w:val="0"/>
      <w:kern w:val="36"/>
      <w:sz w:val="36"/>
      <w:szCs w:val="3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50259A"/>
    <w:pPr>
      <w:numPr>
        <w:ilvl w:val="2"/>
      </w:numPr>
      <w:outlineLvl w:val="2"/>
    </w:pPr>
    <w:rPr>
      <w:sz w:val="32"/>
      <w:szCs w:val="32"/>
    </w:rPr>
  </w:style>
  <w:style w:type="paragraph" w:styleId="Heading4">
    <w:name w:val="heading 4"/>
    <w:basedOn w:val="Heading3"/>
    <w:next w:val="BodyText"/>
    <w:link w:val="Heading4Char"/>
    <w:uiPriority w:val="9"/>
    <w:qFormat/>
    <w:rsid w:val="0050259A"/>
    <w:pPr>
      <w:numPr>
        <w:ilvl w:val="3"/>
      </w:numPr>
      <w:outlineLvl w:val="3"/>
    </w:pPr>
    <w:rPr>
      <w:sz w:val="30"/>
      <w:szCs w:val="30"/>
    </w:rPr>
  </w:style>
  <w:style w:type="paragraph" w:styleId="Heading5">
    <w:name w:val="heading 5"/>
    <w:basedOn w:val="Heading4"/>
    <w:next w:val="BodyText"/>
    <w:link w:val="Heading5Char"/>
    <w:uiPriority w:val="9"/>
    <w:rsid w:val="0050259A"/>
    <w:pPr>
      <w:numPr>
        <w:ilvl w:val="4"/>
      </w:numPr>
      <w:outlineLvl w:val="4"/>
    </w:pPr>
    <w:rPr>
      <w:sz w:val="26"/>
      <w:szCs w:val="28"/>
    </w:rPr>
  </w:style>
  <w:style w:type="paragraph" w:styleId="Heading6">
    <w:name w:val="heading 6"/>
    <w:basedOn w:val="Heading5"/>
    <w:next w:val="BodyText"/>
    <w:link w:val="Heading6Char"/>
    <w:uiPriority w:val="9"/>
    <w:qFormat/>
    <w:rsid w:val="0050259A"/>
    <w:pPr>
      <w:numPr>
        <w:ilvl w:val="5"/>
      </w:numPr>
      <w:outlineLvl w:val="5"/>
    </w:pPr>
    <w:rPr>
      <w:sz w:val="24"/>
      <w:szCs w:val="24"/>
    </w:rPr>
  </w:style>
  <w:style w:type="paragraph" w:styleId="Heading7">
    <w:name w:val="heading 7"/>
    <w:basedOn w:val="Normal"/>
    <w:next w:val="Normal"/>
    <w:link w:val="Heading7Char"/>
    <w:rsid w:val="0050259A"/>
    <w:pPr>
      <w:numPr>
        <w:ilvl w:val="6"/>
        <w:numId w:val="19"/>
      </w:numPr>
      <w:spacing w:before="240" w:after="60"/>
      <w:outlineLvl w:val="6"/>
    </w:pPr>
    <w:rPr>
      <w:rFonts w:ascii="Tahoma" w:hAnsi="Tahoma" w:cs="Tahoma"/>
      <w:b/>
      <w:color w:val="3B586E" w:themeColor="text2" w:themeShade="BF"/>
      <w:sz w:val="24"/>
    </w:rPr>
  </w:style>
  <w:style w:type="paragraph" w:styleId="Heading8">
    <w:name w:val="heading 8"/>
    <w:basedOn w:val="Normal"/>
    <w:next w:val="Normal"/>
    <w:link w:val="Heading8Char"/>
    <w:rsid w:val="0050259A"/>
    <w:pPr>
      <w:keepNext/>
      <w:numPr>
        <w:ilvl w:val="7"/>
        <w:numId w:val="19"/>
      </w:numPr>
      <w:spacing w:before="240" w:after="60"/>
      <w:outlineLvl w:val="7"/>
    </w:pPr>
    <w:rPr>
      <w:rFonts w:ascii="Tahoma" w:hAnsi="Tahoma" w:cs="Tahoma"/>
      <w:b/>
      <w:bCs/>
      <w:color w:val="3B586E" w:themeColor="text2" w:themeShade="BF"/>
      <w:sz w:val="24"/>
    </w:rPr>
  </w:style>
  <w:style w:type="paragraph" w:styleId="Heading9">
    <w:name w:val="heading 9"/>
    <w:basedOn w:val="Normal"/>
    <w:next w:val="Normal"/>
    <w:link w:val="Heading9Char"/>
    <w:rsid w:val="0050259A"/>
    <w:pPr>
      <w:keepNext/>
      <w:numPr>
        <w:ilvl w:val="8"/>
        <w:numId w:val="19"/>
      </w:numPr>
      <w:spacing w:before="240" w:after="60"/>
      <w:jc w:val="center"/>
      <w:outlineLvl w:val="8"/>
    </w:pPr>
    <w:rPr>
      <w:rFonts w:cs="Arial"/>
      <w:b/>
      <w:bCs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025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5A6369" w:themeColor="text1"/>
        <w:left w:val="single" w:sz="4" w:space="0" w:color="5A6369" w:themeColor="text1"/>
        <w:bottom w:val="single" w:sz="4" w:space="0" w:color="5A6369" w:themeColor="text1"/>
        <w:right w:val="single" w:sz="4" w:space="0" w:color="5A6369" w:themeColor="text1"/>
        <w:insideH w:val="single" w:sz="4" w:space="0" w:color="5A6369" w:themeColor="text1"/>
        <w:insideV w:val="single" w:sz="4" w:space="0" w:color="5A6369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50259A"/>
    <w:rPr>
      <w:rFonts w:cs="Times New Roman"/>
      <w:color w:val="808080"/>
    </w:rPr>
  </w:style>
  <w:style w:type="table" w:customStyle="1" w:styleId="GridTable4-Accent31">
    <w:name w:val="Grid Table 4 - Accent 31"/>
    <w:basedOn w:val="TableNormal"/>
    <w:uiPriority w:val="49"/>
    <w:rsid w:val="00CB3C13"/>
    <w:pPr>
      <w:spacing w:after="0" w:line="240" w:lineRule="auto"/>
    </w:pPr>
    <w:rPr>
      <w:rFonts w:ascii="Verdana" w:hAnsi="Verdana"/>
    </w:rPr>
    <w:tblPr>
      <w:tblStyleRowBandSize w:val="1"/>
      <w:tblStyleColBandSize w:val="1"/>
      <w:tblBorders>
        <w:top w:val="single" w:sz="4" w:space="0" w:color="FF3895" w:themeColor="accent3" w:themeTint="99"/>
        <w:left w:val="single" w:sz="4" w:space="0" w:color="FF3895" w:themeColor="accent3" w:themeTint="99"/>
        <w:bottom w:val="single" w:sz="4" w:space="0" w:color="FF3895" w:themeColor="accent3" w:themeTint="99"/>
        <w:right w:val="single" w:sz="4" w:space="0" w:color="FF3895" w:themeColor="accent3" w:themeTint="99"/>
        <w:insideH w:val="single" w:sz="4" w:space="0" w:color="FF3895" w:themeColor="accent3" w:themeTint="99"/>
        <w:insideV w:val="single" w:sz="4" w:space="0" w:color="FF389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A646A"/>
      </w:tcPr>
    </w:tblStylePr>
    <w:tblStylePr w:type="lastRow">
      <w:rPr>
        <w:b/>
        <w:bCs/>
      </w:rPr>
      <w:tblPr/>
      <w:tcPr>
        <w:tcBorders>
          <w:top w:val="double" w:sz="4" w:space="0" w:color="B3005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CDB" w:themeFill="accent3" w:themeFillTint="33"/>
      </w:tcPr>
    </w:tblStylePr>
    <w:tblStylePr w:type="band1Horz">
      <w:tblPr/>
      <w:tcPr>
        <w:shd w:val="clear" w:color="auto" w:fill="FFBCDB" w:themeFill="accent3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36419E"/>
    <w:pPr>
      <w:spacing w:after="0" w:line="240" w:lineRule="auto"/>
    </w:pPr>
    <w:rPr>
      <w:rFonts w:ascii="Verdana" w:hAnsi="Verdana"/>
      <w:color w:val="5A646A"/>
    </w:rPr>
    <w:tblPr>
      <w:tblStyleRowBandSize w:val="1"/>
      <w:tblStyleColBandSize w:val="1"/>
      <w:tblBorders>
        <w:top w:val="single" w:sz="4" w:space="0" w:color="FF3895" w:themeColor="accent3" w:themeTint="99"/>
        <w:left w:val="single" w:sz="4" w:space="0" w:color="FF3895" w:themeColor="accent3" w:themeTint="99"/>
        <w:bottom w:val="single" w:sz="4" w:space="0" w:color="FF3895" w:themeColor="accent3" w:themeTint="99"/>
        <w:right w:val="single" w:sz="4" w:space="0" w:color="FF3895" w:themeColor="accent3" w:themeTint="99"/>
        <w:insideH w:val="single" w:sz="4" w:space="0" w:color="FF3895" w:themeColor="accent3" w:themeTint="99"/>
        <w:insideV w:val="single" w:sz="4" w:space="0" w:color="FF3895" w:themeColor="accent3" w:themeTint="99"/>
      </w:tblBorders>
    </w:tblPr>
    <w:tblStylePr w:type="firstRow">
      <w:rPr>
        <w:b w:val="0"/>
        <w:bCs/>
      </w:rPr>
      <w:tblPr/>
      <w:tcPr>
        <w:tcBorders>
          <w:bottom w:val="single" w:sz="12" w:space="0" w:color="FF389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389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CDB" w:themeFill="accent3" w:themeFillTint="33"/>
      </w:tcPr>
    </w:tblStylePr>
    <w:tblStylePr w:type="band1Horz">
      <w:tblPr/>
      <w:tcPr>
        <w:shd w:val="clear" w:color="auto" w:fill="FFBCDB" w:themeFill="accent3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14738"/>
    <w:rPr>
      <w:rFonts w:ascii="Tahoma" w:eastAsia="Times New Roman" w:hAnsi="Tahoma" w:cs="Tahoma"/>
      <w:b/>
      <w:bCs/>
      <w:smallCaps/>
      <w:color w:val="3B586E" w:themeColor="text2" w:themeShade="BF"/>
      <w:kern w:val="32"/>
      <w:sz w:val="40"/>
      <w:szCs w:val="40"/>
      <w:lang w:bidi="ar-AE"/>
    </w:rPr>
  </w:style>
  <w:style w:type="paragraph" w:styleId="TOCHeading">
    <w:name w:val="TOC Heading"/>
    <w:basedOn w:val="Heading1"/>
    <w:next w:val="Normal"/>
    <w:uiPriority w:val="39"/>
    <w:unhideWhenUsed/>
    <w:qFormat/>
    <w:rsid w:val="006676C6"/>
    <w:pPr>
      <w:outlineLvl w:val="9"/>
    </w:pPr>
    <w:rPr>
      <w:color w:val="5A646A"/>
      <w:sz w:val="24"/>
    </w:rPr>
  </w:style>
  <w:style w:type="paragraph" w:styleId="TOC2">
    <w:name w:val="toc 2"/>
    <w:basedOn w:val="Normal"/>
    <w:next w:val="Normal"/>
    <w:uiPriority w:val="39"/>
    <w:rsid w:val="0050259A"/>
    <w:pPr>
      <w:tabs>
        <w:tab w:val="left" w:pos="1350"/>
        <w:tab w:val="right" w:leader="dot" w:pos="9063"/>
      </w:tabs>
      <w:ind w:left="630"/>
    </w:pPr>
    <w:rPr>
      <w:rFonts w:ascii="Tahoma" w:hAnsi="Tahoma"/>
      <w:noProof/>
    </w:rPr>
  </w:style>
  <w:style w:type="paragraph" w:styleId="TOC1">
    <w:name w:val="toc 1"/>
    <w:basedOn w:val="Normal"/>
    <w:next w:val="Normal"/>
    <w:uiPriority w:val="39"/>
    <w:rsid w:val="0050259A"/>
    <w:pPr>
      <w:tabs>
        <w:tab w:val="left" w:pos="600"/>
        <w:tab w:val="right" w:leader="dot" w:pos="9063"/>
      </w:tabs>
    </w:pPr>
    <w:rPr>
      <w:rFonts w:ascii="Tahoma" w:hAnsi="Tahoma"/>
      <w:noProof/>
    </w:rPr>
  </w:style>
  <w:style w:type="paragraph" w:styleId="TOC3">
    <w:name w:val="toc 3"/>
    <w:basedOn w:val="Normal"/>
    <w:next w:val="Normal"/>
    <w:uiPriority w:val="39"/>
    <w:rsid w:val="0050259A"/>
    <w:pPr>
      <w:tabs>
        <w:tab w:val="left" w:pos="2160"/>
        <w:tab w:val="right" w:leader="dot" w:pos="9063"/>
      </w:tabs>
      <w:ind w:left="1350"/>
    </w:pPr>
    <w:rPr>
      <w:rFonts w:ascii="Tahoma" w:eastAsiaTheme="minorEastAsia" w:hAnsi="Tahoma" w:cstheme="minorBidi"/>
      <w:noProof/>
      <w:szCs w:val="22"/>
    </w:rPr>
  </w:style>
  <w:style w:type="paragraph" w:styleId="TOC4">
    <w:name w:val="toc 4"/>
    <w:basedOn w:val="Normal"/>
    <w:next w:val="Normal"/>
    <w:uiPriority w:val="39"/>
    <w:qFormat/>
    <w:rsid w:val="0050259A"/>
    <w:pPr>
      <w:ind w:left="600"/>
    </w:pPr>
  </w:style>
  <w:style w:type="paragraph" w:styleId="TOC5">
    <w:name w:val="toc 5"/>
    <w:basedOn w:val="Normal"/>
    <w:next w:val="Normal"/>
    <w:uiPriority w:val="39"/>
    <w:qFormat/>
    <w:rsid w:val="0050259A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unhideWhenUsed/>
    <w:rsid w:val="0036419E"/>
    <w:pPr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36419E"/>
    <w:pPr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36419E"/>
    <w:pPr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36419E"/>
    <w:pPr>
      <w:ind w:left="1760"/>
    </w:pPr>
    <w:rPr>
      <w:rFonts w:asciiTheme="minorHAnsi" w:hAnsiTheme="minorHAns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50259A"/>
    <w:rPr>
      <w:rFonts w:ascii="Tahoma" w:eastAsia="Times New Roman" w:hAnsi="Tahoma" w:cs="Tahoma"/>
      <w:b/>
      <w:bCs/>
      <w:iCs/>
      <w:color w:val="3B586E" w:themeColor="text2" w:themeShade="BF"/>
      <w:kern w:val="36"/>
      <w:sz w:val="36"/>
      <w:szCs w:val="36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rsid w:val="005E3BAA"/>
    <w:rPr>
      <w:rFonts w:ascii="Tahoma" w:eastAsia="Times New Roman" w:hAnsi="Tahoma" w:cs="Tahoma"/>
      <w:b/>
      <w:bCs/>
      <w:iCs/>
      <w:color w:val="3B586E" w:themeColor="text2" w:themeShade="BF"/>
      <w:kern w:val="36"/>
      <w:sz w:val="32"/>
      <w:szCs w:val="32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rsid w:val="00580B82"/>
    <w:rPr>
      <w:rFonts w:ascii="Tahoma" w:eastAsia="Times New Roman" w:hAnsi="Tahoma" w:cs="Tahoma"/>
      <w:b/>
      <w:bCs/>
      <w:iCs/>
      <w:color w:val="3B586E" w:themeColor="text2" w:themeShade="BF"/>
      <w:kern w:val="36"/>
      <w:sz w:val="30"/>
      <w:szCs w:val="30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rsid w:val="006676C6"/>
    <w:rPr>
      <w:rFonts w:ascii="Tahoma" w:eastAsia="Times New Roman" w:hAnsi="Tahoma" w:cs="Tahoma"/>
      <w:b/>
      <w:bCs/>
      <w:iCs/>
      <w:color w:val="3B586E" w:themeColor="text2" w:themeShade="BF"/>
      <w:kern w:val="36"/>
      <w:sz w:val="26"/>
      <w:szCs w:val="28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rsid w:val="006676C6"/>
    <w:rPr>
      <w:rFonts w:ascii="Tahoma" w:eastAsia="Times New Roman" w:hAnsi="Tahoma" w:cs="Tahoma"/>
      <w:b/>
      <w:bCs/>
      <w:iCs/>
      <w:color w:val="3B586E" w:themeColor="text2" w:themeShade="BF"/>
      <w:kern w:val="36"/>
      <w:sz w:val="24"/>
      <w:szCs w:val="24"/>
      <w:lang w:bidi="ar-AE"/>
    </w:rPr>
  </w:style>
  <w:style w:type="character" w:customStyle="1" w:styleId="Heading7Char">
    <w:name w:val="Heading 7 Char"/>
    <w:basedOn w:val="DefaultParagraphFont"/>
    <w:link w:val="Heading7"/>
    <w:rsid w:val="0036419E"/>
    <w:rPr>
      <w:rFonts w:ascii="Tahoma" w:eastAsia="Times New Roman" w:hAnsi="Tahoma" w:cs="Tahoma"/>
      <w:b/>
      <w:color w:val="3B586E" w:themeColor="text2" w:themeShade="BF"/>
      <w:sz w:val="24"/>
      <w:szCs w:val="28"/>
      <w:lang w:bidi="ar-AE"/>
    </w:rPr>
  </w:style>
  <w:style w:type="character" w:customStyle="1" w:styleId="Heading8Char">
    <w:name w:val="Heading 8 Char"/>
    <w:basedOn w:val="DefaultParagraphFont"/>
    <w:link w:val="Heading8"/>
    <w:rsid w:val="0036419E"/>
    <w:rPr>
      <w:rFonts w:ascii="Tahoma" w:eastAsia="Times New Roman" w:hAnsi="Tahoma" w:cs="Tahoma"/>
      <w:b/>
      <w:bCs/>
      <w:color w:val="3B586E" w:themeColor="text2" w:themeShade="BF"/>
      <w:sz w:val="24"/>
      <w:szCs w:val="28"/>
      <w:lang w:bidi="ar-AE"/>
    </w:rPr>
  </w:style>
  <w:style w:type="character" w:customStyle="1" w:styleId="Heading9Char">
    <w:name w:val="Heading 9 Char"/>
    <w:basedOn w:val="DefaultParagraphFont"/>
    <w:link w:val="Heading9"/>
    <w:rsid w:val="0036419E"/>
    <w:rPr>
      <w:rFonts w:ascii="Arial" w:eastAsia="Times New Roman" w:hAnsi="Arial" w:cs="Arial"/>
      <w:b/>
      <w:bCs/>
      <w:sz w:val="20"/>
      <w:szCs w:val="17"/>
      <w:lang w:bidi="ar-AE"/>
    </w:rPr>
  </w:style>
  <w:style w:type="paragraph" w:styleId="NoSpacing">
    <w:name w:val="No Spacing"/>
    <w:uiPriority w:val="1"/>
    <w:qFormat/>
    <w:rsid w:val="00BF5945"/>
    <w:pPr>
      <w:spacing w:after="0" w:line="240" w:lineRule="auto"/>
      <w:jc w:val="both"/>
    </w:pPr>
    <w:rPr>
      <w:rFonts w:ascii="Verdana" w:hAnsi="Verdana"/>
      <w:color w:val="5A646A"/>
    </w:rPr>
  </w:style>
  <w:style w:type="character" w:styleId="Hyperlink">
    <w:name w:val="Hyperlink"/>
    <w:basedOn w:val="DefaultParagraphFont"/>
    <w:uiPriority w:val="99"/>
    <w:rsid w:val="0050259A"/>
    <w:rPr>
      <w:color w:val="0000FF"/>
      <w:u w:val="single"/>
    </w:rPr>
  </w:style>
  <w:style w:type="paragraph" w:styleId="Header">
    <w:name w:val="header"/>
    <w:basedOn w:val="Normal"/>
    <w:link w:val="HeaderChar"/>
    <w:rsid w:val="0050259A"/>
    <w:pPr>
      <w:tabs>
        <w:tab w:val="center" w:pos="4536"/>
        <w:tab w:val="right" w:pos="9072"/>
      </w:tabs>
      <w:ind w:left="-284"/>
    </w:pPr>
    <w:rPr>
      <w:rFonts w:ascii="Tahoma" w:hAnsi="Tahoma"/>
      <w:sz w:val="18"/>
    </w:rPr>
  </w:style>
  <w:style w:type="character" w:customStyle="1" w:styleId="HeaderChar">
    <w:name w:val="Header Char"/>
    <w:basedOn w:val="DefaultParagraphFont"/>
    <w:link w:val="Header"/>
    <w:rsid w:val="0050259A"/>
    <w:rPr>
      <w:rFonts w:ascii="Tahoma" w:eastAsia="Times New Roman" w:hAnsi="Tahoma" w:cs="Times New Roman"/>
      <w:sz w:val="18"/>
      <w:szCs w:val="28"/>
      <w:lang w:bidi="ar-AE"/>
    </w:rPr>
  </w:style>
  <w:style w:type="paragraph" w:styleId="Footer">
    <w:name w:val="footer"/>
    <w:basedOn w:val="Normal"/>
    <w:link w:val="FooterChar"/>
    <w:qFormat/>
    <w:rsid w:val="0050259A"/>
    <w:pPr>
      <w:pBdr>
        <w:top w:val="single" w:sz="4" w:space="1" w:color="auto"/>
      </w:pBdr>
      <w:tabs>
        <w:tab w:val="center" w:pos="4536"/>
        <w:tab w:val="right" w:pos="9072"/>
      </w:tabs>
      <w:ind w:left="-284"/>
    </w:pPr>
    <w:rPr>
      <w:rFonts w:ascii="Tahoma" w:hAnsi="Tahoma" w:cs="Tahoma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259A"/>
    <w:rPr>
      <w:rFonts w:ascii="Tahoma" w:eastAsia="Times New Roman" w:hAnsi="Tahoma" w:cs="Tahoma"/>
      <w:sz w:val="18"/>
      <w:szCs w:val="18"/>
      <w:lang w:bidi="ar-AE"/>
    </w:rPr>
  </w:style>
  <w:style w:type="table" w:customStyle="1" w:styleId="GridTable1Light-Accent31">
    <w:name w:val="Grid Table 1 Light - Accent 31"/>
    <w:basedOn w:val="TableNormal"/>
    <w:uiPriority w:val="46"/>
    <w:rsid w:val="008F0A69"/>
    <w:pPr>
      <w:spacing w:after="0" w:line="240" w:lineRule="auto"/>
    </w:pPr>
    <w:rPr>
      <w:rFonts w:ascii="Verdana" w:hAnsi="Verdana"/>
    </w:rPr>
    <w:tblPr>
      <w:tblStyleRowBandSize w:val="1"/>
      <w:tblStyleColBandSize w:val="1"/>
      <w:tblBorders>
        <w:top w:val="single" w:sz="4" w:space="0" w:color="FF7AB8" w:themeColor="accent3" w:themeTint="66"/>
        <w:left w:val="single" w:sz="4" w:space="0" w:color="FF7AB8" w:themeColor="accent3" w:themeTint="66"/>
        <w:bottom w:val="single" w:sz="4" w:space="0" w:color="FF7AB8" w:themeColor="accent3" w:themeTint="66"/>
        <w:right w:val="single" w:sz="4" w:space="0" w:color="FF7AB8" w:themeColor="accent3" w:themeTint="66"/>
        <w:insideH w:val="single" w:sz="4" w:space="0" w:color="FF7AB8" w:themeColor="accent3" w:themeTint="66"/>
        <w:insideV w:val="single" w:sz="4" w:space="0" w:color="FF7AB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389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389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lainTable11">
    <w:name w:val="Plain Table 11"/>
    <w:basedOn w:val="TableNormal"/>
    <w:uiPriority w:val="41"/>
    <w:rsid w:val="008F0A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Light1">
    <w:name w:val="Table Grid Light1"/>
    <w:aliases w:val="Table K2VIEW Template"/>
    <w:basedOn w:val="TableNormal"/>
    <w:uiPriority w:val="40"/>
    <w:rsid w:val="00507634"/>
    <w:pPr>
      <w:spacing w:after="0" w:line="240" w:lineRule="auto"/>
    </w:pPr>
    <w:rPr>
      <w:rFonts w:ascii="Verdana" w:hAnsi="Verdana"/>
      <w:sz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rFonts w:ascii="Verdana" w:hAnsi="Verdana"/>
        <w:b/>
        <w:sz w:val="22"/>
      </w:rPr>
    </w:tblStylePr>
  </w:style>
  <w:style w:type="paragraph" w:styleId="Caption">
    <w:name w:val="caption"/>
    <w:basedOn w:val="BodyText"/>
    <w:next w:val="Normal"/>
    <w:unhideWhenUsed/>
    <w:rsid w:val="0050259A"/>
    <w:pPr>
      <w:keepNext/>
      <w:keepLines/>
      <w:ind w:left="2880" w:hanging="1440"/>
    </w:pPr>
    <w:rPr>
      <w:b/>
      <w:color w:val="3B586E" w:themeColor="text2" w:themeShade="BF"/>
    </w:rPr>
  </w:style>
  <w:style w:type="paragraph" w:styleId="TableofFigures">
    <w:name w:val="table of figures"/>
    <w:basedOn w:val="Normal"/>
    <w:next w:val="Normal"/>
    <w:uiPriority w:val="99"/>
    <w:rsid w:val="0050259A"/>
    <w:rPr>
      <w:rFonts w:ascii="Tahoma" w:hAnsi="Tahoma"/>
    </w:rPr>
  </w:style>
  <w:style w:type="paragraph" w:styleId="ListParagraph">
    <w:name w:val="List Paragraph"/>
    <w:basedOn w:val="Normal"/>
    <w:autoRedefine/>
    <w:uiPriority w:val="34"/>
    <w:qFormat/>
    <w:rsid w:val="00377664"/>
    <w:pPr>
      <w:numPr>
        <w:numId w:val="1"/>
      </w:numPr>
      <w:spacing w:before="60" w:after="40" w:line="336" w:lineRule="auto"/>
    </w:pPr>
    <w:rPr>
      <w:bCs/>
    </w:rPr>
  </w:style>
  <w:style w:type="paragraph" w:styleId="FootnoteText">
    <w:name w:val="footnote text"/>
    <w:basedOn w:val="Normal"/>
    <w:link w:val="FootnoteTextChar"/>
    <w:rsid w:val="0050259A"/>
    <w:pPr>
      <w:tabs>
        <w:tab w:val="left" w:pos="284"/>
        <w:tab w:val="left" w:pos="567"/>
      </w:tabs>
      <w:spacing w:before="60" w:after="60"/>
      <w:ind w:left="284" w:hanging="284"/>
    </w:pPr>
    <w:rPr>
      <w:rFonts w:ascii="Tahoma" w:hAnsi="Tahoma"/>
      <w:szCs w:val="20"/>
    </w:rPr>
  </w:style>
  <w:style w:type="character" w:customStyle="1" w:styleId="FootnoteTextChar">
    <w:name w:val="Footnote Text Char"/>
    <w:basedOn w:val="DefaultParagraphFont"/>
    <w:link w:val="FootnoteText"/>
    <w:rsid w:val="0050259A"/>
    <w:rPr>
      <w:rFonts w:ascii="Tahoma" w:eastAsia="Times New Roman" w:hAnsi="Tahoma" w:cs="Times New Roman"/>
      <w:sz w:val="20"/>
      <w:szCs w:val="20"/>
      <w:lang w:bidi="ar-AE"/>
    </w:rPr>
  </w:style>
  <w:style w:type="character" w:styleId="FootnoteReference">
    <w:name w:val="footnote reference"/>
    <w:basedOn w:val="DefaultParagraphFont"/>
    <w:uiPriority w:val="99"/>
    <w:semiHidden/>
    <w:unhideWhenUsed/>
    <w:rsid w:val="006D37E9"/>
    <w:rPr>
      <w:vertAlign w:val="superscript"/>
    </w:rPr>
  </w:style>
  <w:style w:type="paragraph" w:styleId="NormalWeb">
    <w:name w:val="Normal (Web)"/>
    <w:basedOn w:val="Normal"/>
    <w:uiPriority w:val="99"/>
    <w:unhideWhenUsed/>
    <w:rsid w:val="00B738A3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he-IL"/>
    </w:rPr>
  </w:style>
  <w:style w:type="character" w:styleId="Strong">
    <w:name w:val="Strong"/>
    <w:basedOn w:val="DefaultParagraphFont"/>
    <w:uiPriority w:val="22"/>
    <w:qFormat/>
    <w:rsid w:val="003C6E21"/>
    <w:rPr>
      <w:b/>
      <w:bCs/>
    </w:rPr>
  </w:style>
  <w:style w:type="character" w:styleId="Emphasis">
    <w:name w:val="Emphasis"/>
    <w:basedOn w:val="DefaultParagraphFont"/>
    <w:uiPriority w:val="20"/>
    <w:qFormat/>
    <w:rsid w:val="00C25D9E"/>
    <w:rPr>
      <w:i/>
      <w:iCs/>
    </w:rPr>
  </w:style>
  <w:style w:type="character" w:customStyle="1" w:styleId="apple-converted-space">
    <w:name w:val="apple-converted-space"/>
    <w:basedOn w:val="DefaultParagraphFont"/>
    <w:rsid w:val="00C25D9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277CF"/>
    <w:rPr>
      <w:color w:val="808080"/>
      <w:shd w:val="clear" w:color="auto" w:fill="E6E6E6"/>
    </w:rPr>
  </w:style>
  <w:style w:type="paragraph" w:customStyle="1" w:styleId="Body">
    <w:name w:val="Body"/>
    <w:link w:val="BodyChar"/>
    <w:uiPriority w:val="99"/>
    <w:rsid w:val="00A04DFB"/>
    <w:pPr>
      <w:spacing w:before="120" w:after="0" w:line="240" w:lineRule="auto"/>
      <w:ind w:left="1418"/>
    </w:pPr>
    <w:rPr>
      <w:rFonts w:ascii="Palatino Linotype" w:eastAsia="Times New Roman" w:hAnsi="Palatino Linotype" w:cs="Times New Roman"/>
      <w:sz w:val="21"/>
      <w:szCs w:val="21"/>
      <w:lang w:bidi="he-IL"/>
    </w:rPr>
  </w:style>
  <w:style w:type="paragraph" w:styleId="CommentText">
    <w:name w:val="annotation text"/>
    <w:basedOn w:val="Normal"/>
    <w:link w:val="CommentTextChar"/>
    <w:uiPriority w:val="99"/>
    <w:rsid w:val="0050259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259A"/>
    <w:rPr>
      <w:rFonts w:ascii="Arial" w:eastAsia="Times New Roman" w:hAnsi="Arial" w:cs="Times New Roman"/>
      <w:sz w:val="20"/>
      <w:szCs w:val="20"/>
      <w:lang w:bidi="ar-AE"/>
    </w:rPr>
  </w:style>
  <w:style w:type="character" w:customStyle="1" w:styleId="BodyChar">
    <w:name w:val="Body Char"/>
    <w:link w:val="Body"/>
    <w:uiPriority w:val="99"/>
    <w:locked/>
    <w:rsid w:val="00A04DFB"/>
    <w:rPr>
      <w:rFonts w:ascii="Palatino Linotype" w:eastAsia="Times New Roman" w:hAnsi="Palatino Linotype" w:cs="Times New Roman"/>
      <w:sz w:val="21"/>
      <w:szCs w:val="21"/>
      <w:lang w:bidi="he-IL"/>
    </w:rPr>
  </w:style>
  <w:style w:type="character" w:styleId="CommentReference">
    <w:name w:val="annotation reference"/>
    <w:basedOn w:val="DefaultParagraphFont"/>
    <w:rsid w:val="0050259A"/>
    <w:rPr>
      <w:sz w:val="16"/>
      <w:szCs w:val="16"/>
    </w:rPr>
  </w:style>
  <w:style w:type="paragraph" w:styleId="BalloonText">
    <w:name w:val="Balloon Text"/>
    <w:basedOn w:val="Normal"/>
    <w:link w:val="BalloonTextChar"/>
    <w:rsid w:val="0050259A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0259A"/>
    <w:rPr>
      <w:rFonts w:ascii="Tahoma" w:eastAsia="Times New Roman" w:hAnsi="Tahoma" w:cs="Tahoma"/>
      <w:sz w:val="16"/>
      <w:szCs w:val="16"/>
      <w:lang w:bidi="ar-AE"/>
    </w:rPr>
  </w:style>
  <w:style w:type="paragraph" w:styleId="CommentSubject">
    <w:name w:val="annotation subject"/>
    <w:basedOn w:val="CommentText"/>
    <w:next w:val="CommentText"/>
    <w:link w:val="CommentSubjectChar"/>
    <w:rsid w:val="005025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0259A"/>
    <w:rPr>
      <w:rFonts w:ascii="Arial" w:eastAsia="Times New Roman" w:hAnsi="Arial" w:cs="Times New Roman"/>
      <w:b/>
      <w:bCs/>
      <w:sz w:val="20"/>
      <w:szCs w:val="20"/>
      <w:lang w:bidi="ar-AE"/>
    </w:rPr>
  </w:style>
  <w:style w:type="paragraph" w:styleId="Revision">
    <w:name w:val="Revision"/>
    <w:hidden/>
    <w:uiPriority w:val="99"/>
    <w:semiHidden/>
    <w:rsid w:val="0050259A"/>
    <w:pPr>
      <w:spacing w:after="0" w:line="240" w:lineRule="auto"/>
    </w:pPr>
    <w:rPr>
      <w:rFonts w:ascii="Arial" w:eastAsia="Times New Roman" w:hAnsi="Arial" w:cs="Times New Roman"/>
      <w:sz w:val="20"/>
      <w:szCs w:val="28"/>
      <w:lang w:bidi="he-IL"/>
    </w:rPr>
  </w:style>
  <w:style w:type="paragraph" w:customStyle="1" w:styleId="ListNumber1">
    <w:name w:val="List Number_1"/>
    <w:basedOn w:val="ListParagraph"/>
    <w:autoRedefine/>
    <w:qFormat/>
    <w:rsid w:val="000D466F"/>
    <w:pPr>
      <w:numPr>
        <w:numId w:val="2"/>
      </w:numPr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C48D0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6217C7"/>
    <w:rPr>
      <w:color w:val="954F72" w:themeColor="followedHyperlink"/>
      <w:u w:val="single"/>
    </w:r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7E59D9"/>
  </w:style>
  <w:style w:type="character" w:customStyle="1" w:styleId="NoteHeadingChar">
    <w:name w:val="Note Heading Char"/>
    <w:basedOn w:val="DefaultParagraphFont"/>
    <w:link w:val="NoteHeading"/>
    <w:uiPriority w:val="99"/>
    <w:rsid w:val="007E59D9"/>
    <w:rPr>
      <w:rFonts w:ascii="Tahoma" w:hAnsi="Tahoma"/>
      <w:color w:val="5A646A"/>
    </w:rPr>
  </w:style>
  <w:style w:type="paragraph" w:customStyle="1" w:styleId="ListContinue1">
    <w:name w:val="List Continue1"/>
    <w:basedOn w:val="Normal"/>
    <w:autoRedefine/>
    <w:qFormat/>
    <w:rsid w:val="00A938B9"/>
    <w:pPr>
      <w:ind w:left="1160"/>
    </w:pPr>
    <w:rPr>
      <w:i/>
    </w:rPr>
  </w:style>
  <w:style w:type="paragraph" w:customStyle="1" w:styleId="BodyNotesIndent">
    <w:name w:val="Body Notes Indent"/>
    <w:basedOn w:val="Normal"/>
    <w:autoRedefine/>
    <w:uiPriority w:val="99"/>
    <w:qFormat/>
    <w:rsid w:val="005E3BAA"/>
    <w:pPr>
      <w:keepLines/>
      <w:pBdr>
        <w:top w:val="single" w:sz="6" w:space="6" w:color="FFFFFF"/>
        <w:left w:val="single" w:sz="48" w:space="6" w:color="C0C0C0"/>
        <w:bottom w:val="single" w:sz="6" w:space="6" w:color="FFFFFF"/>
        <w:right w:val="single" w:sz="6" w:space="4" w:color="FFFFFF"/>
      </w:pBdr>
      <w:shd w:val="clear" w:color="auto" w:fill="F2F2F2" w:themeFill="background1" w:themeFillShade="F2"/>
      <w:tabs>
        <w:tab w:val="left" w:pos="2127"/>
      </w:tabs>
      <w:spacing w:before="40" w:after="120"/>
      <w:ind w:left="1700" w:right="113" w:hanging="700"/>
    </w:pPr>
    <w:rPr>
      <w:rFonts w:cs="Tahoma"/>
      <w:color w:val="5A6369" w:themeColor="text1"/>
      <w:szCs w:val="20"/>
      <w:lang w:bidi="he-IL"/>
    </w:rPr>
  </w:style>
  <w:style w:type="paragraph" w:customStyle="1" w:styleId="BodyNotesPlain">
    <w:name w:val="Body Notes Plain"/>
    <w:basedOn w:val="Normal"/>
    <w:autoRedefine/>
    <w:uiPriority w:val="99"/>
    <w:qFormat/>
    <w:rsid w:val="00CB00F3"/>
    <w:pPr>
      <w:keepLines/>
      <w:numPr>
        <w:ilvl w:val="2"/>
        <w:numId w:val="4"/>
      </w:numPr>
      <w:pBdr>
        <w:top w:val="single" w:sz="6" w:space="6" w:color="FFFFFF"/>
        <w:left w:val="single" w:sz="48" w:space="6" w:color="C0C0C0"/>
        <w:bottom w:val="single" w:sz="6" w:space="6" w:color="FFFFFF"/>
        <w:right w:val="single" w:sz="6" w:space="4" w:color="FFFFFF"/>
      </w:pBdr>
      <w:shd w:val="clear" w:color="auto" w:fill="E6E6E6"/>
      <w:ind w:right="113"/>
    </w:pPr>
    <w:rPr>
      <w:rFonts w:ascii="Trebuchet MS" w:hAnsi="Trebuchet MS"/>
      <w:szCs w:val="24"/>
      <w:lang w:bidi="he-IL"/>
    </w:rPr>
  </w:style>
  <w:style w:type="paragraph" w:customStyle="1" w:styleId="BodyNotesBullet">
    <w:name w:val="Body Notes Bullet"/>
    <w:basedOn w:val="Normal"/>
    <w:autoRedefine/>
    <w:uiPriority w:val="99"/>
    <w:qFormat/>
    <w:rsid w:val="00CB00F3"/>
    <w:pPr>
      <w:keepLines/>
      <w:numPr>
        <w:ilvl w:val="3"/>
      </w:numPr>
      <w:pBdr>
        <w:top w:val="single" w:sz="6" w:space="6" w:color="FFFFFF"/>
        <w:left w:val="single" w:sz="48" w:space="6" w:color="C0C0C0"/>
        <w:bottom w:val="single" w:sz="6" w:space="6" w:color="FFFFFF"/>
        <w:right w:val="single" w:sz="6" w:space="4" w:color="FFFFFF"/>
      </w:pBdr>
      <w:shd w:val="clear" w:color="auto" w:fill="E6E6E6"/>
      <w:tabs>
        <w:tab w:val="num" w:pos="2126"/>
      </w:tabs>
      <w:ind w:left="1425" w:right="113" w:hanging="425"/>
    </w:pPr>
    <w:rPr>
      <w:rFonts w:ascii="Trebuchet MS" w:hAnsi="Trebuchet MS"/>
      <w:color w:val="434A4E" w:themeColor="text1" w:themeShade="BF"/>
      <w:szCs w:val="24"/>
      <w:lang w:bidi="he-IL"/>
    </w:rPr>
  </w:style>
  <w:style w:type="paragraph" w:customStyle="1" w:styleId="BodyNotesNumber">
    <w:name w:val="Body Notes Number"/>
    <w:basedOn w:val="BodyNotesBullet"/>
    <w:uiPriority w:val="99"/>
    <w:rsid w:val="00CB00F3"/>
    <w:pPr>
      <w:numPr>
        <w:ilvl w:val="4"/>
        <w:numId w:val="4"/>
      </w:numPr>
    </w:pPr>
  </w:style>
  <w:style w:type="paragraph" w:customStyle="1" w:styleId="BodyNotesHeading">
    <w:name w:val="Body Notes Heading"/>
    <w:basedOn w:val="BodyNotesPlain"/>
    <w:next w:val="BodyNotesPlain"/>
    <w:uiPriority w:val="99"/>
    <w:rsid w:val="00CB00F3"/>
    <w:pPr>
      <w:keepNext/>
      <w:numPr>
        <w:ilvl w:val="1"/>
      </w:numPr>
    </w:pPr>
    <w:rPr>
      <w:b/>
    </w:rPr>
  </w:style>
  <w:style w:type="paragraph" w:customStyle="1" w:styleId="ListParagraph20">
    <w:name w:val="List Paragraph_2"/>
    <w:basedOn w:val="ListParagraph"/>
    <w:autoRedefine/>
    <w:qFormat/>
    <w:rsid w:val="00FB2773"/>
    <w:pPr>
      <w:numPr>
        <w:numId w:val="5"/>
      </w:numPr>
    </w:pPr>
    <w:rPr>
      <w:lang w:bidi="he-IL"/>
    </w:rPr>
  </w:style>
  <w:style w:type="paragraph" w:customStyle="1" w:styleId="BodyText1">
    <w:name w:val="Body Text_1"/>
    <w:basedOn w:val="ListParagraph"/>
    <w:autoRedefine/>
    <w:qFormat/>
    <w:rsid w:val="005E3BAA"/>
    <w:pPr>
      <w:numPr>
        <w:numId w:val="0"/>
      </w:numPr>
      <w:ind w:left="760"/>
    </w:pPr>
  </w:style>
  <w:style w:type="character" w:customStyle="1" w:styleId="js-issue-title">
    <w:name w:val="js-issue-title"/>
    <w:basedOn w:val="DefaultParagraphFont"/>
    <w:rsid w:val="00DD0672"/>
  </w:style>
  <w:style w:type="paragraph" w:customStyle="1" w:styleId="ListParagraph2a">
    <w:name w:val="List Paragraph_2a"/>
    <w:basedOn w:val="ListParagraph"/>
    <w:autoRedefine/>
    <w:qFormat/>
    <w:rsid w:val="00740AB7"/>
    <w:pPr>
      <w:numPr>
        <w:ilvl w:val="1"/>
        <w:numId w:val="6"/>
      </w:numPr>
    </w:pPr>
  </w:style>
  <w:style w:type="paragraph" w:customStyle="1" w:styleId="ListParagraph3a">
    <w:name w:val="List Paragraph_3a"/>
    <w:basedOn w:val="Normal"/>
    <w:autoRedefine/>
    <w:qFormat/>
    <w:rsid w:val="00FB2773"/>
    <w:pPr>
      <w:numPr>
        <w:ilvl w:val="2"/>
        <w:numId w:val="3"/>
      </w:numPr>
    </w:pPr>
  </w:style>
  <w:style w:type="character" w:styleId="HTMLCode">
    <w:name w:val="HTML Code"/>
    <w:basedOn w:val="DefaultParagraphFont"/>
    <w:uiPriority w:val="99"/>
    <w:semiHidden/>
    <w:unhideWhenUsed/>
    <w:rsid w:val="00E64C20"/>
    <w:rPr>
      <w:rFonts w:ascii="Courier New" w:eastAsia="Times New Roman" w:hAnsi="Courier New" w:cs="Courier New"/>
      <w:sz w:val="20"/>
      <w:szCs w:val="20"/>
    </w:rPr>
  </w:style>
  <w:style w:type="character" w:customStyle="1" w:styleId="hidden-text-expander">
    <w:name w:val="hidden-text-expander"/>
    <w:basedOn w:val="DefaultParagraphFont"/>
    <w:rsid w:val="00E64C2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C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  <w:lang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C20"/>
    <w:rPr>
      <w:rFonts w:ascii="Courier New" w:eastAsia="Times New Roman" w:hAnsi="Courier New" w:cs="Courier New"/>
      <w:sz w:val="20"/>
      <w:szCs w:val="20"/>
      <w:lang w:bidi="he-IL"/>
    </w:rPr>
  </w:style>
  <w:style w:type="paragraph" w:styleId="ListBullet">
    <w:name w:val="List Bullet"/>
    <w:rsid w:val="0050259A"/>
    <w:pPr>
      <w:tabs>
        <w:tab w:val="num" w:pos="720"/>
      </w:tabs>
      <w:spacing w:after="0" w:line="240" w:lineRule="auto"/>
      <w:ind w:left="720" w:hanging="720"/>
      <w:contextualSpacing/>
    </w:pPr>
    <w:rPr>
      <w:rFonts w:ascii="Arial" w:eastAsia="Times New Roman" w:hAnsi="Arial" w:cs="Times New Roman"/>
      <w:sz w:val="20"/>
      <w:szCs w:val="28"/>
      <w:lang w:bidi="ar-AE"/>
    </w:rPr>
  </w:style>
  <w:style w:type="paragraph" w:styleId="ListBullet2">
    <w:name w:val="List Bullet 2"/>
    <w:basedOn w:val="ListBullet"/>
    <w:autoRedefine/>
    <w:rsid w:val="0050259A"/>
    <w:pPr>
      <w:numPr>
        <w:numId w:val="7"/>
      </w:numPr>
      <w:tabs>
        <w:tab w:val="clear" w:pos="643"/>
        <w:tab w:val="num" w:pos="567"/>
        <w:tab w:val="left" w:pos="1134"/>
      </w:tabs>
      <w:spacing w:before="60"/>
      <w:contextualSpacing w:val="0"/>
    </w:pPr>
    <w:rPr>
      <w:sz w:val="16"/>
      <w:szCs w:val="20"/>
      <w:lang w:bidi="ar-SA"/>
    </w:rPr>
  </w:style>
  <w:style w:type="paragraph" w:styleId="ListBullet3">
    <w:name w:val="List Bullet 3"/>
    <w:basedOn w:val="Normal"/>
    <w:autoRedefine/>
    <w:uiPriority w:val="99"/>
    <w:unhideWhenUsed/>
    <w:qFormat/>
    <w:rsid w:val="000F08E0"/>
    <w:pPr>
      <w:tabs>
        <w:tab w:val="num" w:pos="1080"/>
      </w:tabs>
      <w:spacing w:after="80"/>
      <w:ind w:left="1080" w:hanging="360"/>
      <w:contextualSpacing/>
    </w:pPr>
  </w:style>
  <w:style w:type="paragraph" w:styleId="ListBullet4">
    <w:name w:val="List Bullet 4"/>
    <w:basedOn w:val="Normal"/>
    <w:autoRedefine/>
    <w:uiPriority w:val="99"/>
    <w:unhideWhenUsed/>
    <w:qFormat/>
    <w:rsid w:val="00DA6B59"/>
    <w:pPr>
      <w:tabs>
        <w:tab w:val="num" w:pos="1440"/>
      </w:tabs>
      <w:ind w:left="1440" w:hanging="360"/>
      <w:contextualSpacing/>
    </w:pPr>
  </w:style>
  <w:style w:type="paragraph" w:styleId="BodyText2">
    <w:name w:val="Body Text 2"/>
    <w:basedOn w:val="Normal"/>
    <w:link w:val="BodyText2Char"/>
    <w:autoRedefine/>
    <w:uiPriority w:val="99"/>
    <w:unhideWhenUsed/>
    <w:qFormat/>
    <w:rsid w:val="00167CC8"/>
    <w:pPr>
      <w:spacing w:after="120" w:line="480" w:lineRule="auto"/>
      <w:ind w:left="1600"/>
    </w:pPr>
  </w:style>
  <w:style w:type="character" w:customStyle="1" w:styleId="BodyText2Char">
    <w:name w:val="Body Text 2 Char"/>
    <w:basedOn w:val="DefaultParagraphFont"/>
    <w:link w:val="BodyText2"/>
    <w:uiPriority w:val="99"/>
    <w:rsid w:val="00167CC8"/>
    <w:rPr>
      <w:rFonts w:ascii="Tahoma" w:hAnsi="Tahoma"/>
      <w:color w:val="5A646A"/>
    </w:rPr>
  </w:style>
  <w:style w:type="paragraph" w:styleId="BodyText3">
    <w:name w:val="Body Text 3"/>
    <w:basedOn w:val="Normal"/>
    <w:link w:val="BodyText3Char"/>
    <w:uiPriority w:val="99"/>
    <w:unhideWhenUsed/>
    <w:rsid w:val="00167CC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167CC8"/>
    <w:rPr>
      <w:rFonts w:ascii="Tahoma" w:hAnsi="Tahoma"/>
      <w:color w:val="5A646A"/>
      <w:sz w:val="16"/>
      <w:szCs w:val="16"/>
    </w:rPr>
  </w:style>
  <w:style w:type="paragraph" w:styleId="BodyText">
    <w:name w:val="Body Text"/>
    <w:link w:val="BodyTextChar"/>
    <w:autoRedefine/>
    <w:qFormat/>
    <w:rsid w:val="00650785"/>
    <w:pPr>
      <w:spacing w:before="60" w:after="60" w:line="276" w:lineRule="auto"/>
      <w:ind w:left="360"/>
    </w:pPr>
    <w:rPr>
      <w:rFonts w:ascii="Calibri" w:eastAsia="Times New Roman" w:hAnsi="Calibri" w:cs="Helvetica"/>
      <w:bCs/>
      <w:color w:val="000000"/>
      <w:spacing w:val="2"/>
      <w:szCs w:val="20"/>
      <w:lang w:bidi="ar-AE"/>
    </w:rPr>
  </w:style>
  <w:style w:type="character" w:customStyle="1" w:styleId="BodyTextChar">
    <w:name w:val="Body Text Char"/>
    <w:basedOn w:val="DefaultParagraphFont"/>
    <w:link w:val="BodyText"/>
    <w:rsid w:val="00650785"/>
    <w:rPr>
      <w:rFonts w:ascii="Calibri" w:eastAsia="Times New Roman" w:hAnsi="Calibri" w:cs="Helvetica"/>
      <w:bCs/>
      <w:color w:val="000000"/>
      <w:spacing w:val="2"/>
      <w:szCs w:val="20"/>
      <w:lang w:bidi="ar-AE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167CC8"/>
    <w:pPr>
      <w:spacing w:after="1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167CC8"/>
    <w:rPr>
      <w:rFonts w:ascii="Tahoma" w:eastAsia="Times New Roman" w:hAnsi="Tahoma" w:cs="Calibri"/>
      <w:bCs/>
      <w:color w:val="5A646A"/>
      <w:spacing w:val="2"/>
      <w:sz w:val="20"/>
      <w:szCs w:val="20"/>
      <w:lang w:bidi="ar-AE"/>
    </w:rPr>
  </w:style>
  <w:style w:type="paragraph" w:styleId="BodyTextIndent">
    <w:name w:val="Body Text Indent"/>
    <w:basedOn w:val="Normal"/>
    <w:link w:val="BodyTextIndentChar"/>
    <w:autoRedefine/>
    <w:uiPriority w:val="99"/>
    <w:unhideWhenUsed/>
    <w:rsid w:val="00C215A9"/>
    <w:pPr>
      <w:spacing w:before="80" w:after="80"/>
      <w:ind w:left="360"/>
    </w:pPr>
    <w:rPr>
      <w:rFonts w:asciiTheme="minorHAnsi" w:hAnsiTheme="minorHAnsi"/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215A9"/>
    <w:rPr>
      <w:rFonts w:eastAsia="Times New Roman" w:cs="Times New Roman"/>
      <w:szCs w:val="28"/>
      <w:lang w:bidi="ar-AE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167CC8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167CC8"/>
    <w:rPr>
      <w:rFonts w:ascii="Tahoma" w:eastAsia="Times New Roman" w:hAnsi="Tahoma" w:cs="Times New Roman"/>
      <w:color w:val="5A646A"/>
      <w:szCs w:val="28"/>
      <w:lang w:bidi="ar-AE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67CC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67CC8"/>
    <w:rPr>
      <w:rFonts w:ascii="Tahoma" w:hAnsi="Tahoma"/>
      <w:color w:val="5A646A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67CC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67CC8"/>
    <w:rPr>
      <w:rFonts w:ascii="Tahoma" w:hAnsi="Tahoma"/>
      <w:color w:val="5A646A"/>
      <w:sz w:val="16"/>
      <w:szCs w:val="16"/>
    </w:rPr>
  </w:style>
  <w:style w:type="character" w:customStyle="1" w:styleId="Code">
    <w:name w:val="Code"/>
    <w:basedOn w:val="DefaultParagraphFont"/>
    <w:uiPriority w:val="1"/>
    <w:qFormat/>
    <w:rsid w:val="000F08E0"/>
    <w:rPr>
      <w:rFonts w:ascii="Courier New" w:hAnsi="Courier New"/>
      <w:b/>
    </w:rPr>
  </w:style>
  <w:style w:type="paragraph" w:styleId="ListBullet5">
    <w:name w:val="List Bullet 5"/>
    <w:basedOn w:val="Normal"/>
    <w:autoRedefine/>
    <w:uiPriority w:val="99"/>
    <w:unhideWhenUsed/>
    <w:qFormat/>
    <w:rsid w:val="000F08E0"/>
    <w:pPr>
      <w:tabs>
        <w:tab w:val="num" w:pos="1800"/>
      </w:tabs>
      <w:ind w:left="1920" w:hanging="360"/>
      <w:contextualSpacing/>
    </w:p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A1174"/>
    <w:rPr>
      <w:color w:val="605E5C"/>
      <w:shd w:val="clear" w:color="auto" w:fill="E1DFDD"/>
    </w:rPr>
  </w:style>
  <w:style w:type="paragraph" w:customStyle="1" w:styleId="ListParagraph2">
    <w:name w:val="List Paragraph 2"/>
    <w:basedOn w:val="ListParagraph"/>
    <w:autoRedefine/>
    <w:qFormat/>
    <w:rsid w:val="003C3501"/>
    <w:pPr>
      <w:numPr>
        <w:ilvl w:val="1"/>
      </w:numPr>
      <w:spacing w:line="360" w:lineRule="auto"/>
    </w:pPr>
  </w:style>
  <w:style w:type="paragraph" w:customStyle="1" w:styleId="ListContinue2">
    <w:name w:val="List Continue_2"/>
    <w:basedOn w:val="ListContinue1"/>
    <w:autoRedefine/>
    <w:qFormat/>
    <w:rsid w:val="00B520CF"/>
    <w:pPr>
      <w:ind w:left="1584"/>
    </w:pPr>
  </w:style>
  <w:style w:type="paragraph" w:customStyle="1" w:styleId="paragraph">
    <w:name w:val="paragraph"/>
    <w:basedOn w:val="Normal"/>
    <w:rsid w:val="00F803D9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he-IL"/>
    </w:rPr>
  </w:style>
  <w:style w:type="character" w:customStyle="1" w:styleId="normaltextrun">
    <w:name w:val="normaltextrun"/>
    <w:basedOn w:val="DefaultParagraphFont"/>
    <w:rsid w:val="00F803D9"/>
  </w:style>
  <w:style w:type="character" w:customStyle="1" w:styleId="eop">
    <w:name w:val="eop"/>
    <w:basedOn w:val="DefaultParagraphFont"/>
    <w:rsid w:val="00F803D9"/>
  </w:style>
  <w:style w:type="character" w:customStyle="1" w:styleId="spellingerror">
    <w:name w:val="spellingerror"/>
    <w:basedOn w:val="DefaultParagraphFont"/>
    <w:rsid w:val="00F803D9"/>
  </w:style>
  <w:style w:type="character" w:customStyle="1" w:styleId="UnresolvedMention4">
    <w:name w:val="Unresolved Mention4"/>
    <w:basedOn w:val="DefaultParagraphFont"/>
    <w:uiPriority w:val="99"/>
    <w:semiHidden/>
    <w:unhideWhenUsed/>
    <w:rsid w:val="002E6BCE"/>
    <w:rPr>
      <w:color w:val="605E5C"/>
      <w:shd w:val="clear" w:color="auto" w:fill="E1DFDD"/>
    </w:rPr>
  </w:style>
  <w:style w:type="paragraph" w:customStyle="1" w:styleId="BodyBulletL2">
    <w:name w:val="Body Bullet L2"/>
    <w:basedOn w:val="BodyBulletL1"/>
    <w:autoRedefine/>
    <w:uiPriority w:val="99"/>
    <w:qFormat/>
    <w:rsid w:val="00175DAB"/>
    <w:pPr>
      <w:numPr>
        <w:ilvl w:val="6"/>
      </w:numPr>
      <w:tabs>
        <w:tab w:val="clear" w:pos="2268"/>
      </w:tabs>
    </w:pPr>
  </w:style>
  <w:style w:type="paragraph" w:customStyle="1" w:styleId="BodyBulletL1">
    <w:name w:val="Body Bullet L1"/>
    <w:basedOn w:val="Body"/>
    <w:link w:val="BodyBulletL1Char"/>
    <w:autoRedefine/>
    <w:uiPriority w:val="99"/>
    <w:qFormat/>
    <w:rsid w:val="00793138"/>
    <w:pPr>
      <w:numPr>
        <w:ilvl w:val="5"/>
        <w:numId w:val="8"/>
      </w:numPr>
      <w:spacing w:before="0" w:after="120" w:line="300" w:lineRule="exact"/>
    </w:pPr>
    <w:rPr>
      <w:rFonts w:ascii="Tahoma" w:eastAsiaTheme="minorHAnsi" w:hAnsi="Tahoma" w:cstheme="minorBidi"/>
      <w:color w:val="5A646A"/>
      <w:sz w:val="22"/>
      <w:szCs w:val="22"/>
      <w:lang w:bidi="ar-SA"/>
    </w:rPr>
  </w:style>
  <w:style w:type="paragraph" w:customStyle="1" w:styleId="BodyBulletL3">
    <w:name w:val="Body Bullet L3"/>
    <w:basedOn w:val="BodyBulletL2"/>
    <w:uiPriority w:val="99"/>
    <w:rsid w:val="00B71783"/>
    <w:pPr>
      <w:numPr>
        <w:ilvl w:val="7"/>
      </w:numPr>
      <w:tabs>
        <w:tab w:val="clear" w:pos="2693"/>
        <w:tab w:val="num" w:pos="5760"/>
      </w:tabs>
    </w:pPr>
  </w:style>
  <w:style w:type="character" w:customStyle="1" w:styleId="BodyBulletL1Char">
    <w:name w:val="Body Bullet L1 Char"/>
    <w:link w:val="BodyBulletL1"/>
    <w:uiPriority w:val="99"/>
    <w:locked/>
    <w:rsid w:val="00793138"/>
    <w:rPr>
      <w:rFonts w:ascii="Tahoma" w:hAnsi="Tahoma"/>
      <w:color w:val="5A646A"/>
    </w:rPr>
  </w:style>
  <w:style w:type="paragraph" w:customStyle="1" w:styleId="xmsolistparagraph">
    <w:name w:val="x_msolistparagraph"/>
    <w:basedOn w:val="Normal"/>
    <w:rsid w:val="007346B1"/>
    <w:rPr>
      <w:rFonts w:ascii="Calibri" w:hAnsi="Calibri" w:cs="Calibri"/>
      <w:sz w:val="24"/>
      <w:szCs w:val="24"/>
      <w:lang w:bidi="he-IL"/>
    </w:rPr>
  </w:style>
  <w:style w:type="character" w:customStyle="1" w:styleId="Bold">
    <w:name w:val="Bold"/>
    <w:basedOn w:val="DefaultParagraphFont"/>
    <w:uiPriority w:val="1"/>
    <w:qFormat/>
    <w:rsid w:val="00222771"/>
    <w:rPr>
      <w:rFonts w:cs="Times New Roman"/>
      <w:b/>
    </w:rPr>
  </w:style>
  <w:style w:type="character" w:customStyle="1" w:styleId="contextualspellingandgrammarerror">
    <w:name w:val="contextualspellingandgrammarerror"/>
    <w:basedOn w:val="DefaultParagraphFont"/>
    <w:rsid w:val="00861F50"/>
  </w:style>
  <w:style w:type="paragraph" w:customStyle="1" w:styleId="BodyText10">
    <w:name w:val="Body Text1"/>
    <w:autoRedefine/>
    <w:qFormat/>
    <w:rsid w:val="00E30141"/>
    <w:pPr>
      <w:spacing w:before="80" w:after="80" w:line="240" w:lineRule="auto"/>
      <w:ind w:left="720"/>
    </w:pPr>
    <w:rPr>
      <w:rFonts w:ascii="Tahoma" w:hAnsi="Tahoma" w:cs="Verdana"/>
      <w:bCs/>
      <w:color w:val="4F7794" w:themeColor="text2"/>
      <w:szCs w:val="20"/>
    </w:rPr>
  </w:style>
  <w:style w:type="paragraph" w:customStyle="1" w:styleId="Bullet1">
    <w:name w:val="Bullet1"/>
    <w:basedOn w:val="BodyText"/>
    <w:qFormat/>
    <w:locked/>
    <w:rsid w:val="00F8781F"/>
    <w:pPr>
      <w:keepLines/>
      <w:numPr>
        <w:numId w:val="25"/>
      </w:numPr>
    </w:pPr>
    <w:rPr>
      <w:bCs w:val="0"/>
      <w:szCs w:val="22"/>
      <w:shd w:val="clear" w:color="auto" w:fill="FFFFFF"/>
    </w:rPr>
  </w:style>
  <w:style w:type="character" w:styleId="PageNumber">
    <w:name w:val="page number"/>
    <w:basedOn w:val="DefaultParagraphFont"/>
    <w:semiHidden/>
    <w:rsid w:val="0050259A"/>
    <w:rPr>
      <w:rFonts w:ascii="Arial" w:hAnsi="Arial" w:cs="Times New Roman"/>
      <w:sz w:val="20"/>
      <w:szCs w:val="16"/>
    </w:rPr>
  </w:style>
  <w:style w:type="paragraph" w:customStyle="1" w:styleId="CellBodyLeft">
    <w:name w:val="CellBodyLeft"/>
    <w:basedOn w:val="CellHeadingLeft"/>
    <w:autoRedefine/>
    <w:locked/>
    <w:rsid w:val="009811D5"/>
    <w:pPr>
      <w:keepNext w:val="0"/>
      <w:spacing w:before="80" w:after="80"/>
      <w:ind w:left="0"/>
    </w:pPr>
    <w:rPr>
      <w:rFonts w:ascii="Calibri" w:eastAsiaTheme="minorHAnsi" w:hAnsi="Calibri" w:cs="Calibri"/>
      <w:b w:val="0"/>
      <w:bCs w:val="0"/>
      <w:szCs w:val="22"/>
    </w:rPr>
  </w:style>
  <w:style w:type="paragraph" w:customStyle="1" w:styleId="Bullet2">
    <w:name w:val="Bullet2"/>
    <w:basedOn w:val="BodyText"/>
    <w:qFormat/>
    <w:locked/>
    <w:rsid w:val="00CC6A26"/>
    <w:pPr>
      <w:keepLines/>
      <w:numPr>
        <w:ilvl w:val="1"/>
        <w:numId w:val="9"/>
      </w:numPr>
    </w:pPr>
    <w:rPr>
      <w:shd w:val="clear" w:color="auto" w:fill="FFFFFF"/>
    </w:rPr>
  </w:style>
  <w:style w:type="paragraph" w:customStyle="1" w:styleId="Bullet3">
    <w:name w:val="Bullet3"/>
    <w:basedOn w:val="BodyText"/>
    <w:qFormat/>
    <w:locked/>
    <w:rsid w:val="00450D53"/>
    <w:pPr>
      <w:keepLines/>
      <w:numPr>
        <w:numId w:val="10"/>
      </w:numPr>
    </w:pPr>
  </w:style>
  <w:style w:type="paragraph" w:styleId="List">
    <w:name w:val="List"/>
    <w:basedOn w:val="BodyText"/>
    <w:qFormat/>
    <w:rsid w:val="0050259A"/>
    <w:pPr>
      <w:keepLines/>
    </w:pPr>
    <w:rPr>
      <w:lang w:bidi="ar-SA"/>
    </w:rPr>
  </w:style>
  <w:style w:type="paragraph" w:customStyle="1" w:styleId="PreChapter">
    <w:name w:val="PreChapter"/>
    <w:basedOn w:val="Normal"/>
    <w:locked/>
    <w:rsid w:val="0050259A"/>
    <w:pPr>
      <w:spacing w:before="480" w:after="480"/>
      <w:jc w:val="center"/>
    </w:pPr>
    <w:rPr>
      <w:rFonts w:ascii="Arial Bold" w:hAnsi="Arial Bold" w:cs="Arial"/>
      <w:b/>
      <w:bCs/>
      <w:sz w:val="52"/>
      <w:szCs w:val="52"/>
    </w:rPr>
  </w:style>
  <w:style w:type="paragraph" w:customStyle="1" w:styleId="FigureSpace">
    <w:name w:val="Figure Space"/>
    <w:aliases w:val="fs"/>
    <w:basedOn w:val="BodyText"/>
    <w:next w:val="FigureCaption"/>
    <w:locked/>
    <w:rsid w:val="0050259A"/>
    <w:pPr>
      <w:keepNext/>
      <w:overflowPunct w:val="0"/>
      <w:autoSpaceDE w:val="0"/>
      <w:autoSpaceDN w:val="0"/>
      <w:adjustRightInd w:val="0"/>
      <w:spacing w:before="240" w:line="240" w:lineRule="auto"/>
      <w:jc w:val="center"/>
      <w:textAlignment w:val="baseline"/>
    </w:pPr>
    <w:rPr>
      <w:rFonts w:ascii="NewCenturySchlbk" w:hAnsi="NewCenturySchlbk"/>
      <w:noProof/>
      <w:kern w:val="22"/>
      <w:lang w:bidi="ar-SA"/>
    </w:rPr>
  </w:style>
  <w:style w:type="paragraph" w:customStyle="1" w:styleId="CellHeadingLeft">
    <w:name w:val="CellHeading Left"/>
    <w:basedOn w:val="BodyText"/>
    <w:autoRedefine/>
    <w:locked/>
    <w:rsid w:val="0050259A"/>
    <w:pPr>
      <w:keepNext/>
      <w:keepLines/>
      <w:widowControl w:val="0"/>
      <w:tabs>
        <w:tab w:val="left" w:pos="284"/>
        <w:tab w:val="left" w:pos="567"/>
      </w:tabs>
      <w:spacing w:line="240" w:lineRule="auto"/>
    </w:pPr>
    <w:rPr>
      <w:rFonts w:asciiTheme="minorHAnsi" w:hAnsiTheme="minorHAnsi" w:cs="Tahoma"/>
      <w:b/>
      <w:spacing w:val="0"/>
      <w:lang w:bidi="ar-SA"/>
    </w:rPr>
  </w:style>
  <w:style w:type="paragraph" w:styleId="List2">
    <w:name w:val="List 2"/>
    <w:basedOn w:val="List1"/>
    <w:autoRedefine/>
    <w:qFormat/>
    <w:rsid w:val="0050259A"/>
    <w:pPr>
      <w:numPr>
        <w:ilvl w:val="1"/>
      </w:numPr>
    </w:pPr>
  </w:style>
  <w:style w:type="paragraph" w:styleId="List3">
    <w:name w:val="List 3"/>
    <w:basedOn w:val="List2"/>
    <w:qFormat/>
    <w:rsid w:val="0050259A"/>
    <w:pPr>
      <w:numPr>
        <w:ilvl w:val="2"/>
      </w:numPr>
      <w:tabs>
        <w:tab w:val="left" w:pos="2520"/>
        <w:tab w:val="left" w:pos="2880"/>
      </w:tabs>
    </w:pPr>
  </w:style>
  <w:style w:type="paragraph" w:customStyle="1" w:styleId="Note">
    <w:name w:val="Note"/>
    <w:next w:val="BodyText"/>
    <w:autoRedefine/>
    <w:qFormat/>
    <w:locked/>
    <w:rsid w:val="0050259A"/>
    <w:pPr>
      <w:keepNext/>
      <w:keepLines/>
      <w:spacing w:after="0" w:line="240" w:lineRule="auto"/>
      <w:ind w:left="794" w:hanging="794"/>
    </w:pPr>
    <w:rPr>
      <w:rFonts w:ascii="Calibri" w:eastAsia="Times New Roman" w:hAnsi="Calibri" w:cs="Calibri"/>
      <w:smallCaps/>
      <w:lang w:bidi="ar-AE"/>
    </w:rPr>
  </w:style>
  <w:style w:type="paragraph" w:customStyle="1" w:styleId="FigureCaption">
    <w:name w:val="Figure Caption"/>
    <w:basedOn w:val="Caption"/>
    <w:next w:val="BodyText"/>
    <w:locked/>
    <w:rsid w:val="0050259A"/>
    <w:pPr>
      <w:spacing w:line="240" w:lineRule="auto"/>
      <w:ind w:left="2160" w:hanging="1404"/>
      <w:jc w:val="center"/>
    </w:pPr>
    <w:rPr>
      <w:rFonts w:ascii="Tahoma" w:hAnsi="Tahoma" w:cs="Tahoma"/>
    </w:rPr>
  </w:style>
  <w:style w:type="paragraph" w:customStyle="1" w:styleId="TableCaption">
    <w:name w:val="Table Caption"/>
    <w:basedOn w:val="Caption"/>
    <w:locked/>
    <w:rsid w:val="0050259A"/>
    <w:pPr>
      <w:spacing w:line="240" w:lineRule="auto"/>
      <w:ind w:left="2592" w:hanging="1152"/>
    </w:pPr>
    <w:rPr>
      <w:rFonts w:ascii="Tahoma" w:hAnsi="Tahoma" w:cs="Tahoma"/>
    </w:rPr>
  </w:style>
  <w:style w:type="paragraph" w:customStyle="1" w:styleId="CellBodyBullet1">
    <w:name w:val="CellBodyBullet1"/>
    <w:basedOn w:val="CellBodyLeft"/>
    <w:autoRedefine/>
    <w:locked/>
    <w:rsid w:val="00587454"/>
    <w:pPr>
      <w:numPr>
        <w:numId w:val="11"/>
      </w:numPr>
      <w:tabs>
        <w:tab w:val="clear" w:pos="284"/>
        <w:tab w:val="clear" w:pos="567"/>
        <w:tab w:val="left" w:pos="227"/>
      </w:tabs>
    </w:pPr>
  </w:style>
  <w:style w:type="paragraph" w:customStyle="1" w:styleId="CellBodyBullet2">
    <w:name w:val="CellBodyBullet2"/>
    <w:basedOn w:val="CellBodyBullet1"/>
    <w:locked/>
    <w:rsid w:val="0050259A"/>
    <w:pPr>
      <w:numPr>
        <w:numId w:val="12"/>
      </w:numPr>
    </w:pPr>
  </w:style>
  <w:style w:type="paragraph" w:customStyle="1" w:styleId="Proprietary1">
    <w:name w:val="Proprietary1"/>
    <w:basedOn w:val="EndnoteText"/>
    <w:qFormat/>
    <w:locked/>
    <w:rsid w:val="0050259A"/>
    <w:rPr>
      <w:rFonts w:ascii="Tahoma" w:hAnsi="Tahoma" w:cs="Tahoma"/>
      <w:sz w:val="18"/>
      <w:szCs w:val="18"/>
    </w:rPr>
  </w:style>
  <w:style w:type="paragraph" w:customStyle="1" w:styleId="BodyTextKPN1">
    <w:name w:val="BodyTextKPN1"/>
    <w:basedOn w:val="BodyText"/>
    <w:qFormat/>
    <w:locked/>
    <w:rsid w:val="0050259A"/>
    <w:pPr>
      <w:ind w:left="1800"/>
    </w:pPr>
  </w:style>
  <w:style w:type="paragraph" w:customStyle="1" w:styleId="BodyTextKPN2">
    <w:name w:val="BodyTextKPN2"/>
    <w:basedOn w:val="BodyText"/>
    <w:locked/>
    <w:rsid w:val="0050259A"/>
    <w:pPr>
      <w:ind w:left="2160"/>
    </w:pPr>
  </w:style>
  <w:style w:type="paragraph" w:customStyle="1" w:styleId="Title5">
    <w:name w:val="Title 5"/>
    <w:basedOn w:val="Heading1"/>
    <w:next w:val="BodyText"/>
    <w:locked/>
    <w:rsid w:val="0050259A"/>
    <w:pPr>
      <w:numPr>
        <w:numId w:val="0"/>
      </w:numPr>
      <w:spacing w:after="240"/>
      <w:jc w:val="center"/>
      <w:outlineLvl w:val="9"/>
    </w:pPr>
    <w:rPr>
      <w:szCs w:val="38"/>
    </w:rPr>
  </w:style>
  <w:style w:type="paragraph" w:customStyle="1" w:styleId="Heading1NoNum">
    <w:name w:val="Heading 1 NoNum"/>
    <w:basedOn w:val="Heading1"/>
    <w:next w:val="BodyText"/>
    <w:autoRedefine/>
    <w:locked/>
    <w:rsid w:val="004C46B3"/>
    <w:pPr>
      <w:pageBreakBefore w:val="0"/>
      <w:numPr>
        <w:numId w:val="0"/>
      </w:numPr>
      <w:ind w:left="360"/>
      <w:outlineLvl w:val="9"/>
    </w:pPr>
    <w:rPr>
      <w:rFonts w:ascii="Calibri" w:hAnsi="Calibri"/>
      <w:caps/>
      <w:smallCaps w:val="0"/>
      <w:color w:val="002060"/>
      <w:sz w:val="36"/>
      <w:szCs w:val="44"/>
    </w:rPr>
  </w:style>
  <w:style w:type="paragraph" w:customStyle="1" w:styleId="Heading2NoNum">
    <w:name w:val="Heading 2 NoNum"/>
    <w:basedOn w:val="Heading1NoNum"/>
    <w:next w:val="BodyText"/>
    <w:locked/>
    <w:rsid w:val="00093ECC"/>
    <w:pPr>
      <w:tabs>
        <w:tab w:val="left" w:pos="737"/>
      </w:tabs>
      <w:spacing w:before="120"/>
      <w:ind w:left="567"/>
    </w:pPr>
    <w:rPr>
      <w:b w:val="0"/>
      <w:bCs w:val="0"/>
      <w:caps w:val="0"/>
      <w:sz w:val="28"/>
      <w:szCs w:val="28"/>
    </w:rPr>
  </w:style>
  <w:style w:type="paragraph" w:customStyle="1" w:styleId="Heading3NoNum">
    <w:name w:val="Heading 3 NoNum"/>
    <w:basedOn w:val="Heading2NoNum"/>
    <w:next w:val="BodyText"/>
    <w:autoRedefine/>
    <w:locked/>
    <w:rsid w:val="000D68CE"/>
    <w:rPr>
      <w:szCs w:val="36"/>
    </w:rPr>
  </w:style>
  <w:style w:type="paragraph" w:customStyle="1" w:styleId="Heading4NoNum">
    <w:name w:val="Heading 4 NoNum"/>
    <w:basedOn w:val="Heading1NoNum"/>
    <w:next w:val="BodyText"/>
    <w:autoRedefine/>
    <w:locked/>
    <w:rsid w:val="000D68CE"/>
    <w:pPr>
      <w:spacing w:before="120"/>
    </w:pPr>
    <w:rPr>
      <w:b w:val="0"/>
      <w:bCs w:val="0"/>
      <w:caps w:val="0"/>
      <w:sz w:val="24"/>
      <w:szCs w:val="32"/>
    </w:rPr>
  </w:style>
  <w:style w:type="paragraph" w:customStyle="1" w:styleId="BodyTextKPN3">
    <w:name w:val="BodyTextKPN3"/>
    <w:basedOn w:val="BodyTextKPN2"/>
    <w:locked/>
    <w:rsid w:val="0050259A"/>
    <w:pPr>
      <w:ind w:left="2520"/>
    </w:pPr>
  </w:style>
  <w:style w:type="paragraph" w:customStyle="1" w:styleId="Bullet4">
    <w:name w:val="Bullet4"/>
    <w:basedOn w:val="Bullet3"/>
    <w:locked/>
    <w:rsid w:val="0050259A"/>
    <w:pPr>
      <w:numPr>
        <w:ilvl w:val="2"/>
      </w:numPr>
      <w:tabs>
        <w:tab w:val="clear" w:pos="2160"/>
      </w:tabs>
    </w:pPr>
  </w:style>
  <w:style w:type="paragraph" w:customStyle="1" w:styleId="Bullet5">
    <w:name w:val="Bullet5"/>
    <w:basedOn w:val="Bullet4"/>
    <w:locked/>
    <w:rsid w:val="0050259A"/>
    <w:pPr>
      <w:numPr>
        <w:ilvl w:val="0"/>
        <w:numId w:val="13"/>
      </w:numPr>
    </w:pPr>
  </w:style>
  <w:style w:type="paragraph" w:customStyle="1" w:styleId="Bullet6">
    <w:name w:val="Bullet6"/>
    <w:basedOn w:val="Bullet5"/>
    <w:locked/>
    <w:rsid w:val="0050259A"/>
    <w:pPr>
      <w:numPr>
        <w:numId w:val="14"/>
      </w:numPr>
    </w:pPr>
  </w:style>
  <w:style w:type="paragraph" w:customStyle="1" w:styleId="Bullet7">
    <w:name w:val="Bullet7"/>
    <w:basedOn w:val="Bullet6"/>
    <w:locked/>
    <w:rsid w:val="0050259A"/>
    <w:pPr>
      <w:numPr>
        <w:numId w:val="15"/>
      </w:numPr>
    </w:pPr>
  </w:style>
  <w:style w:type="paragraph" w:customStyle="1" w:styleId="Bullet8">
    <w:name w:val="Bullet8"/>
    <w:basedOn w:val="Bullet7"/>
    <w:locked/>
    <w:rsid w:val="0050259A"/>
    <w:pPr>
      <w:numPr>
        <w:numId w:val="16"/>
      </w:numPr>
    </w:pPr>
  </w:style>
  <w:style w:type="paragraph" w:customStyle="1" w:styleId="Bullet9">
    <w:name w:val="Bullet9"/>
    <w:basedOn w:val="Bullet8"/>
    <w:locked/>
    <w:rsid w:val="0050259A"/>
    <w:pPr>
      <w:numPr>
        <w:numId w:val="17"/>
      </w:numPr>
    </w:pPr>
  </w:style>
  <w:style w:type="paragraph" w:customStyle="1" w:styleId="List1Num">
    <w:name w:val="List 1 Num"/>
    <w:basedOn w:val="BodyText"/>
    <w:rsid w:val="0050259A"/>
    <w:pPr>
      <w:numPr>
        <w:numId w:val="21"/>
      </w:numPr>
    </w:pPr>
  </w:style>
  <w:style w:type="paragraph" w:customStyle="1" w:styleId="List2Num">
    <w:name w:val="List 2 Num"/>
    <w:basedOn w:val="List1Num"/>
    <w:locked/>
    <w:rsid w:val="0050259A"/>
    <w:pPr>
      <w:numPr>
        <w:ilvl w:val="1"/>
      </w:numPr>
      <w:jc w:val="both"/>
    </w:pPr>
  </w:style>
  <w:style w:type="paragraph" w:customStyle="1" w:styleId="List3Num">
    <w:name w:val="List 3 Num"/>
    <w:basedOn w:val="List2Num"/>
    <w:locked/>
    <w:rsid w:val="0050259A"/>
    <w:pPr>
      <w:numPr>
        <w:ilvl w:val="2"/>
      </w:numPr>
    </w:pPr>
  </w:style>
  <w:style w:type="paragraph" w:customStyle="1" w:styleId="CellBodyCenter">
    <w:name w:val="CellBodyCenter"/>
    <w:basedOn w:val="CellBodyLeft"/>
    <w:locked/>
    <w:rsid w:val="002357FB"/>
  </w:style>
  <w:style w:type="paragraph" w:customStyle="1" w:styleId="CellBodyLeftBold">
    <w:name w:val="CellBodyLeftBold"/>
    <w:basedOn w:val="CellBodyLeft"/>
    <w:autoRedefine/>
    <w:locked/>
    <w:rsid w:val="002357FB"/>
    <w:rPr>
      <w:b/>
      <w:bCs/>
    </w:rPr>
  </w:style>
  <w:style w:type="paragraph" w:customStyle="1" w:styleId="CellBodyRight">
    <w:name w:val="CellBodyRight"/>
    <w:basedOn w:val="CellBodyLeft"/>
    <w:locked/>
    <w:rsid w:val="0050259A"/>
    <w:pPr>
      <w:jc w:val="right"/>
    </w:pPr>
  </w:style>
  <w:style w:type="paragraph" w:customStyle="1" w:styleId="NumberedRequirement">
    <w:name w:val="Numbered Requirement"/>
    <w:basedOn w:val="Normal"/>
    <w:locked/>
    <w:rsid w:val="0050259A"/>
    <w:pPr>
      <w:numPr>
        <w:numId w:val="18"/>
      </w:numPr>
      <w:tabs>
        <w:tab w:val="left" w:pos="1418"/>
      </w:tabs>
      <w:spacing w:line="288" w:lineRule="auto"/>
    </w:pPr>
    <w:rPr>
      <w:rFonts w:ascii="Georgia" w:hAnsi="Georgia"/>
      <w:sz w:val="22"/>
      <w:szCs w:val="24"/>
      <w:lang w:bidi="ar-SA"/>
    </w:rPr>
  </w:style>
  <w:style w:type="paragraph" w:customStyle="1" w:styleId="Heading5NoNum">
    <w:name w:val="Heading 5 NoNum"/>
    <w:basedOn w:val="Heading4NoNum"/>
    <w:next w:val="BodyText"/>
    <w:autoRedefine/>
    <w:qFormat/>
    <w:locked/>
    <w:rsid w:val="0050259A"/>
    <w:rPr>
      <w:rFonts w:cs="Calibri"/>
      <w:b/>
      <w:caps/>
      <w:smallCaps/>
      <w:szCs w:val="22"/>
    </w:rPr>
  </w:style>
  <w:style w:type="paragraph" w:customStyle="1" w:styleId="NumReqCell">
    <w:name w:val="NumReq Cell"/>
    <w:basedOn w:val="NumberedRequirement"/>
    <w:locked/>
    <w:rsid w:val="0050259A"/>
    <w:pPr>
      <w:spacing w:line="240" w:lineRule="auto"/>
      <w:ind w:left="1134" w:hanging="1134"/>
    </w:pPr>
    <w:rPr>
      <w:rFonts w:ascii="Arial" w:hAnsi="Arial"/>
      <w:sz w:val="20"/>
    </w:rPr>
  </w:style>
  <w:style w:type="paragraph" w:customStyle="1" w:styleId="Title1">
    <w:name w:val="Title 1"/>
    <w:next w:val="Normal"/>
    <w:autoRedefine/>
    <w:uiPriority w:val="99"/>
    <w:locked/>
    <w:rsid w:val="00545EB6"/>
    <w:pPr>
      <w:spacing w:after="120" w:line="240" w:lineRule="auto"/>
    </w:pPr>
    <w:rPr>
      <w:rFonts w:ascii="Tahoma" w:eastAsia="Times New Roman" w:hAnsi="Tahoma" w:cs="Tahoma"/>
      <w:b/>
      <w:bCs/>
      <w:smallCaps/>
      <w:color w:val="17365D"/>
      <w:sz w:val="44"/>
      <w:szCs w:val="64"/>
      <w:lang w:bidi="ar-AE"/>
    </w:rPr>
  </w:style>
  <w:style w:type="paragraph" w:customStyle="1" w:styleId="Title2">
    <w:name w:val="Title 2"/>
    <w:basedOn w:val="Title1"/>
    <w:uiPriority w:val="99"/>
    <w:locked/>
    <w:rsid w:val="0050259A"/>
    <w:rPr>
      <w:smallCaps w:val="0"/>
      <w:sz w:val="36"/>
      <w:szCs w:val="36"/>
    </w:rPr>
  </w:style>
  <w:style w:type="paragraph" w:styleId="EndnoteText">
    <w:name w:val="endnote text"/>
    <w:basedOn w:val="Normal"/>
    <w:link w:val="EndnoteTextChar"/>
    <w:uiPriority w:val="99"/>
    <w:rsid w:val="0050259A"/>
    <w:pPr>
      <w:spacing w:before="0"/>
      <w:jc w:val="both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0259A"/>
    <w:rPr>
      <w:rFonts w:ascii="Arial" w:eastAsia="Times New Roman" w:hAnsi="Arial" w:cs="Times New Roman"/>
      <w:sz w:val="20"/>
      <w:szCs w:val="20"/>
      <w:lang w:bidi="ar-AE"/>
    </w:rPr>
  </w:style>
  <w:style w:type="paragraph" w:customStyle="1" w:styleId="Title3">
    <w:name w:val="Title 3"/>
    <w:basedOn w:val="Title2"/>
    <w:locked/>
    <w:rsid w:val="0050259A"/>
    <w:pPr>
      <w:pBdr>
        <w:bottom w:val="single" w:sz="4" w:space="1" w:color="auto"/>
      </w:pBdr>
    </w:pPr>
  </w:style>
  <w:style w:type="paragraph" w:customStyle="1" w:styleId="DocInfo">
    <w:name w:val="DocInfo"/>
    <w:basedOn w:val="Normal"/>
    <w:locked/>
    <w:rsid w:val="0050259A"/>
    <w:rPr>
      <w:rFonts w:ascii="Verdana" w:hAnsi="Verdana"/>
    </w:rPr>
  </w:style>
  <w:style w:type="paragraph" w:customStyle="1" w:styleId="TableBody">
    <w:name w:val="TableBody"/>
    <w:basedOn w:val="Normal"/>
    <w:locked/>
    <w:rsid w:val="0050259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NewCenturySchlbk" w:hAnsi="NewCenturySchlbk"/>
      <w:spacing w:val="5"/>
      <w:sz w:val="18"/>
      <w:szCs w:val="20"/>
      <w:lang w:bidi="ar-SA"/>
    </w:rPr>
  </w:style>
  <w:style w:type="paragraph" w:customStyle="1" w:styleId="AppendixL1">
    <w:name w:val="Appendix L1"/>
    <w:next w:val="BodyText"/>
    <w:locked/>
    <w:rsid w:val="0050259A"/>
    <w:pPr>
      <w:keepNext/>
      <w:keepLines/>
      <w:pageBreakBefore/>
      <w:widowControl w:val="0"/>
      <w:tabs>
        <w:tab w:val="left" w:pos="964"/>
        <w:tab w:val="left" w:pos="2268"/>
      </w:tabs>
      <w:spacing w:before="240" w:after="60" w:line="240" w:lineRule="auto"/>
      <w:ind w:left="737" w:hanging="1021"/>
      <w:outlineLvl w:val="0"/>
    </w:pPr>
    <w:rPr>
      <w:rFonts w:ascii="Tahoma" w:eastAsia="Times New Roman" w:hAnsi="Tahoma" w:cs="Tahoma"/>
      <w:b/>
      <w:bCs/>
      <w:snapToGrid w:val="0"/>
      <w:color w:val="3B586E" w:themeColor="text2" w:themeShade="BF"/>
      <w:kern w:val="32"/>
      <w:sz w:val="40"/>
      <w:szCs w:val="40"/>
      <w:lang w:bidi="ar-AE"/>
    </w:rPr>
  </w:style>
  <w:style w:type="paragraph" w:customStyle="1" w:styleId="AppendixL2">
    <w:name w:val="Appendix L2"/>
    <w:next w:val="BodyText"/>
    <w:locked/>
    <w:rsid w:val="0050259A"/>
    <w:pPr>
      <w:keepLines/>
      <w:widowControl w:val="0"/>
      <w:spacing w:before="240" w:after="60" w:line="240" w:lineRule="auto"/>
      <w:ind w:left="963" w:hanging="1247"/>
      <w:outlineLvl w:val="1"/>
    </w:pPr>
    <w:rPr>
      <w:rFonts w:ascii="Tahoma" w:eastAsia="Times New Roman" w:hAnsi="Tahoma" w:cs="Tahoma"/>
      <w:b/>
      <w:bCs/>
      <w:snapToGrid w:val="0"/>
      <w:color w:val="3B586E" w:themeColor="text2" w:themeShade="BF"/>
      <w:kern w:val="32"/>
      <w:sz w:val="36"/>
      <w:szCs w:val="36"/>
      <w:lang w:bidi="ar-AE"/>
    </w:rPr>
  </w:style>
  <w:style w:type="paragraph" w:customStyle="1" w:styleId="AppendixL3">
    <w:name w:val="Appendix L3"/>
    <w:basedOn w:val="AppendixL2"/>
    <w:next w:val="BodyText"/>
    <w:locked/>
    <w:rsid w:val="0050259A"/>
    <w:pPr>
      <w:outlineLvl w:val="2"/>
    </w:pPr>
    <w:rPr>
      <w:sz w:val="32"/>
      <w:szCs w:val="32"/>
    </w:rPr>
  </w:style>
  <w:style w:type="paragraph" w:customStyle="1" w:styleId="AppendixL4">
    <w:name w:val="Appendix L4"/>
    <w:basedOn w:val="AppendixL3"/>
    <w:next w:val="BodyText"/>
    <w:locked/>
    <w:rsid w:val="0050259A"/>
    <w:pPr>
      <w:outlineLvl w:val="3"/>
    </w:pPr>
    <w:rPr>
      <w:sz w:val="30"/>
      <w:szCs w:val="30"/>
    </w:rPr>
  </w:style>
  <w:style w:type="paragraph" w:customStyle="1" w:styleId="AppendixL5">
    <w:name w:val="Appendix L5"/>
    <w:basedOn w:val="AppendixL4"/>
    <w:next w:val="BodyText"/>
    <w:locked/>
    <w:rsid w:val="0050259A"/>
    <w:pPr>
      <w:outlineLvl w:val="4"/>
    </w:pPr>
    <w:rPr>
      <w:sz w:val="26"/>
      <w:szCs w:val="26"/>
    </w:rPr>
  </w:style>
  <w:style w:type="paragraph" w:customStyle="1" w:styleId="AppendixL6">
    <w:name w:val="Appendix L6"/>
    <w:basedOn w:val="AppendixL5"/>
    <w:next w:val="BodyText"/>
    <w:locked/>
    <w:rsid w:val="0050259A"/>
    <w:pPr>
      <w:tabs>
        <w:tab w:val="left" w:pos="1418"/>
      </w:tabs>
      <w:outlineLvl w:val="5"/>
    </w:pPr>
    <w:rPr>
      <w:sz w:val="24"/>
      <w:szCs w:val="24"/>
    </w:rPr>
  </w:style>
  <w:style w:type="paragraph" w:customStyle="1" w:styleId="FrontPageTable">
    <w:name w:val="Front Page Table"/>
    <w:basedOn w:val="Normal"/>
    <w:uiPriority w:val="99"/>
    <w:locked/>
    <w:rsid w:val="0050259A"/>
    <w:pPr>
      <w:keepNext/>
      <w:keepLines/>
      <w:spacing w:before="80" w:after="80"/>
      <w:ind w:left="397" w:hanging="397"/>
      <w:jc w:val="both"/>
    </w:pPr>
    <w:rPr>
      <w:rFonts w:ascii="Tahoma" w:hAnsi="Tahoma" w:cs="Tahoma"/>
      <w:b/>
      <w:bCs/>
      <w:color w:val="0F243E"/>
      <w:spacing w:val="2"/>
      <w:sz w:val="18"/>
      <w:szCs w:val="18"/>
    </w:rPr>
  </w:style>
  <w:style w:type="paragraph" w:customStyle="1" w:styleId="Indent1">
    <w:name w:val="Indent 1"/>
    <w:basedOn w:val="BodyTextKPN1"/>
    <w:autoRedefine/>
    <w:qFormat/>
    <w:locked/>
    <w:rsid w:val="00CE7DD3"/>
    <w:pPr>
      <w:ind w:left="720"/>
    </w:pPr>
  </w:style>
  <w:style w:type="paragraph" w:customStyle="1" w:styleId="Indent2">
    <w:name w:val="Indent 2"/>
    <w:basedOn w:val="BodyTextKPN2"/>
    <w:autoRedefine/>
    <w:locked/>
    <w:rsid w:val="00284FC3"/>
    <w:pPr>
      <w:ind w:left="0"/>
    </w:pPr>
  </w:style>
  <w:style w:type="paragraph" w:customStyle="1" w:styleId="Indent3">
    <w:name w:val="Indent 3"/>
    <w:basedOn w:val="BodyTextKPN3"/>
    <w:locked/>
    <w:rsid w:val="0050259A"/>
    <w:pPr>
      <w:spacing w:before="120"/>
    </w:pPr>
  </w:style>
  <w:style w:type="paragraph" w:customStyle="1" w:styleId="NoteBullet1">
    <w:name w:val="Note Bullet1"/>
    <w:basedOn w:val="Note"/>
    <w:autoRedefine/>
    <w:locked/>
    <w:rsid w:val="0050259A"/>
    <w:pPr>
      <w:numPr>
        <w:numId w:val="22"/>
      </w:numPr>
      <w:spacing w:before="60" w:after="60" w:line="360" w:lineRule="auto"/>
    </w:pPr>
  </w:style>
  <w:style w:type="paragraph" w:customStyle="1" w:styleId="CellBodyList1">
    <w:name w:val="CellBodyList1"/>
    <w:basedOn w:val="CellBodyLeft"/>
    <w:qFormat/>
    <w:locked/>
    <w:rsid w:val="0050259A"/>
    <w:pPr>
      <w:numPr>
        <w:numId w:val="19"/>
      </w:numPr>
    </w:pPr>
  </w:style>
  <w:style w:type="paragraph" w:customStyle="1" w:styleId="CellBodyList2">
    <w:name w:val="CellBodyList2"/>
    <w:basedOn w:val="CellBodyList1"/>
    <w:qFormat/>
    <w:locked/>
    <w:rsid w:val="0050259A"/>
    <w:pPr>
      <w:numPr>
        <w:ilvl w:val="1"/>
      </w:numPr>
    </w:pPr>
  </w:style>
  <w:style w:type="paragraph" w:styleId="DocumentMap">
    <w:name w:val="Document Map"/>
    <w:basedOn w:val="Normal"/>
    <w:link w:val="DocumentMapChar"/>
    <w:rsid w:val="0050259A"/>
    <w:pPr>
      <w:spacing w:before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50259A"/>
    <w:rPr>
      <w:rFonts w:ascii="Tahoma" w:eastAsia="Times New Roman" w:hAnsi="Tahoma" w:cs="Tahoma"/>
      <w:sz w:val="16"/>
      <w:szCs w:val="16"/>
      <w:lang w:bidi="ar-AE"/>
    </w:rPr>
  </w:style>
  <w:style w:type="paragraph" w:customStyle="1" w:styleId="CellBodyList1No">
    <w:name w:val="CellBodyList1No"/>
    <w:basedOn w:val="CellBodyList2"/>
    <w:locked/>
    <w:rsid w:val="0050259A"/>
  </w:style>
  <w:style w:type="paragraph" w:customStyle="1" w:styleId="TableCaptionWide">
    <w:name w:val="Table Caption Wide"/>
    <w:basedOn w:val="TableCaption"/>
    <w:rsid w:val="0050259A"/>
    <w:pPr>
      <w:ind w:left="1170"/>
    </w:pPr>
  </w:style>
  <w:style w:type="paragraph" w:customStyle="1" w:styleId="Warning">
    <w:name w:val="Warning"/>
    <w:basedOn w:val="Note"/>
    <w:next w:val="BodyText"/>
    <w:autoRedefine/>
    <w:qFormat/>
    <w:rsid w:val="0050259A"/>
    <w:pPr>
      <w:ind w:left="0" w:firstLine="0"/>
    </w:pPr>
    <w:rPr>
      <w:color w:val="C00000"/>
    </w:rPr>
  </w:style>
  <w:style w:type="paragraph" w:customStyle="1" w:styleId="CellBodyList3">
    <w:name w:val="CellBodyList3"/>
    <w:basedOn w:val="CellBodyList2"/>
    <w:qFormat/>
    <w:rsid w:val="0050259A"/>
    <w:pPr>
      <w:numPr>
        <w:ilvl w:val="2"/>
      </w:numPr>
    </w:pPr>
  </w:style>
  <w:style w:type="paragraph" w:customStyle="1" w:styleId="CellNote">
    <w:name w:val="CellNote"/>
    <w:basedOn w:val="Note"/>
    <w:rsid w:val="0050259A"/>
    <w:pPr>
      <w:ind w:left="792"/>
    </w:pPr>
  </w:style>
  <w:style w:type="paragraph" w:customStyle="1" w:styleId="CellBodyBullet3">
    <w:name w:val="CellBodyBullet3"/>
    <w:basedOn w:val="Bullet3"/>
    <w:rsid w:val="0050259A"/>
    <w:pPr>
      <w:ind w:left="1080"/>
    </w:pPr>
    <w:rPr>
      <w:rFonts w:asciiTheme="minorHAnsi" w:hAnsiTheme="minorHAnsi"/>
    </w:rPr>
  </w:style>
  <w:style w:type="paragraph" w:customStyle="1" w:styleId="CellNoteBullet1">
    <w:name w:val="CellNoteBullet1"/>
    <w:basedOn w:val="NoteBullet1"/>
    <w:rsid w:val="0050259A"/>
    <w:pPr>
      <w:ind w:left="1080" w:hanging="288"/>
    </w:pPr>
  </w:style>
  <w:style w:type="paragraph" w:customStyle="1" w:styleId="CellWarning">
    <w:name w:val="CellWarning"/>
    <w:basedOn w:val="Warning"/>
    <w:rsid w:val="0050259A"/>
    <w:pPr>
      <w:spacing w:after="60"/>
      <w:ind w:left="1080"/>
    </w:pPr>
  </w:style>
  <w:style w:type="paragraph" w:customStyle="1" w:styleId="List1">
    <w:name w:val="List 1"/>
    <w:basedOn w:val="BodyText"/>
    <w:autoRedefine/>
    <w:qFormat/>
    <w:rsid w:val="0050259A"/>
    <w:pPr>
      <w:numPr>
        <w:numId w:val="20"/>
      </w:numPr>
    </w:pPr>
  </w:style>
  <w:style w:type="numbering" w:customStyle="1" w:styleId="DeleteMe">
    <w:name w:val="DeleteMe"/>
    <w:uiPriority w:val="99"/>
    <w:rsid w:val="0050259A"/>
    <w:pPr>
      <w:numPr>
        <w:numId w:val="23"/>
      </w:numPr>
    </w:pPr>
  </w:style>
  <w:style w:type="numbering" w:customStyle="1" w:styleId="Headings">
    <w:name w:val="Headings"/>
    <w:uiPriority w:val="99"/>
    <w:rsid w:val="0050259A"/>
    <w:pPr>
      <w:numPr>
        <w:numId w:val="24"/>
      </w:numPr>
    </w:pPr>
  </w:style>
  <w:style w:type="character" w:styleId="Mention">
    <w:name w:val="Mention"/>
    <w:basedOn w:val="DefaultParagraphFont"/>
    <w:uiPriority w:val="99"/>
    <w:unhideWhenUsed/>
    <w:rsid w:val="0050259A"/>
    <w:rPr>
      <w:color w:val="2B579A"/>
      <w:shd w:val="clear" w:color="auto" w:fill="E1DFDD"/>
    </w:rPr>
  </w:style>
  <w:style w:type="paragraph" w:customStyle="1" w:styleId="CellHeadingWhiteLeftCaps">
    <w:name w:val="CellHeadingWhiteLeftCaps"/>
    <w:basedOn w:val="CellHeadingLeft"/>
    <w:autoRedefine/>
    <w:rsid w:val="0050259A"/>
    <w:rPr>
      <w:smallCaps/>
      <w:color w:val="FFFFFF" w:themeColor="background1"/>
    </w:rPr>
  </w:style>
  <w:style w:type="paragraph" w:customStyle="1" w:styleId="Bullet1bluelinks">
    <w:name w:val="Bullet1 blue links"/>
    <w:basedOn w:val="Bullet1"/>
    <w:autoRedefine/>
    <w:rsid w:val="0050259A"/>
    <w:rPr>
      <w:color w:val="87952B" w:themeColor="accent1" w:themeShade="BF"/>
    </w:rPr>
  </w:style>
  <w:style w:type="paragraph" w:customStyle="1" w:styleId="Bullet2bluelinks">
    <w:name w:val="Bullet2 blue links"/>
    <w:basedOn w:val="Bullet2"/>
    <w:autoRedefine/>
    <w:rsid w:val="0050259A"/>
    <w:rPr>
      <w:color w:val="87952B" w:themeColor="accent1" w:themeShade="BF"/>
    </w:rPr>
  </w:style>
  <w:style w:type="paragraph" w:customStyle="1" w:styleId="BodyTextbluelinks">
    <w:name w:val="Body Text blue links"/>
    <w:basedOn w:val="BodyText"/>
    <w:autoRedefine/>
    <w:rsid w:val="0050259A"/>
    <w:rPr>
      <w:color w:val="87952B" w:themeColor="accent1" w:themeShade="BF"/>
    </w:rPr>
  </w:style>
  <w:style w:type="paragraph" w:customStyle="1" w:styleId="small">
    <w:name w:val="small"/>
    <w:autoRedefine/>
    <w:rsid w:val="0050259A"/>
    <w:pPr>
      <w:tabs>
        <w:tab w:val="left" w:pos="5417"/>
        <w:tab w:val="right" w:pos="9072"/>
        <w:tab w:val="right" w:pos="13325"/>
      </w:tabs>
      <w:spacing w:before="40" w:after="40" w:line="240" w:lineRule="auto"/>
    </w:pPr>
    <w:rPr>
      <w:rFonts w:ascii="Calibri" w:eastAsia="Times New Roman" w:hAnsi="Calibri" w:cs="Times New Roman"/>
      <w:sz w:val="4"/>
      <w:szCs w:val="28"/>
      <w:lang w:bidi="ar-AE"/>
    </w:rPr>
  </w:style>
  <w:style w:type="paragraph" w:styleId="TOAHeading">
    <w:name w:val="toa heading"/>
    <w:basedOn w:val="Normal"/>
    <w:next w:val="Normal"/>
    <w:uiPriority w:val="99"/>
    <w:unhideWhenUsed/>
    <w:rsid w:val="008D37E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atmention">
    <w:name w:val="atmention"/>
    <w:basedOn w:val="DefaultParagraphFont"/>
    <w:rsid w:val="003F4275"/>
  </w:style>
  <w:style w:type="paragraph" w:styleId="ListContinue3">
    <w:name w:val="List Continue 3"/>
    <w:basedOn w:val="Normal"/>
    <w:uiPriority w:val="99"/>
    <w:semiHidden/>
    <w:unhideWhenUsed/>
    <w:rsid w:val="007D7EA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D7EAF"/>
    <w:pPr>
      <w:spacing w:after="120"/>
      <w:ind w:left="144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96891"/>
    <w:rPr>
      <w:color w:val="605E5C"/>
      <w:shd w:val="clear" w:color="auto" w:fill="E1DFDD"/>
    </w:rPr>
  </w:style>
  <w:style w:type="character" w:customStyle="1" w:styleId="md-plain">
    <w:name w:val="md-plain"/>
    <w:basedOn w:val="DefaultParagraphFont"/>
    <w:rsid w:val="002D06D6"/>
  </w:style>
  <w:style w:type="character" w:customStyle="1" w:styleId="md-meta-i-c">
    <w:name w:val="md-meta-i-c"/>
    <w:basedOn w:val="DefaultParagraphFont"/>
    <w:rsid w:val="00187CC2"/>
  </w:style>
  <w:style w:type="paragraph" w:customStyle="1" w:styleId="xxxmsonormal">
    <w:name w:val="x_xxmsonormal"/>
    <w:basedOn w:val="Normal"/>
    <w:rsid w:val="00AB48C0"/>
    <w:pPr>
      <w:spacing w:before="0"/>
    </w:pPr>
    <w:rPr>
      <w:rFonts w:ascii="Calibri" w:eastAsiaTheme="minorHAnsi" w:hAnsi="Calibri" w:cs="Calibri"/>
      <w:sz w:val="22"/>
      <w:szCs w:val="22"/>
      <w:lang w:bidi="he-IL"/>
    </w:rPr>
  </w:style>
  <w:style w:type="character" w:customStyle="1" w:styleId="markedcontent">
    <w:name w:val="markedcontent"/>
    <w:basedOn w:val="DefaultParagraphFont"/>
    <w:rsid w:val="000705B0"/>
  </w:style>
  <w:style w:type="character" w:customStyle="1" w:styleId="ui-provider">
    <w:name w:val="ui-provider"/>
    <w:basedOn w:val="DefaultParagraphFont"/>
    <w:rsid w:val="00106862"/>
  </w:style>
  <w:style w:type="character" w:customStyle="1" w:styleId="code0">
    <w:name w:val="code"/>
    <w:basedOn w:val="DefaultParagraphFont"/>
    <w:rsid w:val="00FF5789"/>
  </w:style>
  <w:style w:type="paragraph" w:customStyle="1" w:styleId="md-end-block">
    <w:name w:val="md-end-block"/>
    <w:basedOn w:val="Normal"/>
    <w:rsid w:val="000F16A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625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428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527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791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7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717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3D3D3"/>
                        <w:left w:val="single" w:sz="6" w:space="12" w:color="D3D3D3"/>
                        <w:bottom w:val="single" w:sz="6" w:space="6" w:color="D3D3D3"/>
                        <w:right w:val="single" w:sz="6" w:space="0" w:color="D3D3D3"/>
                      </w:divBdr>
                      <w:divsChild>
                        <w:div w:id="55666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1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23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29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06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10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63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10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31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58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60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30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76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21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07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82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36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2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55736">
                  <w:marLeft w:val="0"/>
                  <w:marRight w:val="0"/>
                  <w:marTop w:val="0"/>
                  <w:marBottom w:val="0"/>
                  <w:divBdr>
                    <w:top w:val="single" w:sz="6" w:space="6" w:color="D3D3D3"/>
                    <w:left w:val="single" w:sz="6" w:space="12" w:color="D3D3D3"/>
                    <w:bottom w:val="single" w:sz="6" w:space="6" w:color="D3D3D3"/>
                    <w:right w:val="single" w:sz="6" w:space="0" w:color="D3D3D3"/>
                  </w:divBdr>
                  <w:divsChild>
                    <w:div w:id="33970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75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52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04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7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43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88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07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2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41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8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2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2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7403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7630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9800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4111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1365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3893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3064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7734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8286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675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153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228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17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6125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9028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7746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11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58724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887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0981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900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982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140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004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978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198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522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4534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148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5989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49506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98388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3652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974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71079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322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9956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7117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7313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2992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3248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6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82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1910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717">
              <w:marLeft w:val="60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990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055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2685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4171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710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524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6823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80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80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66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18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16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04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13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12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020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8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124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727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419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037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875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981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1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3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9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1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1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8298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8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5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3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1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0843">
          <w:marLeft w:val="115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6437">
          <w:marLeft w:val="115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7037">
          <w:marLeft w:val="115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2301">
          <w:marLeft w:val="115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5671">
          <w:marLeft w:val="115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6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797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0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1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4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62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7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6655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268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86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4874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3640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0429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551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555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91403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620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702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78609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0027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524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691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7260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7063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8393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5088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40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952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633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964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509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2894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491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410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9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45435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0171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30328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7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2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6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89109">
          <w:marLeft w:val="25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114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2899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469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545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6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82849">
          <w:marLeft w:val="172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7283">
          <w:marLeft w:val="115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4856">
          <w:marLeft w:val="172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2156">
          <w:marLeft w:val="172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4809">
          <w:marLeft w:val="115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47373">
          <w:marLeft w:val="115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037">
          <w:marLeft w:val="115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076">
          <w:marLeft w:val="172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90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1365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470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435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11516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149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398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3D3D3"/>
                        <w:left w:val="single" w:sz="6" w:space="12" w:color="D3D3D3"/>
                        <w:bottom w:val="single" w:sz="6" w:space="6" w:color="D3D3D3"/>
                        <w:right w:val="single" w:sz="6" w:space="0" w:color="D3D3D3"/>
                      </w:divBdr>
                      <w:divsChild>
                        <w:div w:id="199907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69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98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35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76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11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31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0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14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95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15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7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17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89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9407">
                  <w:marLeft w:val="0"/>
                  <w:marRight w:val="0"/>
                  <w:marTop w:val="0"/>
                  <w:marBottom w:val="0"/>
                  <w:divBdr>
                    <w:top w:val="single" w:sz="6" w:space="6" w:color="D3D3D3"/>
                    <w:left w:val="single" w:sz="6" w:space="12" w:color="D3D3D3"/>
                    <w:bottom w:val="single" w:sz="6" w:space="6" w:color="D3D3D3"/>
                    <w:right w:val="single" w:sz="6" w:space="0" w:color="D3D3D3"/>
                  </w:divBdr>
                  <w:divsChild>
                    <w:div w:id="10927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3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48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91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90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64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34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18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74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69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57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83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56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74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28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14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74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31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2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51886">
                  <w:marLeft w:val="0"/>
                  <w:marRight w:val="0"/>
                  <w:marTop w:val="0"/>
                  <w:marBottom w:val="0"/>
                  <w:divBdr>
                    <w:top w:val="single" w:sz="6" w:space="6" w:color="D3D3D3"/>
                    <w:left w:val="single" w:sz="6" w:space="12" w:color="D3D3D3"/>
                    <w:bottom w:val="single" w:sz="6" w:space="6" w:color="D3D3D3"/>
                    <w:right w:val="single" w:sz="6" w:space="0" w:color="D3D3D3"/>
                  </w:divBdr>
                  <w:divsChild>
                    <w:div w:id="43413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91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38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74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53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60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15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41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16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68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26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33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67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00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0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3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8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555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3D3D3"/>
                        <w:left w:val="single" w:sz="6" w:space="12" w:color="D3D3D3"/>
                        <w:bottom w:val="single" w:sz="6" w:space="6" w:color="D3D3D3"/>
                        <w:right w:val="single" w:sz="6" w:space="0" w:color="D3D3D3"/>
                      </w:divBdr>
                      <w:divsChild>
                        <w:div w:id="77517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7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67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29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62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67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89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55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27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00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68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6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99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97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8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61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21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75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14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0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716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100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856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100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9026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6572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9429">
          <w:marLeft w:val="172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5825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603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287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2578">
          <w:marLeft w:val="4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6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1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27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91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59281">
                                              <w:marLeft w:val="57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537418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2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34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97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9788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1244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582189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436495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5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0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6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21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2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2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222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617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888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1091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4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493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677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6944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3974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244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41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871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9753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8406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926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140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534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5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66337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97913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8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0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5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4872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3577">
              <w:marLeft w:val="60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669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6542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2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36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859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474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087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312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39762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414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0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3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41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04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9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54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04811">
                                              <w:marLeft w:val="57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6132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8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030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906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143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137107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7011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5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7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7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313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6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7756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3321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13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498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24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78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9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86912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14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524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749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282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2897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10477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4103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8907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771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311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074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233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940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4773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7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6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3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9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93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2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29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7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9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47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603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871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9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397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64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150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982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3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643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004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722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7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32294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66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4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7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2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2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5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0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956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357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214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252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89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775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794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7276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6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774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196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600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9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3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341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2293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1540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5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2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0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7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2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14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6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69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5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950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2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869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910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279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998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707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13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7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199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097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1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2668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20409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19476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6174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0032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9925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6975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5868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0585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286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5238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709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913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178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345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3.png@01D95CD7.4806F5C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ach\OneDrive\Documents\My%20Documents\Experteam\2KView\Template\K2View%20template.s3dotm.dotm" TargetMode="External"/></Relationships>
</file>

<file path=word/theme/theme1.xml><?xml version="1.0" encoding="utf-8"?>
<a:theme xmlns:a="http://schemas.openxmlformats.org/drawingml/2006/main" name="Office Theme">
  <a:themeElements>
    <a:clrScheme name="K2VIEW - Design">
      <a:dk1>
        <a:srgbClr val="5A6369"/>
      </a:dk1>
      <a:lt1>
        <a:sysClr val="window" lastClr="FFFFFF"/>
      </a:lt1>
      <a:dk2>
        <a:srgbClr val="4F7794"/>
      </a:dk2>
      <a:lt2>
        <a:srgbClr val="E7E6E6"/>
      </a:lt2>
      <a:accent1>
        <a:srgbClr val="B5C63C"/>
      </a:accent1>
      <a:accent2>
        <a:srgbClr val="D6AE3F"/>
      </a:accent2>
      <a:accent3>
        <a:srgbClr val="B30054"/>
      </a:accent3>
      <a:accent4>
        <a:srgbClr val="51B3C3"/>
      </a:accent4>
      <a:accent5>
        <a:srgbClr val="E97409"/>
      </a:accent5>
      <a:accent6>
        <a:srgbClr val="5A6369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C4417328973049948491EBA8430C6C" ma:contentTypeVersion="14" ma:contentTypeDescription="Create a new document." ma:contentTypeScope="" ma:versionID="8373ca7fb9ea76ce44eb009aee3b6482">
  <xsd:schema xmlns:xsd="http://www.w3.org/2001/XMLSchema" xmlns:xs="http://www.w3.org/2001/XMLSchema" xmlns:p="http://schemas.microsoft.com/office/2006/metadata/properties" xmlns:ns2="7077c2a7-5976-4ca4-ab99-1f4e8d4045be" xmlns:ns3="207f1ff3-1f77-40fd-ad5b-9d6ae8cfe6f8" targetNamespace="http://schemas.microsoft.com/office/2006/metadata/properties" ma:root="true" ma:fieldsID="4f51367da7bea637e859d53e26d378b2" ns2:_="" ns3:_="">
    <xsd:import namespace="7077c2a7-5976-4ca4-ab99-1f4e8d4045be"/>
    <xsd:import namespace="207f1ff3-1f77-40fd-ad5b-9d6ae8cfe6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77c2a7-5976-4ca4-ab99-1f4e8d4045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7f1ff3-1f77-40fd-ad5b-9d6ae8cfe6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8ED1CA-231B-4EE6-9FFC-706B7605FD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BFF3A0-FB54-4D6E-A1CD-E48D3AB5CA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323E30-0CBA-450E-A84C-E23A3F3159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A249F3-49EC-40F4-813E-2B50965FA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77c2a7-5976-4ca4-ab99-1f4e8d4045be"/>
    <ds:schemaRef ds:uri="207f1ff3-1f77-40fd-ad5b-9d6ae8cfe6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8db6a1c-242b-4c08-ba9f-2a6d380ce53a}" enabled="1" method="Privileged" siteId="{994f176e-6775-4954-9f9e-0c719b5e9c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C:\Users\isach\OneDrive\Documents\My Documents\Experteam\2KView\Template\K2View template.s3dotm.dotm</Template>
  <TotalTime>1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Release Notes</vt:lpstr>
    </vt:vector>
  </TitlesOfParts>
  <Company/>
  <LinksUpToDate>false</LinksUpToDate>
  <CharactersWithSpaces>1872</CharactersWithSpaces>
  <SharedDoc>false</SharedDoc>
  <HLinks>
    <vt:vector size="78" baseType="variant">
      <vt:variant>
        <vt:i4>655468</vt:i4>
      </vt:variant>
      <vt:variant>
        <vt:i4>36</vt:i4>
      </vt:variant>
      <vt:variant>
        <vt:i4>0</vt:i4>
      </vt:variant>
      <vt:variant>
        <vt:i4>5</vt:i4>
      </vt:variant>
      <vt:variant>
        <vt:lpwstr>https://support.k2view.com/Academy/articles/19_Broadway/03_broadway_actor.html</vt:lpwstr>
      </vt:variant>
      <vt:variant>
        <vt:lpwstr/>
      </vt:variant>
      <vt:variant>
        <vt:i4>5111829</vt:i4>
      </vt:variant>
      <vt:variant>
        <vt:i4>33</vt:i4>
      </vt:variant>
      <vt:variant>
        <vt:i4>0</vt:i4>
      </vt:variant>
      <vt:variant>
        <vt:i4>5</vt:i4>
      </vt:variant>
      <vt:variant>
        <vt:lpwstr>https://support.k2view.com/Academy/articles/32_LU_storage/04_business_entity_on_pg.html</vt:lpwstr>
      </vt:variant>
      <vt:variant>
        <vt:lpwstr/>
      </vt:variant>
      <vt:variant>
        <vt:i4>5046318</vt:i4>
      </vt:variant>
      <vt:variant>
        <vt:i4>30</vt:i4>
      </vt:variant>
      <vt:variant>
        <vt:i4>0</vt:i4>
      </vt:variant>
      <vt:variant>
        <vt:i4>5</vt:i4>
      </vt:variant>
      <vt:variant>
        <vt:lpwstr>https://support.k2view.com/Academy/articles/04_fabric_studio/25_web_data_explorer.html</vt:lpwstr>
      </vt:variant>
      <vt:variant>
        <vt:lpwstr/>
      </vt:variant>
      <vt:variant>
        <vt:i4>7995443</vt:i4>
      </vt:variant>
      <vt:variant>
        <vt:i4>27</vt:i4>
      </vt:variant>
      <vt:variant>
        <vt:i4>0</vt:i4>
      </vt:variant>
      <vt:variant>
        <vt:i4>5</vt:i4>
      </vt:variant>
      <vt:variant>
        <vt:lpwstr>https://support.k2view.com/Academy/articles/39_fabric_catalog/21_advanced_settings.html</vt:lpwstr>
      </vt:variant>
      <vt:variant>
        <vt:lpwstr/>
      </vt:variant>
      <vt:variant>
        <vt:i4>4391014</vt:i4>
      </vt:variant>
      <vt:variant>
        <vt:i4>24</vt:i4>
      </vt:variant>
      <vt:variant>
        <vt:i4>0</vt:i4>
      </vt:variant>
      <vt:variant>
        <vt:i4>5</vt:i4>
      </vt:variant>
      <vt:variant>
        <vt:lpwstr>https://support.k2view.com/Academy/articles/39_fabric_catalog/plugins/04_source_data_metrics.html</vt:lpwstr>
      </vt:variant>
      <vt:variant>
        <vt:lpwstr/>
      </vt:variant>
      <vt:variant>
        <vt:i4>5898288</vt:i4>
      </vt:variant>
      <vt:variant>
        <vt:i4>21</vt:i4>
      </vt:variant>
      <vt:variant>
        <vt:i4>0</vt:i4>
      </vt:variant>
      <vt:variant>
        <vt:i4>5</vt:i4>
      </vt:variant>
      <vt:variant>
        <vt:lpwstr>https://support.k2view.com/Academy/articles/39_fabric_catalog/98_centralized_catalog_setup.html</vt:lpwstr>
      </vt:variant>
      <vt:variant>
        <vt:lpwstr/>
      </vt:variant>
      <vt:variant>
        <vt:i4>3407980</vt:i4>
      </vt:variant>
      <vt:variant>
        <vt:i4>18</vt:i4>
      </vt:variant>
      <vt:variant>
        <vt:i4>0</vt:i4>
      </vt:variant>
      <vt:variant>
        <vt:i4>5</vt:i4>
      </vt:variant>
      <vt:variant>
        <vt:lpwstr>https://support.k2view.com/Academy/articles/26_fabric_security/06_data_masking.html</vt:lpwstr>
      </vt:variant>
      <vt:variant>
        <vt:lpwstr/>
      </vt:variant>
      <vt:variant>
        <vt:i4>1179736</vt:i4>
      </vt:variant>
      <vt:variant>
        <vt:i4>15</vt:i4>
      </vt:variant>
      <vt:variant>
        <vt:i4>0</vt:i4>
      </vt:variant>
      <vt:variant>
        <vt:i4>5</vt:i4>
      </vt:variant>
      <vt:variant>
        <vt:lpwstr>https://support.k2view.com/Academy/articles/39_fabric_catalog/10_catalog_settings.html</vt:lpwstr>
      </vt:variant>
      <vt:variant>
        <vt:lpwstr/>
      </vt:variant>
      <vt:variant>
        <vt:i4>1179736</vt:i4>
      </vt:variant>
      <vt:variant>
        <vt:i4>12</vt:i4>
      </vt:variant>
      <vt:variant>
        <vt:i4>0</vt:i4>
      </vt:variant>
      <vt:variant>
        <vt:i4>5</vt:i4>
      </vt:variant>
      <vt:variant>
        <vt:lpwstr>https://support.k2view.com/Academy/articles/39_fabric_catalog/10_catalog_settings.html</vt:lpwstr>
      </vt:variant>
      <vt:variant>
        <vt:lpwstr/>
      </vt:variant>
      <vt:variant>
        <vt:i4>131171</vt:i4>
      </vt:variant>
      <vt:variant>
        <vt:i4>9</vt:i4>
      </vt:variant>
      <vt:variant>
        <vt:i4>0</vt:i4>
      </vt:variant>
      <vt:variant>
        <vt:i4>5</vt:i4>
      </vt:variant>
      <vt:variant>
        <vt:lpwstr>https://support.k2view.com/Academy/articles/39_fabric_catalog/13_discovery_pipeline_settings.html</vt:lpwstr>
      </vt:variant>
      <vt:variant>
        <vt:lpwstr/>
      </vt:variant>
      <vt:variant>
        <vt:i4>6226036</vt:i4>
      </vt:variant>
      <vt:variant>
        <vt:i4>6</vt:i4>
      </vt:variant>
      <vt:variant>
        <vt:i4>0</vt:i4>
      </vt:variant>
      <vt:variant>
        <vt:i4>5</vt:i4>
      </vt:variant>
      <vt:variant>
        <vt:lpwstr>https://support.k2view.com/Academy/Release_Notes_And_Upgrade/V8.2/Fabric_Upgrade_Procedure_To_V8.2.pdf.html</vt:lpwstr>
      </vt:variant>
      <vt:variant>
        <vt:lpwstr/>
      </vt:variant>
      <vt:variant>
        <vt:i4>655468</vt:i4>
      </vt:variant>
      <vt:variant>
        <vt:i4>3</vt:i4>
      </vt:variant>
      <vt:variant>
        <vt:i4>0</vt:i4>
      </vt:variant>
      <vt:variant>
        <vt:i4>5</vt:i4>
      </vt:variant>
      <vt:variant>
        <vt:lpwstr>https://support.k2view.com/Academy/articles/19_Broadway/03_broadway_actor.html</vt:lpwstr>
      </vt:variant>
      <vt:variant>
        <vt:lpwstr/>
      </vt:variant>
      <vt:variant>
        <vt:i4>1507377</vt:i4>
      </vt:variant>
      <vt:variant>
        <vt:i4>0</vt:i4>
      </vt:variant>
      <vt:variant>
        <vt:i4>0</vt:i4>
      </vt:variant>
      <vt:variant>
        <vt:i4>5</vt:i4>
      </vt:variant>
      <vt:variant>
        <vt:lpwstr>https://support.k2view.com/Academy/articles/39_fabric_catalog/plugins/02_LLM_data_profiling.html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</dc:title>
  <dc:subject/>
  <dc:creator>Paul Vidal</dc:creator>
  <cp:keywords/>
  <dc:description/>
  <cp:lastModifiedBy>Lion Brotzky</cp:lastModifiedBy>
  <cp:revision>3</cp:revision>
  <cp:lastPrinted>2025-03-04T12:14:00Z</cp:lastPrinted>
  <dcterms:created xsi:type="dcterms:W3CDTF">2025-03-04T12:14:00Z</dcterms:created>
  <dcterms:modified xsi:type="dcterms:W3CDTF">2025-03-04T12:15:00Z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0x010100E8C4417328973049948491EBA8430C6C</vt:lpwstr>
  </property>
  <property fmtid="{D5CDD505-2E9C-101B-9397-08002B2CF9AE}" pid="3" name="ClassificationContentMarkingHeaderShapeIds">
    <vt:lpwstr>a,b,c</vt:lpwstr>
  </property>
  <property fmtid="{D5CDD505-2E9C-101B-9397-08002B2CF9AE}" pid="4" name="ClassificationContentMarkingHeaderFontProps">
    <vt:lpwstr>#008000,10,Calibri</vt:lpwstr>
  </property>
  <property fmtid="{D5CDD505-2E9C-101B-9397-08002B2CF9AE}" pid="5" name="ClassificationContentMarkingHeaderText">
    <vt:lpwstr>Unclassified</vt:lpwstr>
  </property>
  <property fmtid="{D5CDD505-2E9C-101B-9397-08002B2CF9AE}" pid="6" name="MSIP_Label_f8db6a1c-242b-4c08-ba9f-2a6d380ce53a_Enabled">
    <vt:lpwstr>true</vt:lpwstr>
  </property>
  <property fmtid="{D5CDD505-2E9C-101B-9397-08002B2CF9AE}" pid="7" name="MSIP_Label_f8db6a1c-242b-4c08-ba9f-2a6d380ce53a_SetDate">
    <vt:lpwstr>2022-06-15T15:54:16Z</vt:lpwstr>
  </property>
  <property fmtid="{D5CDD505-2E9C-101B-9397-08002B2CF9AE}" pid="8" name="MSIP_Label_f8db6a1c-242b-4c08-ba9f-2a6d380ce53a_Method">
    <vt:lpwstr>Privileged</vt:lpwstr>
  </property>
  <property fmtid="{D5CDD505-2E9C-101B-9397-08002B2CF9AE}" pid="9" name="MSIP_Label_f8db6a1c-242b-4c08-ba9f-2a6d380ce53a_Name">
    <vt:lpwstr>Public</vt:lpwstr>
  </property>
  <property fmtid="{D5CDD505-2E9C-101B-9397-08002B2CF9AE}" pid="10" name="MSIP_Label_f8db6a1c-242b-4c08-ba9f-2a6d380ce53a_SiteId">
    <vt:lpwstr>994f176e-6775-4954-9f9e-0c719b5e9ca0</vt:lpwstr>
  </property>
  <property fmtid="{D5CDD505-2E9C-101B-9397-08002B2CF9AE}" pid="11" name="MSIP_Label_f8db6a1c-242b-4c08-ba9f-2a6d380ce53a_ActionId">
    <vt:lpwstr>a71e59b8-4fb8-45e0-a95c-6e0028da8164</vt:lpwstr>
  </property>
  <property fmtid="{D5CDD505-2E9C-101B-9397-08002B2CF9AE}" pid="12" name="MSIP_Label_f8db6a1c-242b-4c08-ba9f-2a6d380ce53a_ContentBits">
    <vt:lpwstr>1</vt:lpwstr>
  </property>
</Properties>
</file>